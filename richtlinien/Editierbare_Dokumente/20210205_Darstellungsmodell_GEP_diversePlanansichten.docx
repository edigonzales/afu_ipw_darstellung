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pPr w:leftFromText="142" w:rightFromText="142" w:vertAnchor="page" w:horzAnchor="margin" w:tblpY="47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8"/>
      </w:tblGrid>
      <w:tr w:rsidR="00581034" w:rsidRPr="002F7524" w14:paraId="17AD4AF6" w14:textId="77777777" w:rsidTr="00581034">
        <w:trPr>
          <w:trHeight w:hRule="exact" w:val="454"/>
        </w:trPr>
        <w:tc>
          <w:tcPr>
            <w:tcW w:w="8928" w:type="dxa"/>
          </w:tcPr>
          <w:p w14:paraId="425E5DC6" w14:textId="59810908" w:rsidR="00581034" w:rsidRPr="00755773" w:rsidRDefault="0043388B" w:rsidP="00080521">
            <w:pPr>
              <w:pStyle w:val="Titel2"/>
            </w:pPr>
            <w:r>
              <w:t>Kanton Bern/</w:t>
            </w:r>
            <w:r w:rsidR="009463F3" w:rsidRPr="00755773">
              <w:t>Kanton Solothurn</w:t>
            </w:r>
          </w:p>
          <w:p w14:paraId="39405DAE" w14:textId="77777777" w:rsidR="004F1616" w:rsidRPr="00755773" w:rsidRDefault="004F1616" w:rsidP="00581034">
            <w:pPr>
              <w:pStyle w:val="Titel"/>
              <w:rPr>
                <w:b w:val="0"/>
                <w:bCs w:val="0"/>
                <w:kern w:val="0"/>
                <w:sz w:val="28"/>
                <w:szCs w:val="28"/>
              </w:rPr>
            </w:pPr>
          </w:p>
          <w:p w14:paraId="7556B380" w14:textId="77777777" w:rsidR="004F1616" w:rsidRPr="00755773" w:rsidRDefault="004F1616" w:rsidP="00581034">
            <w:pPr>
              <w:pStyle w:val="Titel"/>
              <w:rPr>
                <w:b w:val="0"/>
                <w:bCs w:val="0"/>
                <w:kern w:val="0"/>
                <w:sz w:val="28"/>
                <w:szCs w:val="28"/>
              </w:rPr>
            </w:pPr>
          </w:p>
          <w:p w14:paraId="1A3126CB" w14:textId="77777777" w:rsidR="004F1616" w:rsidRPr="00755773" w:rsidRDefault="004F1616" w:rsidP="00581034">
            <w:pPr>
              <w:pStyle w:val="Titel"/>
              <w:rPr>
                <w:b w:val="0"/>
                <w:bCs w:val="0"/>
                <w:kern w:val="0"/>
                <w:sz w:val="28"/>
                <w:szCs w:val="28"/>
              </w:rPr>
            </w:pPr>
          </w:p>
          <w:p w14:paraId="6AAA05CC" w14:textId="489C17D1" w:rsidR="004F1616" w:rsidRPr="00755773" w:rsidRDefault="004F1616" w:rsidP="00581034">
            <w:pPr>
              <w:pStyle w:val="Titel"/>
              <w:rPr>
                <w:b w:val="0"/>
                <w:bCs w:val="0"/>
                <w:kern w:val="0"/>
                <w:sz w:val="28"/>
                <w:szCs w:val="28"/>
              </w:rPr>
            </w:pPr>
          </w:p>
        </w:tc>
      </w:tr>
      <w:tr w:rsidR="00581034" w:rsidRPr="002F7524" w14:paraId="2D34DA44" w14:textId="77777777" w:rsidTr="00581034">
        <w:trPr>
          <w:trHeight w:hRule="exact" w:val="454"/>
        </w:trPr>
        <w:tc>
          <w:tcPr>
            <w:tcW w:w="8928" w:type="dxa"/>
          </w:tcPr>
          <w:p w14:paraId="6E218FC3" w14:textId="0B785A63" w:rsidR="006C4203" w:rsidRPr="00755773" w:rsidRDefault="0043388B" w:rsidP="006C4203">
            <w:pPr>
              <w:pStyle w:val="Titel2"/>
            </w:pPr>
            <w:r>
              <w:t>AWA/</w:t>
            </w:r>
            <w:r w:rsidR="009463F3" w:rsidRPr="00755773">
              <w:t>AfU</w:t>
            </w:r>
          </w:p>
          <w:p w14:paraId="18952839" w14:textId="77777777" w:rsidR="00581034" w:rsidRPr="00755773" w:rsidRDefault="00581034" w:rsidP="00080521">
            <w:pPr>
              <w:pStyle w:val="Titel2"/>
            </w:pPr>
          </w:p>
        </w:tc>
      </w:tr>
      <w:tr w:rsidR="00BF45AB" w:rsidRPr="002F7524" w14:paraId="045CB57A" w14:textId="77777777" w:rsidTr="00A33783">
        <w:trPr>
          <w:trHeight w:hRule="exact" w:val="1718"/>
        </w:trPr>
        <w:bookmarkStart w:id="0" w:name="Titel_des_Dokuments" w:displacedByCustomXml="next"/>
        <w:sdt>
          <w:sdtPr>
            <w:alias w:val="Kommentare"/>
            <w:id w:val="11118584"/>
            <w:placeholder>
              <w:docPart w:val="7585667C1E1145FF962F487E57D1A237"/>
            </w:placeholder>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8928" w:type="dxa"/>
              </w:tcPr>
              <w:p w14:paraId="5FA62816" w14:textId="04E4DE5B" w:rsidR="000D315D" w:rsidRPr="00755773" w:rsidRDefault="00AC1552" w:rsidP="0043388B">
                <w:pPr>
                  <w:pStyle w:val="Titel"/>
                  <w:spacing w:before="240"/>
                </w:pPr>
                <w:r w:rsidRPr="00755773">
                  <w:t xml:space="preserve">Darstellungsmodell </w:t>
                </w:r>
                <w:r w:rsidR="00E502DD" w:rsidRPr="00755773">
                  <w:br/>
                </w:r>
                <w:r w:rsidRPr="00755773">
                  <w:t>Generelle Entwässerungsplanung</w:t>
                </w:r>
                <w:r w:rsidR="00755773" w:rsidRPr="00755773">
                  <w:t xml:space="preserve"> </w:t>
                </w:r>
                <w:r w:rsidR="00755773" w:rsidRPr="00755773">
                  <w:br/>
                </w:r>
                <w:r w:rsidR="0043388B">
                  <w:t>Diverse Planansichten</w:t>
                </w:r>
              </w:p>
            </w:tc>
          </w:sdtContent>
        </w:sdt>
        <w:bookmarkEnd w:id="0" w:displacedByCustomXml="prev"/>
      </w:tr>
      <w:tr w:rsidR="00581034" w:rsidRPr="002F7524" w14:paraId="79E87AF5" w14:textId="77777777" w:rsidTr="00581034">
        <w:trPr>
          <w:trHeight w:hRule="exact" w:val="454"/>
        </w:trPr>
        <w:tc>
          <w:tcPr>
            <w:tcW w:w="8928" w:type="dxa"/>
          </w:tcPr>
          <w:p w14:paraId="73AAC8DB" w14:textId="77777777" w:rsidR="00581034" w:rsidRPr="002F7524" w:rsidRDefault="00581034" w:rsidP="009463F3">
            <w:pPr>
              <w:pStyle w:val="Titel10"/>
              <w:rPr>
                <w:highlight w:val="yellow"/>
              </w:rPr>
            </w:pPr>
          </w:p>
        </w:tc>
      </w:tr>
    </w:tbl>
    <w:p w14:paraId="66C1FD84" w14:textId="77777777" w:rsidR="00BF45AB" w:rsidRPr="002F7524" w:rsidRDefault="0062632D" w:rsidP="0020156D">
      <w:pPr>
        <w:pStyle w:val="Titel1"/>
        <w:spacing w:before="3600"/>
        <w:rPr>
          <w:rFonts w:cs="Arial"/>
          <w:highlight w:val="yellow"/>
        </w:rPr>
      </w:pPr>
      <w:r w:rsidRPr="002F7524">
        <w:rPr>
          <w:rFonts w:cs="Arial"/>
          <w:b/>
          <w:noProof/>
          <w:sz w:val="40"/>
          <w:szCs w:val="40"/>
          <w:highlight w:val="yellow"/>
        </w:rPr>
        <w:drawing>
          <wp:anchor distT="0" distB="0" distL="114300" distR="114300" simplePos="0" relativeHeight="251661312" behindDoc="0" locked="0" layoutInCell="1" allowOverlap="1" wp14:anchorId="5BFEC475" wp14:editId="57C3AE2B">
            <wp:simplePos x="0" y="0"/>
            <wp:positionH relativeFrom="margin">
              <wp:posOffset>3568556</wp:posOffset>
            </wp:positionH>
            <wp:positionV relativeFrom="margin">
              <wp:posOffset>73540</wp:posOffset>
            </wp:positionV>
            <wp:extent cx="1981008" cy="1371600"/>
            <wp:effectExtent l="19050" t="0" r="192" b="0"/>
            <wp:wrapNone/>
            <wp:docPr id="36" name="Bild 36" descr="BSB Logo mit 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SB Logo mit Claim"/>
                    <pic:cNvPicPr>
                      <a:picLocks noChangeAspect="1" noChangeArrowheads="1"/>
                    </pic:cNvPicPr>
                  </pic:nvPicPr>
                  <pic:blipFill>
                    <a:blip r:embed="rId8" cstate="print"/>
                    <a:srcRect/>
                    <a:stretch>
                      <a:fillRect/>
                    </a:stretch>
                  </pic:blipFill>
                  <pic:spPr bwMode="auto">
                    <a:xfrm>
                      <a:off x="0" y="0"/>
                      <a:ext cx="1981008" cy="1371600"/>
                    </a:xfrm>
                    <a:prstGeom prst="rect">
                      <a:avLst/>
                    </a:prstGeom>
                    <a:noFill/>
                    <a:ln w="9525">
                      <a:noFill/>
                      <a:miter lim="800000"/>
                      <a:headEnd/>
                      <a:tailEnd/>
                    </a:ln>
                  </pic:spPr>
                </pic:pic>
              </a:graphicData>
            </a:graphic>
          </wp:anchor>
        </w:drawing>
      </w:r>
      <w:r w:rsidR="006F0C83" w:rsidRPr="002F7524">
        <w:rPr>
          <w:rFonts w:cs="Arial"/>
          <w:b/>
          <w:noProof/>
          <w:sz w:val="40"/>
          <w:szCs w:val="40"/>
          <w:highlight w:val="yellow"/>
        </w:rPr>
        <mc:AlternateContent>
          <mc:Choice Requires="wps">
            <w:drawing>
              <wp:anchor distT="0" distB="0" distL="114300" distR="114300" simplePos="0" relativeHeight="251660288" behindDoc="0" locked="0" layoutInCell="1" allowOverlap="1" wp14:anchorId="08FD9685" wp14:editId="03841934">
                <wp:simplePos x="0" y="0"/>
                <wp:positionH relativeFrom="column">
                  <wp:posOffset>-1247775</wp:posOffset>
                </wp:positionH>
                <wp:positionV relativeFrom="margin">
                  <wp:posOffset>2160270</wp:posOffset>
                </wp:positionV>
                <wp:extent cx="7712710" cy="6659880"/>
                <wp:effectExtent l="8890" t="13335" r="12700" b="13335"/>
                <wp:wrapNone/>
                <wp:docPr id="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2710" cy="6659880"/>
                        </a:xfrm>
                        <a:prstGeom prst="rect">
                          <a:avLst/>
                        </a:prstGeom>
                        <a:noFill/>
                        <a:ln w="3175">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1D79CA" id="Rectangle 35" o:spid="_x0000_s1026" style="position:absolute;margin-left:-98.25pt;margin-top:170.1pt;width:607.3pt;height:52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" filled="f" strokecolor="navy" strokeweight=".25pt">
                <w10:wrap anchory="margin"/>
              </v:rect>
            </w:pict>
          </mc:Fallback>
        </mc:AlternateContent>
      </w:r>
    </w:p>
    <w:p w14:paraId="3B279C2D" w14:textId="28B158D8" w:rsidR="00455622" w:rsidRPr="002F7524" w:rsidRDefault="005076B4" w:rsidP="0051426C">
      <w:pPr>
        <w:framePr w:w="8851" w:h="4961" w:hRule="exact" w:hSpace="181" w:wrap="notBeside" w:vAnchor="page" w:hAnchor="page" w:x="1929" w:y="8313" w:anchorLock="1"/>
        <w:shd w:val="solid" w:color="FFFFFF" w:fill="FFFFFF"/>
        <w:rPr>
          <w:highlight w:val="yellow"/>
        </w:rPr>
      </w:pPr>
      <w:r>
        <w:rPr>
          <w:noProof/>
        </w:rPr>
        <w:drawing>
          <wp:inline distT="0" distB="0" distL="0" distR="0" wp14:anchorId="36AA27EB" wp14:editId="38CA26DB">
            <wp:extent cx="4560570" cy="315023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0570" cy="3150235"/>
                    </a:xfrm>
                    <a:prstGeom prst="rect">
                      <a:avLst/>
                    </a:prstGeom>
                  </pic:spPr>
                </pic:pic>
              </a:graphicData>
            </a:graphic>
          </wp:inline>
        </w:drawing>
      </w:r>
    </w:p>
    <w:tbl>
      <w:tblPr>
        <w:tblStyle w:val="Tabellenraster"/>
        <w:tblpPr w:leftFromText="142" w:rightFromText="142" w:vertAnchor="page" w:tblpY="13547"/>
        <w:tblOverlap w:val="never"/>
        <w:tblW w:w="0" w:type="auto"/>
        <w:tblLook w:val="04A0" w:firstRow="1" w:lastRow="0" w:firstColumn="1" w:lastColumn="0" w:noHBand="0" w:noVBand="1"/>
      </w:tblPr>
      <w:tblGrid>
        <w:gridCol w:w="3969"/>
        <w:gridCol w:w="4819"/>
      </w:tblGrid>
      <w:tr w:rsidR="00BF45AB" w:rsidRPr="002F7524" w14:paraId="6D9D5BE4" w14:textId="77777777" w:rsidTr="00377B0C">
        <w:trPr>
          <w:trHeight w:val="991"/>
        </w:trPr>
        <w:bookmarkStart w:id="1" w:name="Art_des_Dokuments" w:displacedByCustomXml="next"/>
        <w:sdt>
          <w:sdtPr>
            <w:alias w:val="Titel"/>
            <w:id w:val="11118586"/>
            <w:placeholder>
              <w:docPart w:val="ADF6148A546645C7AF7307D0D76CB51B"/>
            </w:placeholder>
            <w:dataBinding w:prefixMappings="xmlns:ns0='http://purl.org/dc/elements/1.1/' xmlns:ns1='http://schemas.openxmlformats.org/package/2006/metadata/core-properties' " w:xpath="/ns1:coreProperties[1]/ns0:title[1]" w:storeItemID="{6C3C8BC8-F283-45AE-878A-BAB7291924A1}"/>
            <w:text/>
          </w:sdtPr>
          <w:sdtEndPr/>
          <w:sdtContent>
            <w:tc>
              <w:tcPr>
                <w:tcW w:w="8788" w:type="dxa"/>
                <w:gridSpan w:val="2"/>
                <w:tcBorders>
                  <w:top w:val="nil"/>
                  <w:left w:val="nil"/>
                  <w:bottom w:val="nil"/>
                  <w:right w:val="nil"/>
                </w:tcBorders>
              </w:tcPr>
              <w:p w14:paraId="799F4169" w14:textId="77777777" w:rsidR="00BF45AB" w:rsidRPr="00755773" w:rsidRDefault="00A025EF" w:rsidP="00A025EF">
                <w:pPr>
                  <w:pStyle w:val="Titel"/>
                </w:pPr>
                <w:r w:rsidRPr="00755773">
                  <w:t>Modelldokumentation</w:t>
                </w:r>
              </w:p>
            </w:tc>
          </w:sdtContent>
        </w:sdt>
        <w:bookmarkEnd w:id="1" w:displacedByCustomXml="prev"/>
      </w:tr>
      <w:tr w:rsidR="0020156D" w:rsidRPr="002F7524" w14:paraId="1D1A58FC" w14:textId="77777777" w:rsidTr="00377B0C">
        <w:trPr>
          <w:trHeight w:hRule="exact" w:val="454"/>
        </w:trPr>
        <w:tc>
          <w:tcPr>
            <w:tcW w:w="8788" w:type="dxa"/>
            <w:gridSpan w:val="2"/>
            <w:tcBorders>
              <w:top w:val="nil"/>
              <w:left w:val="nil"/>
              <w:bottom w:val="nil"/>
              <w:right w:val="nil"/>
            </w:tcBorders>
          </w:tcPr>
          <w:p w14:paraId="48DB38AE" w14:textId="19CB86A9" w:rsidR="0020156D" w:rsidRPr="00755773" w:rsidRDefault="0020156D" w:rsidP="0020156D">
            <w:pPr>
              <w:rPr>
                <w:bCs/>
                <w:sz w:val="16"/>
                <w:szCs w:val="16"/>
              </w:rPr>
            </w:pPr>
          </w:p>
        </w:tc>
      </w:tr>
      <w:tr w:rsidR="0020156D" w:rsidRPr="002F7524" w14:paraId="60A512CA" w14:textId="77777777" w:rsidTr="00377B0C">
        <w:tc>
          <w:tcPr>
            <w:tcW w:w="3969" w:type="dxa"/>
            <w:tcBorders>
              <w:top w:val="nil"/>
              <w:left w:val="nil"/>
              <w:bottom w:val="nil"/>
              <w:right w:val="nil"/>
            </w:tcBorders>
          </w:tcPr>
          <w:p w14:paraId="16D472FF" w14:textId="77777777" w:rsidR="0020156D" w:rsidRPr="00755773" w:rsidRDefault="00042EAE" w:rsidP="00AB7896">
            <w:pPr>
              <w:pStyle w:val="Fliesstext"/>
              <w:rPr>
                <w:bCs/>
              </w:rPr>
            </w:pPr>
            <w:r w:rsidRPr="00755773">
              <w:rPr>
                <w:b/>
                <w:color w:val="000080"/>
                <w:sz w:val="32"/>
                <w:szCs w:val="32"/>
              </w:rPr>
              <w:t>www.bsb-partner.ch</w:t>
            </w:r>
          </w:p>
        </w:tc>
        <w:sdt>
          <w:sdtPr>
            <w:id w:val="-2016612735"/>
            <w:placeholder>
              <w:docPart w:val="ED6BB45BCC9E44D391D5ED2BA7FE734B"/>
            </w:placeholder>
            <w:date w:fullDate="2021-01-25T00:00:00Z">
              <w:dateFormat w:val="d. MMMM yyyy"/>
              <w:lid w:val="de-CH"/>
              <w:storeMappedDataAs w:val="dateTime"/>
              <w:calendar w:val="gregorian"/>
            </w:date>
          </w:sdtPr>
          <w:sdtEndPr/>
          <w:sdtContent>
            <w:tc>
              <w:tcPr>
                <w:tcW w:w="4819" w:type="dxa"/>
                <w:tcBorders>
                  <w:top w:val="nil"/>
                  <w:left w:val="nil"/>
                  <w:bottom w:val="nil"/>
                  <w:right w:val="nil"/>
                </w:tcBorders>
              </w:tcPr>
              <w:p w14:paraId="6F4C63FF" w14:textId="2684F190" w:rsidR="0020156D" w:rsidRPr="00755773" w:rsidRDefault="00BB6CF9" w:rsidP="00CF3A61">
                <w:pPr>
                  <w:pStyle w:val="Fliesstext"/>
                  <w:jc w:val="right"/>
                  <w:rPr>
                    <w:b/>
                  </w:rPr>
                </w:pPr>
                <w:r>
                  <w:t>25. Januar 2021</w:t>
                </w:r>
              </w:p>
            </w:tc>
          </w:sdtContent>
        </w:sdt>
      </w:tr>
    </w:tbl>
    <w:p w14:paraId="37CEB19D" w14:textId="73218F0E" w:rsidR="00BF45AB" w:rsidRPr="002F7524" w:rsidRDefault="00BF45AB" w:rsidP="00AB7896">
      <w:pPr>
        <w:pStyle w:val="Fliesstext"/>
        <w:rPr>
          <w:highlight w:val="yellow"/>
        </w:rPr>
        <w:sectPr w:rsidR="00BF45AB" w:rsidRPr="002F7524" w:rsidSect="005B6AED">
          <w:type w:val="continuous"/>
          <w:pgSz w:w="11906" w:h="16838"/>
          <w:pgMar w:top="1134" w:right="1304" w:bottom="1134" w:left="1814" w:header="709" w:footer="709" w:gutter="0"/>
          <w:cols w:space="708"/>
          <w:docGrid w:linePitch="360"/>
        </w:sectPr>
      </w:pPr>
    </w:p>
    <w:p w14:paraId="6F61DF87" w14:textId="7FA0C90F" w:rsidR="00AA0CF1" w:rsidRDefault="00AA0CF1" w:rsidP="00676CFD">
      <w:pPr>
        <w:pStyle w:val="Berichtinfo"/>
      </w:pPr>
    </w:p>
    <w:p w14:paraId="42AF4CD6" w14:textId="5EAB54C4" w:rsidR="00AA0CF1" w:rsidRDefault="00AA0CF1" w:rsidP="00676CFD">
      <w:pPr>
        <w:pStyle w:val="Berichtinfo"/>
      </w:pPr>
    </w:p>
    <w:p w14:paraId="43ED7294" w14:textId="20E4C2FD" w:rsidR="00AA0CF1" w:rsidRDefault="00AA0CF1" w:rsidP="00676CFD">
      <w:pPr>
        <w:pStyle w:val="Berichtinfo"/>
      </w:pPr>
    </w:p>
    <w:p w14:paraId="4A3EEE05" w14:textId="77777777" w:rsidR="00AA0CF1" w:rsidRDefault="00AA0CF1" w:rsidP="00676CFD">
      <w:pPr>
        <w:pStyle w:val="Berichtinfo"/>
      </w:pPr>
    </w:p>
    <w:p w14:paraId="57BB484C" w14:textId="77777777" w:rsidR="00AA0CF1" w:rsidRDefault="00AA0CF1" w:rsidP="00676CFD">
      <w:pPr>
        <w:pStyle w:val="Berichtinfo"/>
      </w:pPr>
    </w:p>
    <w:p w14:paraId="58CED4CA" w14:textId="77777777" w:rsidR="00AA0CF1" w:rsidRDefault="00AA0CF1" w:rsidP="00676CFD">
      <w:pPr>
        <w:pStyle w:val="Berichtinfo"/>
      </w:pPr>
    </w:p>
    <w:p w14:paraId="71C0D9D2" w14:textId="5BB17C84" w:rsidR="00AA0CF1" w:rsidRDefault="00AA0CF1" w:rsidP="00676CFD">
      <w:pPr>
        <w:pStyle w:val="Berichtinfo"/>
      </w:pPr>
    </w:p>
    <w:p w14:paraId="0F80B2E6" w14:textId="0B88B2B9" w:rsidR="00CB46A3" w:rsidRPr="00755773" w:rsidRDefault="00CA2702" w:rsidP="00676CFD">
      <w:pPr>
        <w:pStyle w:val="Berichtinfo"/>
      </w:pPr>
      <w:r w:rsidRPr="00755773">
        <w:t>Auftraggeber</w:t>
      </w:r>
    </w:p>
    <w:p w14:paraId="2FC0A6E0" w14:textId="15928136" w:rsidR="0043388B" w:rsidRDefault="0043388B" w:rsidP="005E5034">
      <w:pPr>
        <w:pStyle w:val="Berichtinfo1"/>
      </w:pPr>
      <w:r>
        <w:t>Bau- und Verkehrsdirektion des Kantons Bern</w:t>
      </w:r>
    </w:p>
    <w:p w14:paraId="575BD362" w14:textId="662EE2D3" w:rsidR="005E5034" w:rsidRPr="00755773" w:rsidRDefault="009463F3" w:rsidP="005E5034">
      <w:pPr>
        <w:pStyle w:val="Berichtinfo1"/>
      </w:pPr>
      <w:r w:rsidRPr="00755773">
        <w:t xml:space="preserve">Amt für </w:t>
      </w:r>
      <w:r w:rsidR="0043388B">
        <w:t>Wasser und Abfall</w:t>
      </w:r>
    </w:p>
    <w:p w14:paraId="78C9286C" w14:textId="2D212AC7" w:rsidR="00AE4C1B" w:rsidRPr="00755773" w:rsidRDefault="0043388B" w:rsidP="00AE4C1B">
      <w:pPr>
        <w:pStyle w:val="Berichtinfo1"/>
      </w:pPr>
      <w:r>
        <w:t>Reto Battaglia</w:t>
      </w:r>
    </w:p>
    <w:p w14:paraId="766FC05E" w14:textId="3987DF24" w:rsidR="00AE4C1B" w:rsidRPr="00755773" w:rsidRDefault="0043388B" w:rsidP="00AE4C1B">
      <w:pPr>
        <w:pStyle w:val="Berichtinfo1"/>
      </w:pPr>
      <w:r>
        <w:t>Reiterstrasse 11</w:t>
      </w:r>
    </w:p>
    <w:p w14:paraId="3833CFFC" w14:textId="05825A12" w:rsidR="005703A6" w:rsidRPr="00755773" w:rsidRDefault="0043388B" w:rsidP="00AE4C1B">
      <w:pPr>
        <w:pStyle w:val="Berichtinfo1"/>
      </w:pPr>
      <w:r>
        <w:t>3013 Bern</w:t>
      </w:r>
    </w:p>
    <w:p w14:paraId="36BEB783" w14:textId="77777777" w:rsidR="00A957F4" w:rsidRPr="00755773" w:rsidRDefault="00A957F4" w:rsidP="00CB46A3">
      <w:pPr>
        <w:pStyle w:val="Berichtinfo"/>
        <w:tabs>
          <w:tab w:val="clear" w:pos="4253"/>
          <w:tab w:val="left" w:pos="-1843"/>
          <w:tab w:val="left" w:pos="2552"/>
          <w:tab w:val="right" w:pos="5670"/>
        </w:tabs>
        <w:jc w:val="left"/>
        <w:rPr>
          <w:rFonts w:cs="Arial"/>
        </w:rPr>
      </w:pPr>
    </w:p>
    <w:p w14:paraId="4D92E293" w14:textId="75283E7C" w:rsidR="00CB46A3" w:rsidRPr="00755773" w:rsidRDefault="0015139A" w:rsidP="00676CFD">
      <w:pPr>
        <w:pStyle w:val="Berichtinfo"/>
      </w:pPr>
      <w:r w:rsidRPr="00755773">
        <w:t>Verfasser</w:t>
      </w:r>
    </w:p>
    <w:p w14:paraId="170AEDE8" w14:textId="77777777" w:rsidR="00970871" w:rsidRPr="00755773" w:rsidRDefault="00DF5EEC" w:rsidP="00970871">
      <w:pPr>
        <w:pStyle w:val="Berichtinfo1"/>
      </w:pPr>
      <w:r w:rsidRPr="00755773">
        <w:t>BSB + Partner, Ingenieure und Planer</w:t>
      </w:r>
    </w:p>
    <w:p w14:paraId="1955A238" w14:textId="41D665BF" w:rsidR="00AE4C1B" w:rsidRPr="00755773" w:rsidRDefault="006C5774" w:rsidP="00AE4C1B">
      <w:pPr>
        <w:pStyle w:val="Berichtinfo1"/>
      </w:pPr>
      <w:r w:rsidRPr="00755773">
        <w:t>Christof Jörg</w:t>
      </w:r>
    </w:p>
    <w:p w14:paraId="053CF605" w14:textId="77777777" w:rsidR="00AE4C1B" w:rsidRPr="00755773" w:rsidRDefault="00D46611" w:rsidP="00AE4C1B">
      <w:pPr>
        <w:pStyle w:val="Berichtinfo1"/>
      </w:pPr>
      <w:sdt>
        <w:sdtPr>
          <w:alias w:val="Adresse"/>
          <w:tag w:val="Adresse"/>
          <w:id w:val="-2064712671"/>
          <w:placeholder>
            <w:docPart w:val="D9276FB95CB844C29281C858C2D0AA3E"/>
          </w:placeholder>
          <w:dropDownList>
            <w:listItem w:displayText="Adresse auswählen" w:value="Adresse auswählen"/>
            <w:listItem w:displayText="Von Roll-Strasse 29, 4702 Oensingen" w:value="Von Roll-Strasse 29, 4702 Oensingen"/>
            <w:listItem w:displayText="Leutholdstrasse 4, 4562 Biberist" w:value="Leutholdstrasse 4, 4562 Biberist"/>
            <w:listItem w:displayText="Waldeggstrasse 30, 3097 Liebefeld / Bern" w:value="Waldeggstrasse 30, 3097 Liebefeld / Bern"/>
            <w:listItem w:displayText="Dammstrasse 14, 2540 Grenchen" w:value="Dammstrasse 14, 2540 Grenchen"/>
            <w:listItem w:displayText="Tiergarten 1, 3400 Burgdorf" w:value="Tiergarten 1, 3400 Burgdorf"/>
            <w:listItem w:displayText="Eisenbahnstrasse 11, 4901 Langenthal" w:value="Eisenbahnstrasse 11, 4901 Langenthal"/>
          </w:dropDownList>
        </w:sdtPr>
        <w:sdtEndPr/>
        <w:sdtContent>
          <w:r w:rsidR="005703A6" w:rsidRPr="00755773">
            <w:t>Leutholdstrasse 4, 4562 Biberist</w:t>
          </w:r>
        </w:sdtContent>
      </w:sdt>
    </w:p>
    <w:p w14:paraId="0EB6CFB9" w14:textId="6F1CE367" w:rsidR="00C04ECE" w:rsidRPr="00755773" w:rsidRDefault="00C04ECE" w:rsidP="00C04ECE">
      <w:pPr>
        <w:pStyle w:val="Berichtinfo1"/>
      </w:pPr>
      <w:r w:rsidRPr="00755773">
        <w:t xml:space="preserve">Tel. </w:t>
      </w:r>
      <w:r w:rsidR="00D30058">
        <w:t>032 671 22 48</w:t>
      </w:r>
    </w:p>
    <w:p w14:paraId="365B809F" w14:textId="0628F2D9" w:rsidR="006C5774" w:rsidRPr="00755773" w:rsidRDefault="006C5774" w:rsidP="00C04ECE">
      <w:pPr>
        <w:pStyle w:val="Berichtinfo1"/>
      </w:pPr>
      <w:r w:rsidRPr="00755773">
        <w:t>E-Mail: christof.joerg@bsb-parnter.ch</w:t>
      </w:r>
    </w:p>
    <w:p w14:paraId="164B9EA3" w14:textId="77777777" w:rsidR="00AE4C1B" w:rsidRPr="00755773" w:rsidRDefault="00AE4C1B" w:rsidP="00C04ECE">
      <w:pPr>
        <w:pStyle w:val="Berichtinfo1"/>
      </w:pPr>
      <w:r w:rsidRPr="00755773">
        <w:t xml:space="preserve">E-Mail: </w:t>
      </w:r>
      <w:r w:rsidR="005703A6" w:rsidRPr="00755773">
        <w:t>davide</w:t>
      </w:r>
      <w:r w:rsidRPr="00755773">
        <w:t>.</w:t>
      </w:r>
      <w:r w:rsidR="005703A6" w:rsidRPr="00755773">
        <w:t>secci</w:t>
      </w:r>
      <w:r w:rsidRPr="00755773">
        <w:t>@bsb-partner.ch</w:t>
      </w:r>
    </w:p>
    <w:p w14:paraId="6E11900E" w14:textId="77777777" w:rsidR="0053300F" w:rsidRPr="00755773" w:rsidRDefault="0053300F" w:rsidP="001B42D7">
      <w:pPr>
        <w:pStyle w:val="Berichtinfo"/>
        <w:rPr>
          <w:rFonts w:cs="Arial"/>
        </w:rPr>
      </w:pPr>
    </w:p>
    <w:p w14:paraId="32D055CF" w14:textId="77777777" w:rsidR="0053300F" w:rsidRPr="00755773" w:rsidRDefault="0053300F" w:rsidP="00676CFD">
      <w:pPr>
        <w:pStyle w:val="Berichtinfo"/>
      </w:pPr>
      <w:r w:rsidRPr="00755773">
        <w:t>Dokumentinfo</w:t>
      </w:r>
    </w:p>
    <w:tbl>
      <w:tblPr>
        <w:tblStyle w:val="Tabellenraster"/>
        <w:tblW w:w="8647" w:type="dxa"/>
        <w:tblBorders>
          <w:top w:val="single" w:sz="2" w:space="0" w:color="auto"/>
          <w:left w:val="none" w:sz="0" w:space="0" w:color="auto"/>
          <w:bottom w:val="single" w:sz="2" w:space="0" w:color="auto"/>
          <w:right w:val="none" w:sz="0" w:space="0" w:color="auto"/>
          <w:insideH w:val="dotted" w:sz="2" w:space="0" w:color="auto"/>
          <w:insideV w:val="dotted" w:sz="2" w:space="0" w:color="auto"/>
        </w:tblBorders>
        <w:tblCellMar>
          <w:left w:w="0" w:type="dxa"/>
        </w:tblCellMar>
        <w:tblLook w:val="04A0" w:firstRow="1" w:lastRow="0" w:firstColumn="1" w:lastColumn="0" w:noHBand="0" w:noVBand="1"/>
      </w:tblPr>
      <w:tblGrid>
        <w:gridCol w:w="5670"/>
        <w:gridCol w:w="1560"/>
        <w:gridCol w:w="1417"/>
      </w:tblGrid>
      <w:tr w:rsidR="00D145C4" w:rsidRPr="00755773" w14:paraId="7D812903" w14:textId="77777777" w:rsidTr="00CF3A61">
        <w:tc>
          <w:tcPr>
            <w:tcW w:w="5670" w:type="dxa"/>
          </w:tcPr>
          <w:p w14:paraId="7D78AF40" w14:textId="77777777" w:rsidR="00D145C4" w:rsidRPr="00755773" w:rsidRDefault="00D145C4" w:rsidP="00D145C4">
            <w:pPr>
              <w:pStyle w:val="Berichtinfo2"/>
              <w:rPr>
                <w:sz w:val="20"/>
                <w:szCs w:val="20"/>
              </w:rPr>
            </w:pPr>
            <w:r w:rsidRPr="00755773">
              <w:rPr>
                <w:sz w:val="20"/>
                <w:szCs w:val="20"/>
              </w:rPr>
              <w:t>Dokument</w:t>
            </w:r>
          </w:p>
          <w:p w14:paraId="19E82E47" w14:textId="73CBFCF1" w:rsidR="00D145C4" w:rsidRPr="00755773" w:rsidRDefault="00D145C4" w:rsidP="00D145C4">
            <w:pPr>
              <w:pStyle w:val="Berichtinfo"/>
              <w:jc w:val="left"/>
              <w:rPr>
                <w:szCs w:val="20"/>
              </w:rPr>
            </w:pPr>
            <w:r w:rsidRPr="00755773">
              <w:fldChar w:fldCharType="begin"/>
            </w:r>
            <w:r w:rsidRPr="00755773">
              <w:instrText xml:space="preserve"> REF Titel_des_Dokuments \h  \* MERGEFORMAT </w:instrText>
            </w:r>
            <w:r w:rsidRPr="00755773">
              <w:fldChar w:fldCharType="separate"/>
            </w:r>
            <w:sdt>
              <w:sdtPr>
                <w:alias w:val="Kommentare"/>
                <w:id w:val="-819349634"/>
                <w:placeholder>
                  <w:docPart w:val="CB05BBC288B645F1A8CA94DEA25DE897"/>
                </w:placeholder>
                <w:dataBinding w:prefixMappings="xmlns:ns0='http://purl.org/dc/elements/1.1/' xmlns:ns1='http://schemas.openxmlformats.org/package/2006/metadata/core-properties' " w:xpath="/ns1:coreProperties[1]/ns0:description[1]" w:storeItemID="{6C3C8BC8-F283-45AE-878A-BAB7291924A1}"/>
                <w:text w:multiLine="1"/>
              </w:sdtPr>
              <w:sdtContent>
                <w:r w:rsidR="00D46611" w:rsidRPr="00755773">
                  <w:t xml:space="preserve">Darstellungsmodell </w:t>
                </w:r>
                <w:r w:rsidR="00D46611" w:rsidRPr="00755773">
                  <w:br/>
                  <w:t xml:space="preserve">Generelle Entwässerungsplanung </w:t>
                </w:r>
                <w:r w:rsidR="00D46611" w:rsidRPr="00755773">
                  <w:br/>
                </w:r>
                <w:r w:rsidR="00D46611">
                  <w:t>Diverse Planansichten</w:t>
                </w:r>
              </w:sdtContent>
            </w:sdt>
            <w:r w:rsidRPr="00755773">
              <w:fldChar w:fldCharType="end"/>
            </w:r>
          </w:p>
        </w:tc>
        <w:tc>
          <w:tcPr>
            <w:tcW w:w="1560" w:type="dxa"/>
            <w:tcMar>
              <w:left w:w="28" w:type="dxa"/>
            </w:tcMar>
          </w:tcPr>
          <w:p w14:paraId="7B440F5D" w14:textId="77777777" w:rsidR="00D145C4" w:rsidRPr="00755773" w:rsidRDefault="00D145C4" w:rsidP="00D145C4">
            <w:pPr>
              <w:pStyle w:val="Berichtinfo2"/>
              <w:jc w:val="center"/>
              <w:rPr>
                <w:sz w:val="20"/>
                <w:szCs w:val="20"/>
              </w:rPr>
            </w:pPr>
            <w:r w:rsidRPr="00755773">
              <w:rPr>
                <w:sz w:val="20"/>
                <w:szCs w:val="20"/>
              </w:rPr>
              <w:t>Projektnummer</w:t>
            </w:r>
          </w:p>
          <w:p w14:paraId="7D0E5E1D" w14:textId="566E3F5B" w:rsidR="00D145C4" w:rsidRPr="00755773" w:rsidRDefault="005703A6" w:rsidP="00D145C4">
            <w:pPr>
              <w:pStyle w:val="Berichtinfo"/>
              <w:jc w:val="center"/>
              <w:rPr>
                <w:szCs w:val="20"/>
              </w:rPr>
            </w:pPr>
            <w:r w:rsidRPr="00755773">
              <w:rPr>
                <w:szCs w:val="20"/>
              </w:rPr>
              <w:t>40292</w:t>
            </w:r>
            <w:r w:rsidR="0043388B">
              <w:rPr>
                <w:szCs w:val="20"/>
              </w:rPr>
              <w:t>.2</w:t>
            </w:r>
            <w:r w:rsidR="00755773" w:rsidRPr="00755773">
              <w:rPr>
                <w:szCs w:val="20"/>
              </w:rPr>
              <w:t>00</w:t>
            </w:r>
          </w:p>
        </w:tc>
        <w:tc>
          <w:tcPr>
            <w:tcW w:w="1417" w:type="dxa"/>
            <w:tcMar>
              <w:left w:w="28" w:type="dxa"/>
              <w:right w:w="28" w:type="dxa"/>
            </w:tcMar>
          </w:tcPr>
          <w:p w14:paraId="2B3D7E24" w14:textId="77777777" w:rsidR="00D145C4" w:rsidRPr="00755773" w:rsidRDefault="00D145C4" w:rsidP="00D145C4">
            <w:pPr>
              <w:pStyle w:val="Berichtinfo2"/>
              <w:jc w:val="center"/>
              <w:rPr>
                <w:sz w:val="20"/>
                <w:szCs w:val="20"/>
              </w:rPr>
            </w:pPr>
            <w:r w:rsidRPr="00755773">
              <w:rPr>
                <w:sz w:val="20"/>
                <w:szCs w:val="20"/>
              </w:rPr>
              <w:t>Anzahl Seiten</w:t>
            </w:r>
          </w:p>
          <w:p w14:paraId="711CEB70" w14:textId="57F0AEFC" w:rsidR="00D145C4" w:rsidRPr="00755773" w:rsidRDefault="00CA7332" w:rsidP="00D145C4">
            <w:pPr>
              <w:pStyle w:val="Berichtinfo"/>
              <w:jc w:val="center"/>
              <w:rPr>
                <w:szCs w:val="20"/>
              </w:rPr>
            </w:pPr>
            <w:r>
              <w:rPr>
                <w:szCs w:val="20"/>
              </w:rPr>
              <w:t>13</w:t>
            </w:r>
          </w:p>
        </w:tc>
      </w:tr>
      <w:tr w:rsidR="00AE4C1B" w:rsidRPr="00755773" w14:paraId="1B52B42C" w14:textId="77777777" w:rsidTr="00CF3A61">
        <w:tc>
          <w:tcPr>
            <w:tcW w:w="5670" w:type="dxa"/>
          </w:tcPr>
          <w:p w14:paraId="5F0F45B5" w14:textId="77777777" w:rsidR="00AE4C1B" w:rsidRPr="00755773" w:rsidRDefault="00482CBB" w:rsidP="00C51A9A">
            <w:pPr>
              <w:pStyle w:val="Berichtinfo2"/>
              <w:rPr>
                <w:sz w:val="20"/>
                <w:szCs w:val="20"/>
              </w:rPr>
            </w:pPr>
            <w:r w:rsidRPr="00755773">
              <w:rPr>
                <w:sz w:val="20"/>
                <w:szCs w:val="20"/>
              </w:rPr>
              <w:t>Koreferat</w:t>
            </w:r>
          </w:p>
          <w:p w14:paraId="67F22710" w14:textId="4F9122A9" w:rsidR="00AE4C1B" w:rsidRPr="00755773" w:rsidRDefault="006C5774" w:rsidP="00C51A9A">
            <w:pPr>
              <w:pStyle w:val="Berichtinfo"/>
              <w:rPr>
                <w:szCs w:val="20"/>
              </w:rPr>
            </w:pPr>
            <w:r w:rsidRPr="00755773">
              <w:rPr>
                <w:szCs w:val="20"/>
              </w:rPr>
              <w:t>Davide Secci</w:t>
            </w:r>
          </w:p>
        </w:tc>
        <w:tc>
          <w:tcPr>
            <w:tcW w:w="1560" w:type="dxa"/>
            <w:tcMar>
              <w:left w:w="28" w:type="dxa"/>
            </w:tcMar>
          </w:tcPr>
          <w:p w14:paraId="4FD189BF" w14:textId="77777777" w:rsidR="00AE4C1B" w:rsidRPr="00755773" w:rsidRDefault="00AE4C1B" w:rsidP="00C51A9A">
            <w:pPr>
              <w:pStyle w:val="Berichtinfo2"/>
              <w:jc w:val="center"/>
              <w:rPr>
                <w:sz w:val="20"/>
                <w:szCs w:val="20"/>
              </w:rPr>
            </w:pPr>
            <w:r w:rsidRPr="00755773">
              <w:rPr>
                <w:sz w:val="20"/>
                <w:szCs w:val="20"/>
              </w:rPr>
              <w:t>Datum</w:t>
            </w:r>
          </w:p>
          <w:p w14:paraId="349E44AC" w14:textId="10110EBD" w:rsidR="00AE4C1B" w:rsidRPr="00755773" w:rsidRDefault="00A81751" w:rsidP="00C51A9A">
            <w:pPr>
              <w:pStyle w:val="Berichtinfo"/>
              <w:jc w:val="center"/>
              <w:rPr>
                <w:szCs w:val="20"/>
              </w:rPr>
            </w:pPr>
            <w:r>
              <w:rPr>
                <w:szCs w:val="20"/>
              </w:rPr>
              <w:t>04.12</w:t>
            </w:r>
            <w:r w:rsidR="00755773" w:rsidRPr="00755773">
              <w:rPr>
                <w:szCs w:val="20"/>
              </w:rPr>
              <w:t>.2020</w:t>
            </w:r>
          </w:p>
        </w:tc>
        <w:tc>
          <w:tcPr>
            <w:tcW w:w="1417" w:type="dxa"/>
            <w:tcMar>
              <w:left w:w="28" w:type="dxa"/>
              <w:right w:w="28" w:type="dxa"/>
            </w:tcMar>
          </w:tcPr>
          <w:p w14:paraId="36BD3D9F" w14:textId="77777777" w:rsidR="00AE4C1B" w:rsidRPr="00755773" w:rsidRDefault="00AE4C1B" w:rsidP="000D315D">
            <w:pPr>
              <w:pStyle w:val="Berichtinfo2"/>
              <w:jc w:val="center"/>
              <w:rPr>
                <w:sz w:val="20"/>
                <w:szCs w:val="20"/>
              </w:rPr>
            </w:pPr>
            <w:r w:rsidRPr="00755773">
              <w:rPr>
                <w:sz w:val="20"/>
                <w:szCs w:val="20"/>
              </w:rPr>
              <w:t>Kürzel</w:t>
            </w:r>
          </w:p>
          <w:p w14:paraId="14F1CD03" w14:textId="28CE1411" w:rsidR="00AE4C1B" w:rsidRPr="00755773" w:rsidRDefault="006C5774" w:rsidP="00C51A9A">
            <w:pPr>
              <w:pStyle w:val="Berichtinfo"/>
              <w:jc w:val="center"/>
              <w:rPr>
                <w:szCs w:val="20"/>
              </w:rPr>
            </w:pPr>
            <w:r w:rsidRPr="00755773">
              <w:rPr>
                <w:szCs w:val="20"/>
              </w:rPr>
              <w:t>dse</w:t>
            </w:r>
          </w:p>
        </w:tc>
      </w:tr>
      <w:tr w:rsidR="00D145C4" w:rsidRPr="00755773" w14:paraId="46F0C931" w14:textId="77777777" w:rsidTr="004770F0">
        <w:tc>
          <w:tcPr>
            <w:tcW w:w="8647" w:type="dxa"/>
            <w:gridSpan w:val="3"/>
          </w:tcPr>
          <w:p w14:paraId="4ED6CBC8" w14:textId="77777777" w:rsidR="00D145C4" w:rsidRPr="00755773" w:rsidRDefault="00D145C4" w:rsidP="00D145C4">
            <w:pPr>
              <w:pStyle w:val="Berichtinfo2"/>
              <w:rPr>
                <w:sz w:val="20"/>
                <w:szCs w:val="20"/>
              </w:rPr>
            </w:pPr>
            <w:r w:rsidRPr="00755773">
              <w:rPr>
                <w:sz w:val="20"/>
                <w:szCs w:val="20"/>
              </w:rPr>
              <w:t>Ablageort</w:t>
            </w:r>
          </w:p>
          <w:p w14:paraId="2154A2A8" w14:textId="5857F7E4" w:rsidR="00D145C4" w:rsidRPr="00755773" w:rsidRDefault="00D145C4" w:rsidP="00D145C4">
            <w:pPr>
              <w:pStyle w:val="Berichtinfo"/>
              <w:jc w:val="left"/>
              <w:rPr>
                <w:szCs w:val="20"/>
              </w:rPr>
            </w:pPr>
            <w:r w:rsidRPr="00755773">
              <w:rPr>
                <w:b w:val="0"/>
                <w:szCs w:val="20"/>
              </w:rPr>
              <w:fldChar w:fldCharType="begin"/>
            </w:r>
            <w:r w:rsidRPr="00755773">
              <w:rPr>
                <w:b w:val="0"/>
                <w:szCs w:val="20"/>
              </w:rPr>
              <w:instrText xml:space="preserve"> FILENAME \p </w:instrText>
            </w:r>
            <w:r w:rsidRPr="00755773">
              <w:rPr>
                <w:b w:val="0"/>
                <w:szCs w:val="20"/>
              </w:rPr>
              <w:fldChar w:fldCharType="separate"/>
            </w:r>
            <w:r w:rsidR="00755773" w:rsidRPr="00755773">
              <w:rPr>
                <w:b w:val="0"/>
                <w:noProof/>
                <w:szCs w:val="20"/>
              </w:rPr>
              <w:t>K:\Tiefbau\Kt. Solothurn\40292.100 Darstellungsmodell Massnahmenplan\26 Berichte\Begleitender_Bericht\202002_Darstellungsmodell_Massnahmenplan.docx</w:t>
            </w:r>
            <w:r w:rsidRPr="00755773">
              <w:rPr>
                <w:b w:val="0"/>
                <w:szCs w:val="20"/>
              </w:rPr>
              <w:fldChar w:fldCharType="end"/>
            </w:r>
          </w:p>
        </w:tc>
      </w:tr>
      <w:tr w:rsidR="000D315D" w:rsidRPr="00755773" w14:paraId="2229D7E2" w14:textId="77777777" w:rsidTr="00CF3A61">
        <w:tc>
          <w:tcPr>
            <w:tcW w:w="5670" w:type="dxa"/>
          </w:tcPr>
          <w:p w14:paraId="1E63458E" w14:textId="77777777" w:rsidR="000D315D" w:rsidRPr="00755773" w:rsidRDefault="000D315D" w:rsidP="00C51A9A">
            <w:pPr>
              <w:pStyle w:val="Berichtinfo2"/>
              <w:rPr>
                <w:sz w:val="20"/>
                <w:szCs w:val="20"/>
              </w:rPr>
            </w:pPr>
            <w:r w:rsidRPr="00755773">
              <w:rPr>
                <w:sz w:val="20"/>
                <w:szCs w:val="20"/>
              </w:rPr>
              <w:t>Gedruckt</w:t>
            </w:r>
          </w:p>
        </w:tc>
        <w:tc>
          <w:tcPr>
            <w:tcW w:w="2977" w:type="dxa"/>
            <w:gridSpan w:val="2"/>
            <w:tcMar>
              <w:left w:w="28" w:type="dxa"/>
              <w:right w:w="28" w:type="dxa"/>
            </w:tcMar>
          </w:tcPr>
          <w:p w14:paraId="61700983" w14:textId="022AD405" w:rsidR="000D315D" w:rsidRPr="00755773" w:rsidRDefault="00F159F8" w:rsidP="00755773">
            <w:pPr>
              <w:pStyle w:val="Berichtinfo"/>
              <w:jc w:val="center"/>
              <w:rPr>
                <w:szCs w:val="20"/>
              </w:rPr>
            </w:pPr>
            <w:r w:rsidRPr="00755773">
              <w:rPr>
                <w:szCs w:val="20"/>
              </w:rPr>
              <w:fldChar w:fldCharType="begin"/>
            </w:r>
            <w:r w:rsidRPr="00755773">
              <w:rPr>
                <w:szCs w:val="20"/>
              </w:rPr>
              <w:instrText xml:space="preserve"> PRINTDATE  \@ "dd.MM.yyyy" </w:instrText>
            </w:r>
            <w:r w:rsidRPr="00755773">
              <w:rPr>
                <w:szCs w:val="20"/>
              </w:rPr>
              <w:fldChar w:fldCharType="separate"/>
            </w:r>
            <w:r w:rsidR="00D46611">
              <w:rPr>
                <w:noProof/>
                <w:szCs w:val="20"/>
              </w:rPr>
              <w:t>02.03.2021</w:t>
            </w:r>
            <w:r w:rsidRPr="00755773">
              <w:rPr>
                <w:szCs w:val="20"/>
              </w:rPr>
              <w:fldChar w:fldCharType="end"/>
            </w:r>
          </w:p>
        </w:tc>
      </w:tr>
    </w:tbl>
    <w:p w14:paraId="3A4BC528" w14:textId="77777777" w:rsidR="0053300F" w:rsidRPr="00755773" w:rsidRDefault="0053300F" w:rsidP="001B42D7">
      <w:pPr>
        <w:pStyle w:val="Berichtinfo"/>
        <w:rPr>
          <w:rFonts w:cs="Arial"/>
        </w:rPr>
      </w:pPr>
    </w:p>
    <w:p w14:paraId="07D75106" w14:textId="77777777" w:rsidR="0053300F" w:rsidRPr="00755773" w:rsidRDefault="008E640C" w:rsidP="006026C0">
      <w:pPr>
        <w:pStyle w:val="Berichtinfo"/>
      </w:pPr>
      <w:r w:rsidRPr="00755773">
        <w:t>Änderungsverzeichnis</w:t>
      </w:r>
    </w:p>
    <w:tbl>
      <w:tblPr>
        <w:tblStyle w:val="Tabellenraster"/>
        <w:tblW w:w="8647" w:type="dxa"/>
        <w:tblBorders>
          <w:top w:val="single" w:sz="2" w:space="0" w:color="auto"/>
          <w:left w:val="none" w:sz="0" w:space="0" w:color="auto"/>
          <w:bottom w:val="single" w:sz="2" w:space="0" w:color="auto"/>
          <w:right w:val="none" w:sz="0" w:space="0" w:color="auto"/>
          <w:insideH w:val="dotted" w:sz="2" w:space="0" w:color="auto"/>
          <w:insideV w:val="dotted" w:sz="2" w:space="0" w:color="auto"/>
        </w:tblBorders>
        <w:tblCellMar>
          <w:left w:w="28" w:type="dxa"/>
        </w:tblCellMar>
        <w:tblLook w:val="04A0" w:firstRow="1" w:lastRow="0" w:firstColumn="1" w:lastColumn="0" w:noHBand="0" w:noVBand="1"/>
      </w:tblPr>
      <w:tblGrid>
        <w:gridCol w:w="986"/>
        <w:gridCol w:w="4684"/>
        <w:gridCol w:w="1560"/>
        <w:gridCol w:w="1417"/>
      </w:tblGrid>
      <w:tr w:rsidR="008E640C" w:rsidRPr="00755773" w14:paraId="24E963C0" w14:textId="77777777" w:rsidTr="00CF3A61">
        <w:tc>
          <w:tcPr>
            <w:tcW w:w="986" w:type="dxa"/>
            <w:tcMar>
              <w:left w:w="0" w:type="dxa"/>
            </w:tcMar>
          </w:tcPr>
          <w:p w14:paraId="6A4BFD36" w14:textId="77777777" w:rsidR="008E640C" w:rsidRPr="00755773" w:rsidRDefault="008E640C" w:rsidP="00A33783">
            <w:pPr>
              <w:pStyle w:val="Berichtinfo"/>
            </w:pPr>
            <w:r w:rsidRPr="00755773">
              <w:t>Version</w:t>
            </w:r>
          </w:p>
        </w:tc>
        <w:tc>
          <w:tcPr>
            <w:tcW w:w="4684" w:type="dxa"/>
          </w:tcPr>
          <w:p w14:paraId="003DFD01" w14:textId="77777777" w:rsidR="008E640C" w:rsidRPr="00755773" w:rsidRDefault="000E53DD" w:rsidP="00A33783">
            <w:pPr>
              <w:pStyle w:val="Berichtinfo"/>
            </w:pPr>
            <w:r w:rsidRPr="00755773">
              <w:t>Status, Änderung</w:t>
            </w:r>
          </w:p>
        </w:tc>
        <w:tc>
          <w:tcPr>
            <w:tcW w:w="1560" w:type="dxa"/>
            <w:tcMar>
              <w:left w:w="28" w:type="dxa"/>
            </w:tcMar>
          </w:tcPr>
          <w:p w14:paraId="651FB08E" w14:textId="77777777" w:rsidR="008E640C" w:rsidRPr="00755773" w:rsidRDefault="008E640C" w:rsidP="00A33783">
            <w:pPr>
              <w:pStyle w:val="Berichtinfo"/>
            </w:pPr>
            <w:r w:rsidRPr="00755773">
              <w:t>Autor</w:t>
            </w:r>
          </w:p>
        </w:tc>
        <w:tc>
          <w:tcPr>
            <w:tcW w:w="1417" w:type="dxa"/>
            <w:tcMar>
              <w:left w:w="28" w:type="dxa"/>
            </w:tcMar>
          </w:tcPr>
          <w:p w14:paraId="0BC52356" w14:textId="77777777" w:rsidR="008E640C" w:rsidRPr="00755773" w:rsidRDefault="008E640C" w:rsidP="00A33783">
            <w:pPr>
              <w:pStyle w:val="Berichtinfo"/>
            </w:pPr>
            <w:r w:rsidRPr="00755773">
              <w:t>Datum</w:t>
            </w:r>
          </w:p>
        </w:tc>
      </w:tr>
      <w:tr w:rsidR="00AE4C1B" w:rsidRPr="002F7524" w14:paraId="0EECDED8" w14:textId="77777777" w:rsidTr="00CF3A61">
        <w:tc>
          <w:tcPr>
            <w:tcW w:w="986" w:type="dxa"/>
            <w:tcMar>
              <w:left w:w="0" w:type="dxa"/>
            </w:tcMar>
          </w:tcPr>
          <w:p w14:paraId="28A4777F" w14:textId="77777777" w:rsidR="00AE4C1B" w:rsidRPr="00755773" w:rsidRDefault="00F05CC5" w:rsidP="006026C0">
            <w:pPr>
              <w:pStyle w:val="Berichtinfo1"/>
            </w:pPr>
            <w:r w:rsidRPr="00755773">
              <w:t>001</w:t>
            </w:r>
          </w:p>
        </w:tc>
        <w:tc>
          <w:tcPr>
            <w:tcW w:w="4684" w:type="dxa"/>
          </w:tcPr>
          <w:p w14:paraId="48890633" w14:textId="77777777" w:rsidR="00AE4C1B" w:rsidRPr="00755773" w:rsidRDefault="00AE4C1B" w:rsidP="00C51A9A">
            <w:pPr>
              <w:pStyle w:val="Berichtinfo1"/>
            </w:pPr>
            <w:r w:rsidRPr="00755773">
              <w:t>1. Entwurf</w:t>
            </w:r>
          </w:p>
        </w:tc>
        <w:tc>
          <w:tcPr>
            <w:tcW w:w="1560" w:type="dxa"/>
            <w:tcMar>
              <w:left w:w="28" w:type="dxa"/>
            </w:tcMar>
          </w:tcPr>
          <w:p w14:paraId="4BBF9BCF" w14:textId="77777777" w:rsidR="00AE4C1B" w:rsidRPr="00755773" w:rsidRDefault="00F05CC5" w:rsidP="00C51A9A">
            <w:pPr>
              <w:pStyle w:val="Berichtinfo1"/>
            </w:pPr>
            <w:r w:rsidRPr="00755773">
              <w:t>Joe</w:t>
            </w:r>
          </w:p>
        </w:tc>
        <w:tc>
          <w:tcPr>
            <w:tcW w:w="1417" w:type="dxa"/>
            <w:tcMar>
              <w:left w:w="28" w:type="dxa"/>
            </w:tcMar>
          </w:tcPr>
          <w:p w14:paraId="10C92068" w14:textId="0FAFB3E8" w:rsidR="00AE4C1B" w:rsidRPr="00755773" w:rsidRDefault="00A81751" w:rsidP="00DF4CF8">
            <w:pPr>
              <w:pStyle w:val="Berichtinfo1"/>
            </w:pPr>
            <w:r>
              <w:t>16.12</w:t>
            </w:r>
            <w:r w:rsidR="00755773" w:rsidRPr="00755773">
              <w:t>.2020</w:t>
            </w:r>
          </w:p>
        </w:tc>
      </w:tr>
      <w:tr w:rsidR="00BB6CF9" w:rsidRPr="002F7524" w14:paraId="5C77DE23" w14:textId="77777777" w:rsidTr="00CF3A61">
        <w:tc>
          <w:tcPr>
            <w:tcW w:w="986" w:type="dxa"/>
            <w:tcMar>
              <w:left w:w="0" w:type="dxa"/>
            </w:tcMar>
          </w:tcPr>
          <w:p w14:paraId="1B98545B" w14:textId="77874F1E" w:rsidR="00BB6CF9" w:rsidRPr="00755773" w:rsidRDefault="00BB6CF9" w:rsidP="006026C0">
            <w:pPr>
              <w:pStyle w:val="Berichtinfo1"/>
            </w:pPr>
            <w:r>
              <w:t>002</w:t>
            </w:r>
          </w:p>
        </w:tc>
        <w:tc>
          <w:tcPr>
            <w:tcW w:w="4684" w:type="dxa"/>
          </w:tcPr>
          <w:p w14:paraId="3DE8D6CA" w14:textId="034A1AFB" w:rsidR="00BB6CF9" w:rsidRPr="00755773" w:rsidRDefault="00BB6CF9" w:rsidP="00C51A9A">
            <w:pPr>
              <w:pStyle w:val="Berichtinfo1"/>
            </w:pPr>
            <w:r>
              <w:t>Anpassungen gem. Rückmeldung AWA/AfU</w:t>
            </w:r>
          </w:p>
        </w:tc>
        <w:tc>
          <w:tcPr>
            <w:tcW w:w="1560" w:type="dxa"/>
            <w:tcMar>
              <w:left w:w="28" w:type="dxa"/>
            </w:tcMar>
          </w:tcPr>
          <w:p w14:paraId="2884D1E9" w14:textId="483FBF45" w:rsidR="00BB6CF9" w:rsidRPr="00755773" w:rsidRDefault="00BB6CF9" w:rsidP="00C51A9A">
            <w:pPr>
              <w:pStyle w:val="Berichtinfo1"/>
            </w:pPr>
            <w:r>
              <w:t>Joe</w:t>
            </w:r>
          </w:p>
        </w:tc>
        <w:tc>
          <w:tcPr>
            <w:tcW w:w="1417" w:type="dxa"/>
            <w:tcMar>
              <w:left w:w="28" w:type="dxa"/>
            </w:tcMar>
          </w:tcPr>
          <w:p w14:paraId="0A7598E9" w14:textId="376D432F" w:rsidR="00BB6CF9" w:rsidRDefault="00BB6CF9" w:rsidP="00DF4CF8">
            <w:pPr>
              <w:pStyle w:val="Berichtinfo1"/>
            </w:pPr>
            <w:r>
              <w:t>25.01.2021</w:t>
            </w:r>
          </w:p>
        </w:tc>
      </w:tr>
    </w:tbl>
    <w:p w14:paraId="4E5C5E45" w14:textId="77777777" w:rsidR="00607B96" w:rsidRPr="002F7524" w:rsidRDefault="00607B96" w:rsidP="001B42D7">
      <w:pPr>
        <w:pStyle w:val="Berichtinfo"/>
        <w:rPr>
          <w:rFonts w:cs="Arial"/>
          <w:highlight w:val="yellow"/>
        </w:rPr>
        <w:sectPr w:rsidR="00607B96" w:rsidRPr="002F7524" w:rsidSect="00317B0F">
          <w:headerReference w:type="default" r:id="rId10"/>
          <w:footerReference w:type="default" r:id="rId11"/>
          <w:pgSz w:w="11906" w:h="16838"/>
          <w:pgMar w:top="1814" w:right="1418" w:bottom="1304" w:left="1814" w:header="709" w:footer="709" w:gutter="0"/>
          <w:cols w:space="708"/>
          <w:formProt w:val="0"/>
          <w:vAlign w:val="bottom"/>
          <w:docGrid w:linePitch="360"/>
        </w:sectPr>
      </w:pPr>
    </w:p>
    <w:p w14:paraId="45FFCDB4" w14:textId="77777777" w:rsidR="00A56A40" w:rsidRPr="00D806A5" w:rsidRDefault="005E6658" w:rsidP="003B08EA">
      <w:pPr>
        <w:pStyle w:val="Titel30"/>
        <w:tabs>
          <w:tab w:val="left" w:pos="1276"/>
        </w:tabs>
        <w:ind w:left="-851"/>
      </w:pPr>
      <w:r w:rsidRPr="00D806A5">
        <w:lastRenderedPageBreak/>
        <w:t>Inhaltsverzeichnis</w:t>
      </w:r>
    </w:p>
    <w:p w14:paraId="794AA597" w14:textId="283416A8" w:rsidR="005A7F52" w:rsidRDefault="004A243B">
      <w:pPr>
        <w:pStyle w:val="Verzeichnis1"/>
        <w:rPr>
          <w:rFonts w:asciiTheme="minorHAnsi" w:hAnsiTheme="minorHAnsi"/>
          <w:b w:val="0"/>
          <w:sz w:val="22"/>
        </w:rPr>
      </w:pPr>
      <w:r w:rsidRPr="002F7524">
        <w:rPr>
          <w:rFonts w:cs="Arial"/>
          <w:highlight w:val="yellow"/>
        </w:rPr>
        <w:fldChar w:fldCharType="begin"/>
      </w:r>
      <w:r w:rsidRPr="002F7524">
        <w:rPr>
          <w:rFonts w:cs="Arial"/>
          <w:highlight w:val="yellow"/>
        </w:rPr>
        <w:instrText xml:space="preserve"> TOC \o "3-4" \h \z \t "Überschrift 1;1;Überschrift 2;2" </w:instrText>
      </w:r>
      <w:r w:rsidRPr="002F7524">
        <w:rPr>
          <w:rFonts w:cs="Arial"/>
          <w:highlight w:val="yellow"/>
        </w:rPr>
        <w:fldChar w:fldCharType="separate"/>
      </w:r>
      <w:hyperlink w:anchor="_Toc63262686" w:history="1">
        <w:r w:rsidR="005A7F52" w:rsidRPr="00241A57">
          <w:rPr>
            <w:rStyle w:val="Hyperlink"/>
          </w:rPr>
          <w:t>1</w:t>
        </w:r>
        <w:r w:rsidR="005A7F52">
          <w:rPr>
            <w:rFonts w:asciiTheme="minorHAnsi" w:hAnsiTheme="minorHAnsi"/>
            <w:b w:val="0"/>
            <w:sz w:val="22"/>
          </w:rPr>
          <w:tab/>
        </w:r>
        <w:r w:rsidR="005A7F52" w:rsidRPr="00241A57">
          <w:rPr>
            <w:rStyle w:val="Hyperlink"/>
          </w:rPr>
          <w:t>Einleitung</w:t>
        </w:r>
        <w:r w:rsidR="005A7F52">
          <w:rPr>
            <w:webHidden/>
          </w:rPr>
          <w:tab/>
        </w:r>
        <w:r w:rsidR="005A7F52">
          <w:rPr>
            <w:webHidden/>
          </w:rPr>
          <w:fldChar w:fldCharType="begin"/>
        </w:r>
        <w:r w:rsidR="005A7F52">
          <w:rPr>
            <w:webHidden/>
          </w:rPr>
          <w:instrText xml:space="preserve"> PAGEREF _Toc63262686 \h </w:instrText>
        </w:r>
        <w:r w:rsidR="005A7F52">
          <w:rPr>
            <w:webHidden/>
          </w:rPr>
        </w:r>
        <w:r w:rsidR="005A7F52">
          <w:rPr>
            <w:webHidden/>
          </w:rPr>
          <w:fldChar w:fldCharType="separate"/>
        </w:r>
        <w:r w:rsidR="00D46611">
          <w:rPr>
            <w:webHidden/>
          </w:rPr>
          <w:t>4</w:t>
        </w:r>
        <w:r w:rsidR="005A7F52">
          <w:rPr>
            <w:webHidden/>
          </w:rPr>
          <w:fldChar w:fldCharType="end"/>
        </w:r>
      </w:hyperlink>
    </w:p>
    <w:p w14:paraId="3FBF8B17" w14:textId="08FD939B" w:rsidR="005A7F52" w:rsidRDefault="00D46611">
      <w:pPr>
        <w:pStyle w:val="Verzeichnis2"/>
        <w:rPr>
          <w:rFonts w:asciiTheme="minorHAnsi" w:hAnsiTheme="minorHAnsi"/>
          <w:sz w:val="22"/>
        </w:rPr>
      </w:pPr>
      <w:hyperlink w:anchor="_Toc63262687" w:history="1">
        <w:r w:rsidR="005A7F52" w:rsidRPr="00241A57">
          <w:rPr>
            <w:rStyle w:val="Hyperlink"/>
          </w:rPr>
          <w:t>1.1</w:t>
        </w:r>
        <w:r w:rsidR="005A7F52">
          <w:rPr>
            <w:rFonts w:asciiTheme="minorHAnsi" w:hAnsiTheme="minorHAnsi"/>
            <w:sz w:val="22"/>
          </w:rPr>
          <w:tab/>
        </w:r>
        <w:r w:rsidR="005A7F52" w:rsidRPr="00241A57">
          <w:rPr>
            <w:rStyle w:val="Hyperlink"/>
          </w:rPr>
          <w:t>Ziel und Zweck</w:t>
        </w:r>
        <w:r w:rsidR="005A7F52">
          <w:rPr>
            <w:webHidden/>
          </w:rPr>
          <w:tab/>
        </w:r>
        <w:r w:rsidR="005A7F52">
          <w:rPr>
            <w:webHidden/>
          </w:rPr>
          <w:fldChar w:fldCharType="begin"/>
        </w:r>
        <w:r w:rsidR="005A7F52">
          <w:rPr>
            <w:webHidden/>
          </w:rPr>
          <w:instrText xml:space="preserve"> PAGEREF _Toc63262687 \h </w:instrText>
        </w:r>
        <w:r w:rsidR="005A7F52">
          <w:rPr>
            <w:webHidden/>
          </w:rPr>
        </w:r>
        <w:r w:rsidR="005A7F52">
          <w:rPr>
            <w:webHidden/>
          </w:rPr>
          <w:fldChar w:fldCharType="separate"/>
        </w:r>
        <w:r>
          <w:rPr>
            <w:webHidden/>
          </w:rPr>
          <w:t>4</w:t>
        </w:r>
        <w:r w:rsidR="005A7F52">
          <w:rPr>
            <w:webHidden/>
          </w:rPr>
          <w:fldChar w:fldCharType="end"/>
        </w:r>
      </w:hyperlink>
    </w:p>
    <w:p w14:paraId="3247C74D" w14:textId="3DF9F536" w:rsidR="005A7F52" w:rsidRDefault="00D46611">
      <w:pPr>
        <w:pStyle w:val="Verzeichnis1"/>
        <w:rPr>
          <w:rFonts w:asciiTheme="minorHAnsi" w:hAnsiTheme="minorHAnsi"/>
          <w:b w:val="0"/>
          <w:sz w:val="22"/>
        </w:rPr>
      </w:pPr>
      <w:hyperlink w:anchor="_Toc63262688" w:history="1">
        <w:r w:rsidR="005A7F52" w:rsidRPr="00241A57">
          <w:rPr>
            <w:rStyle w:val="Hyperlink"/>
          </w:rPr>
          <w:t>2</w:t>
        </w:r>
        <w:r w:rsidR="005A7F52">
          <w:rPr>
            <w:rFonts w:asciiTheme="minorHAnsi" w:hAnsiTheme="minorHAnsi"/>
            <w:b w:val="0"/>
            <w:sz w:val="22"/>
          </w:rPr>
          <w:tab/>
        </w:r>
        <w:r w:rsidR="005A7F52" w:rsidRPr="00241A57">
          <w:rPr>
            <w:rStyle w:val="Hyperlink"/>
          </w:rPr>
          <w:t>Allgemeines Darstellungsmodell</w:t>
        </w:r>
        <w:r w:rsidR="005A7F52">
          <w:rPr>
            <w:webHidden/>
          </w:rPr>
          <w:tab/>
        </w:r>
        <w:r w:rsidR="005A7F52">
          <w:rPr>
            <w:webHidden/>
          </w:rPr>
          <w:fldChar w:fldCharType="begin"/>
        </w:r>
        <w:r w:rsidR="005A7F52">
          <w:rPr>
            <w:webHidden/>
          </w:rPr>
          <w:instrText xml:space="preserve"> PAGEREF _Toc63262688 \h </w:instrText>
        </w:r>
        <w:r w:rsidR="005A7F52">
          <w:rPr>
            <w:webHidden/>
          </w:rPr>
        </w:r>
        <w:r w:rsidR="005A7F52">
          <w:rPr>
            <w:webHidden/>
          </w:rPr>
          <w:fldChar w:fldCharType="separate"/>
        </w:r>
        <w:r>
          <w:rPr>
            <w:webHidden/>
          </w:rPr>
          <w:t>6</w:t>
        </w:r>
        <w:r w:rsidR="005A7F52">
          <w:rPr>
            <w:webHidden/>
          </w:rPr>
          <w:fldChar w:fldCharType="end"/>
        </w:r>
      </w:hyperlink>
    </w:p>
    <w:p w14:paraId="06B59591" w14:textId="0849C1B9" w:rsidR="005A7F52" w:rsidRDefault="00D46611">
      <w:pPr>
        <w:pStyle w:val="Verzeichnis2"/>
        <w:rPr>
          <w:rFonts w:asciiTheme="minorHAnsi" w:hAnsiTheme="minorHAnsi"/>
          <w:sz w:val="22"/>
        </w:rPr>
      </w:pPr>
      <w:hyperlink w:anchor="_Toc63262689" w:history="1">
        <w:r w:rsidR="005A7F52" w:rsidRPr="00241A57">
          <w:rPr>
            <w:rStyle w:val="Hyperlink"/>
          </w:rPr>
          <w:t>2.1</w:t>
        </w:r>
        <w:r w:rsidR="005A7F52">
          <w:rPr>
            <w:rFonts w:asciiTheme="minorHAnsi" w:hAnsiTheme="minorHAnsi"/>
            <w:sz w:val="22"/>
          </w:rPr>
          <w:tab/>
        </w:r>
        <w:r w:rsidR="005A7F52" w:rsidRPr="00241A57">
          <w:rPr>
            <w:rStyle w:val="Hyperlink"/>
          </w:rPr>
          <w:t>Allgemeines und Aufbau</w:t>
        </w:r>
        <w:r w:rsidR="005A7F52">
          <w:rPr>
            <w:webHidden/>
          </w:rPr>
          <w:tab/>
        </w:r>
        <w:r w:rsidR="005A7F52">
          <w:rPr>
            <w:webHidden/>
          </w:rPr>
          <w:fldChar w:fldCharType="begin"/>
        </w:r>
        <w:r w:rsidR="005A7F52">
          <w:rPr>
            <w:webHidden/>
          </w:rPr>
          <w:instrText xml:space="preserve"> PAGEREF _Toc63262689 \h </w:instrText>
        </w:r>
        <w:r w:rsidR="005A7F52">
          <w:rPr>
            <w:webHidden/>
          </w:rPr>
        </w:r>
        <w:r w:rsidR="005A7F52">
          <w:rPr>
            <w:webHidden/>
          </w:rPr>
          <w:fldChar w:fldCharType="separate"/>
        </w:r>
        <w:r>
          <w:rPr>
            <w:webHidden/>
          </w:rPr>
          <w:t>6</w:t>
        </w:r>
        <w:r w:rsidR="005A7F52">
          <w:rPr>
            <w:webHidden/>
          </w:rPr>
          <w:fldChar w:fldCharType="end"/>
        </w:r>
      </w:hyperlink>
    </w:p>
    <w:p w14:paraId="7F377ED0" w14:textId="6BE7FFE4" w:rsidR="005A7F52" w:rsidRDefault="00D46611">
      <w:pPr>
        <w:pStyle w:val="Verzeichnis2"/>
        <w:rPr>
          <w:rFonts w:asciiTheme="minorHAnsi" w:hAnsiTheme="minorHAnsi"/>
          <w:sz w:val="22"/>
        </w:rPr>
      </w:pPr>
      <w:hyperlink w:anchor="_Toc63262690" w:history="1">
        <w:r w:rsidR="005A7F52" w:rsidRPr="00241A57">
          <w:rPr>
            <w:rStyle w:val="Hyperlink"/>
          </w:rPr>
          <w:t>2.2</w:t>
        </w:r>
        <w:r w:rsidR="005A7F52">
          <w:rPr>
            <w:rFonts w:asciiTheme="minorHAnsi" w:hAnsiTheme="minorHAnsi"/>
            <w:sz w:val="22"/>
          </w:rPr>
          <w:tab/>
        </w:r>
        <w:r w:rsidR="005A7F52" w:rsidRPr="00241A57">
          <w:rPr>
            <w:rStyle w:val="Hyperlink"/>
          </w:rPr>
          <w:t>Legende</w:t>
        </w:r>
        <w:r w:rsidR="005A7F52">
          <w:rPr>
            <w:webHidden/>
          </w:rPr>
          <w:tab/>
        </w:r>
        <w:r w:rsidR="005A7F52">
          <w:rPr>
            <w:webHidden/>
          </w:rPr>
          <w:fldChar w:fldCharType="begin"/>
        </w:r>
        <w:r w:rsidR="005A7F52">
          <w:rPr>
            <w:webHidden/>
          </w:rPr>
          <w:instrText xml:space="preserve"> PAGEREF _Toc63262690 \h </w:instrText>
        </w:r>
        <w:r w:rsidR="005A7F52">
          <w:rPr>
            <w:webHidden/>
          </w:rPr>
        </w:r>
        <w:r w:rsidR="005A7F52">
          <w:rPr>
            <w:webHidden/>
          </w:rPr>
          <w:fldChar w:fldCharType="separate"/>
        </w:r>
        <w:r>
          <w:rPr>
            <w:webHidden/>
          </w:rPr>
          <w:t>9</w:t>
        </w:r>
        <w:r w:rsidR="005A7F52">
          <w:rPr>
            <w:webHidden/>
          </w:rPr>
          <w:fldChar w:fldCharType="end"/>
        </w:r>
      </w:hyperlink>
    </w:p>
    <w:p w14:paraId="0F08F909" w14:textId="3CE8BB7C" w:rsidR="005A7F52" w:rsidRDefault="00D46611">
      <w:pPr>
        <w:pStyle w:val="Verzeichnis2"/>
        <w:rPr>
          <w:rFonts w:asciiTheme="minorHAnsi" w:hAnsiTheme="minorHAnsi"/>
          <w:sz w:val="22"/>
        </w:rPr>
      </w:pPr>
      <w:hyperlink w:anchor="_Toc63262691" w:history="1">
        <w:r w:rsidR="005A7F52" w:rsidRPr="00241A57">
          <w:rPr>
            <w:rStyle w:val="Hyperlink"/>
          </w:rPr>
          <w:t>2.3</w:t>
        </w:r>
        <w:r w:rsidR="005A7F52">
          <w:rPr>
            <w:rFonts w:asciiTheme="minorHAnsi" w:hAnsiTheme="minorHAnsi"/>
            <w:sz w:val="22"/>
          </w:rPr>
          <w:tab/>
        </w:r>
        <w:r w:rsidR="005A7F52" w:rsidRPr="00241A57">
          <w:rPr>
            <w:rStyle w:val="Hyperlink"/>
          </w:rPr>
          <w:t>Titelblatt</w:t>
        </w:r>
        <w:r w:rsidR="005A7F52">
          <w:rPr>
            <w:webHidden/>
          </w:rPr>
          <w:tab/>
        </w:r>
        <w:r w:rsidR="005A7F52">
          <w:rPr>
            <w:webHidden/>
          </w:rPr>
          <w:fldChar w:fldCharType="begin"/>
        </w:r>
        <w:r w:rsidR="005A7F52">
          <w:rPr>
            <w:webHidden/>
          </w:rPr>
          <w:instrText xml:space="preserve"> PAGEREF _Toc63262691 \h </w:instrText>
        </w:r>
        <w:r w:rsidR="005A7F52">
          <w:rPr>
            <w:webHidden/>
          </w:rPr>
        </w:r>
        <w:r w:rsidR="005A7F52">
          <w:rPr>
            <w:webHidden/>
          </w:rPr>
          <w:fldChar w:fldCharType="separate"/>
        </w:r>
        <w:r>
          <w:rPr>
            <w:webHidden/>
          </w:rPr>
          <w:t>9</w:t>
        </w:r>
        <w:r w:rsidR="005A7F52">
          <w:rPr>
            <w:webHidden/>
          </w:rPr>
          <w:fldChar w:fldCharType="end"/>
        </w:r>
      </w:hyperlink>
    </w:p>
    <w:p w14:paraId="66469154" w14:textId="48395056" w:rsidR="005A7F52" w:rsidRDefault="00D46611">
      <w:pPr>
        <w:pStyle w:val="Verzeichnis1"/>
        <w:rPr>
          <w:rFonts w:asciiTheme="minorHAnsi" w:hAnsiTheme="minorHAnsi"/>
          <w:b w:val="0"/>
          <w:sz w:val="22"/>
        </w:rPr>
      </w:pPr>
      <w:hyperlink w:anchor="_Toc63262692" w:history="1">
        <w:r w:rsidR="005A7F52" w:rsidRPr="00241A57">
          <w:rPr>
            <w:rStyle w:val="Hyperlink"/>
          </w:rPr>
          <w:t>3</w:t>
        </w:r>
        <w:r w:rsidR="005A7F52">
          <w:rPr>
            <w:rFonts w:asciiTheme="minorHAnsi" w:hAnsiTheme="minorHAnsi"/>
            <w:b w:val="0"/>
            <w:sz w:val="22"/>
          </w:rPr>
          <w:tab/>
        </w:r>
        <w:r w:rsidR="005A7F52" w:rsidRPr="00241A57">
          <w:rPr>
            <w:rStyle w:val="Hyperlink"/>
          </w:rPr>
          <w:t>Darstellungsmodell verschiedener Planansichten</w:t>
        </w:r>
        <w:r w:rsidR="005A7F52">
          <w:rPr>
            <w:webHidden/>
          </w:rPr>
          <w:tab/>
        </w:r>
        <w:r w:rsidR="005A7F52">
          <w:rPr>
            <w:webHidden/>
          </w:rPr>
          <w:fldChar w:fldCharType="begin"/>
        </w:r>
        <w:r w:rsidR="005A7F52">
          <w:rPr>
            <w:webHidden/>
          </w:rPr>
          <w:instrText xml:space="preserve"> PAGEREF _Toc63262692 \h </w:instrText>
        </w:r>
        <w:r w:rsidR="005A7F52">
          <w:rPr>
            <w:webHidden/>
          </w:rPr>
        </w:r>
        <w:r w:rsidR="005A7F52">
          <w:rPr>
            <w:webHidden/>
          </w:rPr>
          <w:fldChar w:fldCharType="separate"/>
        </w:r>
        <w:r>
          <w:rPr>
            <w:webHidden/>
          </w:rPr>
          <w:t>10</w:t>
        </w:r>
        <w:r w:rsidR="005A7F52">
          <w:rPr>
            <w:webHidden/>
          </w:rPr>
          <w:fldChar w:fldCharType="end"/>
        </w:r>
      </w:hyperlink>
    </w:p>
    <w:p w14:paraId="3C423329" w14:textId="7C1CBE10" w:rsidR="005A7F52" w:rsidRDefault="00D46611">
      <w:pPr>
        <w:pStyle w:val="Verzeichnis2"/>
        <w:rPr>
          <w:rFonts w:asciiTheme="minorHAnsi" w:hAnsiTheme="minorHAnsi"/>
          <w:sz w:val="22"/>
        </w:rPr>
      </w:pPr>
      <w:hyperlink w:anchor="_Toc63262693" w:history="1">
        <w:r w:rsidR="005A7F52" w:rsidRPr="00241A57">
          <w:rPr>
            <w:rStyle w:val="Hyperlink"/>
          </w:rPr>
          <w:t>3.1</w:t>
        </w:r>
        <w:r w:rsidR="005A7F52">
          <w:rPr>
            <w:rFonts w:asciiTheme="minorHAnsi" w:hAnsiTheme="minorHAnsi"/>
            <w:sz w:val="22"/>
          </w:rPr>
          <w:tab/>
        </w:r>
        <w:r w:rsidR="005A7F52" w:rsidRPr="00241A57">
          <w:rPr>
            <w:rStyle w:val="Hyperlink"/>
          </w:rPr>
          <w:t>Planansicht Erschliessungsplan «GEP»</w:t>
        </w:r>
        <w:r w:rsidR="005A7F52">
          <w:rPr>
            <w:webHidden/>
          </w:rPr>
          <w:tab/>
        </w:r>
        <w:r w:rsidR="005A7F52">
          <w:rPr>
            <w:webHidden/>
          </w:rPr>
          <w:fldChar w:fldCharType="begin"/>
        </w:r>
        <w:r w:rsidR="005A7F52">
          <w:rPr>
            <w:webHidden/>
          </w:rPr>
          <w:instrText xml:space="preserve"> PAGEREF _Toc63262693 \h </w:instrText>
        </w:r>
        <w:r w:rsidR="005A7F52">
          <w:rPr>
            <w:webHidden/>
          </w:rPr>
        </w:r>
        <w:r w:rsidR="005A7F52">
          <w:rPr>
            <w:webHidden/>
          </w:rPr>
          <w:fldChar w:fldCharType="separate"/>
        </w:r>
        <w:r>
          <w:rPr>
            <w:webHidden/>
          </w:rPr>
          <w:t>10</w:t>
        </w:r>
        <w:r w:rsidR="005A7F52">
          <w:rPr>
            <w:webHidden/>
          </w:rPr>
          <w:fldChar w:fldCharType="end"/>
        </w:r>
      </w:hyperlink>
    </w:p>
    <w:p w14:paraId="52B17819" w14:textId="24B7D1C1" w:rsidR="005A7F52" w:rsidRDefault="00D46611">
      <w:pPr>
        <w:pStyle w:val="Verzeichnis3"/>
        <w:rPr>
          <w:rFonts w:asciiTheme="minorHAnsi" w:hAnsiTheme="minorHAnsi"/>
          <w:sz w:val="22"/>
        </w:rPr>
      </w:pPr>
      <w:hyperlink w:anchor="_Toc63262694" w:history="1">
        <w:r w:rsidR="005A7F52" w:rsidRPr="00241A57">
          <w:rPr>
            <w:rStyle w:val="Hyperlink"/>
          </w:rPr>
          <w:t>3.1.1</w:t>
        </w:r>
        <w:r w:rsidR="005A7F52">
          <w:rPr>
            <w:rFonts w:asciiTheme="minorHAnsi" w:hAnsiTheme="minorHAnsi"/>
            <w:sz w:val="22"/>
          </w:rPr>
          <w:tab/>
        </w:r>
        <w:r w:rsidR="005A7F52" w:rsidRPr="00241A57">
          <w:rPr>
            <w:rStyle w:val="Hyperlink"/>
          </w:rPr>
          <w:t>Darstellungsebene Perimeter des öffentlichen Kanalisationsbereiches</w:t>
        </w:r>
        <w:r w:rsidR="005A7F52">
          <w:rPr>
            <w:webHidden/>
          </w:rPr>
          <w:tab/>
        </w:r>
        <w:r w:rsidR="005A7F52">
          <w:rPr>
            <w:webHidden/>
          </w:rPr>
          <w:fldChar w:fldCharType="begin"/>
        </w:r>
        <w:r w:rsidR="005A7F52">
          <w:rPr>
            <w:webHidden/>
          </w:rPr>
          <w:instrText xml:space="preserve"> PAGEREF _Toc63262694 \h </w:instrText>
        </w:r>
        <w:r w:rsidR="005A7F52">
          <w:rPr>
            <w:webHidden/>
          </w:rPr>
        </w:r>
        <w:r w:rsidR="005A7F52">
          <w:rPr>
            <w:webHidden/>
          </w:rPr>
          <w:fldChar w:fldCharType="separate"/>
        </w:r>
        <w:r>
          <w:rPr>
            <w:webHidden/>
          </w:rPr>
          <w:t>10</w:t>
        </w:r>
        <w:r w:rsidR="005A7F52">
          <w:rPr>
            <w:webHidden/>
          </w:rPr>
          <w:fldChar w:fldCharType="end"/>
        </w:r>
      </w:hyperlink>
    </w:p>
    <w:p w14:paraId="7D592681" w14:textId="1FCCCAE9" w:rsidR="005A7F52" w:rsidRDefault="00D46611">
      <w:pPr>
        <w:pStyle w:val="Verzeichnis3"/>
        <w:rPr>
          <w:rFonts w:asciiTheme="minorHAnsi" w:hAnsiTheme="minorHAnsi"/>
          <w:sz w:val="22"/>
        </w:rPr>
      </w:pPr>
      <w:hyperlink w:anchor="_Toc63262695" w:history="1">
        <w:r w:rsidR="005A7F52" w:rsidRPr="00241A57">
          <w:rPr>
            <w:rStyle w:val="Hyperlink"/>
          </w:rPr>
          <w:t>3.1.2</w:t>
        </w:r>
        <w:r w:rsidR="005A7F52">
          <w:rPr>
            <w:rFonts w:asciiTheme="minorHAnsi" w:hAnsiTheme="minorHAnsi"/>
            <w:sz w:val="22"/>
          </w:rPr>
          <w:tab/>
        </w:r>
        <w:r w:rsidR="005A7F52" w:rsidRPr="00241A57">
          <w:rPr>
            <w:rStyle w:val="Hyperlink"/>
          </w:rPr>
          <w:t>Darstellungsebene Begrenzung Teileinzugsgebiet</w:t>
        </w:r>
        <w:r w:rsidR="005A7F52">
          <w:rPr>
            <w:webHidden/>
          </w:rPr>
          <w:tab/>
        </w:r>
        <w:r w:rsidR="005A7F52">
          <w:rPr>
            <w:webHidden/>
          </w:rPr>
          <w:fldChar w:fldCharType="begin"/>
        </w:r>
        <w:r w:rsidR="005A7F52">
          <w:rPr>
            <w:webHidden/>
          </w:rPr>
          <w:instrText xml:space="preserve"> PAGEREF _Toc63262695 \h </w:instrText>
        </w:r>
        <w:r w:rsidR="005A7F52">
          <w:rPr>
            <w:webHidden/>
          </w:rPr>
        </w:r>
        <w:r w:rsidR="005A7F52">
          <w:rPr>
            <w:webHidden/>
          </w:rPr>
          <w:fldChar w:fldCharType="separate"/>
        </w:r>
        <w:r>
          <w:rPr>
            <w:webHidden/>
          </w:rPr>
          <w:t>11</w:t>
        </w:r>
        <w:r w:rsidR="005A7F52">
          <w:rPr>
            <w:webHidden/>
          </w:rPr>
          <w:fldChar w:fldCharType="end"/>
        </w:r>
      </w:hyperlink>
    </w:p>
    <w:p w14:paraId="60271162" w14:textId="6BA1B839" w:rsidR="005A7F52" w:rsidRDefault="00D46611">
      <w:pPr>
        <w:pStyle w:val="Verzeichnis3"/>
        <w:rPr>
          <w:rFonts w:asciiTheme="minorHAnsi" w:hAnsiTheme="minorHAnsi"/>
          <w:sz w:val="22"/>
        </w:rPr>
      </w:pPr>
      <w:hyperlink w:anchor="_Toc63262696" w:history="1">
        <w:r w:rsidR="005A7F52" w:rsidRPr="00241A57">
          <w:rPr>
            <w:rStyle w:val="Hyperlink"/>
          </w:rPr>
          <w:t>3.1.3</w:t>
        </w:r>
        <w:r w:rsidR="005A7F52">
          <w:rPr>
            <w:rFonts w:asciiTheme="minorHAnsi" w:hAnsiTheme="minorHAnsi"/>
            <w:sz w:val="22"/>
          </w:rPr>
          <w:tab/>
        </w:r>
        <w:r w:rsidR="005A7F52" w:rsidRPr="00241A57">
          <w:rPr>
            <w:rStyle w:val="Hyperlink"/>
          </w:rPr>
          <w:t>Darstellungsebene Entwässerungsanlagen</w:t>
        </w:r>
        <w:r w:rsidR="005A7F52">
          <w:rPr>
            <w:webHidden/>
          </w:rPr>
          <w:tab/>
        </w:r>
        <w:r w:rsidR="005A7F52">
          <w:rPr>
            <w:webHidden/>
          </w:rPr>
          <w:fldChar w:fldCharType="begin"/>
        </w:r>
        <w:r w:rsidR="005A7F52">
          <w:rPr>
            <w:webHidden/>
          </w:rPr>
          <w:instrText xml:space="preserve"> PAGEREF _Toc63262696 \h </w:instrText>
        </w:r>
        <w:r w:rsidR="005A7F52">
          <w:rPr>
            <w:webHidden/>
          </w:rPr>
        </w:r>
        <w:r w:rsidR="005A7F52">
          <w:rPr>
            <w:webHidden/>
          </w:rPr>
          <w:fldChar w:fldCharType="separate"/>
        </w:r>
        <w:r>
          <w:rPr>
            <w:webHidden/>
          </w:rPr>
          <w:t>12</w:t>
        </w:r>
        <w:r w:rsidR="005A7F52">
          <w:rPr>
            <w:webHidden/>
          </w:rPr>
          <w:fldChar w:fldCharType="end"/>
        </w:r>
      </w:hyperlink>
    </w:p>
    <w:p w14:paraId="55D2B371" w14:textId="53AC5241" w:rsidR="005A7F52" w:rsidRDefault="00D46611">
      <w:pPr>
        <w:pStyle w:val="Verzeichnis3"/>
        <w:rPr>
          <w:rFonts w:asciiTheme="minorHAnsi" w:hAnsiTheme="minorHAnsi"/>
          <w:sz w:val="22"/>
        </w:rPr>
      </w:pPr>
      <w:hyperlink w:anchor="_Toc63262697" w:history="1">
        <w:r w:rsidR="005A7F52" w:rsidRPr="00241A57">
          <w:rPr>
            <w:rStyle w:val="Hyperlink"/>
          </w:rPr>
          <w:t>3.1.4</w:t>
        </w:r>
        <w:r w:rsidR="005A7F52">
          <w:rPr>
            <w:rFonts w:asciiTheme="minorHAnsi" w:hAnsiTheme="minorHAnsi"/>
            <w:sz w:val="22"/>
          </w:rPr>
          <w:tab/>
        </w:r>
        <w:r w:rsidR="005A7F52" w:rsidRPr="00241A57">
          <w:rPr>
            <w:rStyle w:val="Hyperlink"/>
          </w:rPr>
          <w:t>Darstellungsebene Entwässerungsart</w:t>
        </w:r>
        <w:r w:rsidR="005A7F52">
          <w:rPr>
            <w:webHidden/>
          </w:rPr>
          <w:tab/>
        </w:r>
        <w:r w:rsidR="005A7F52">
          <w:rPr>
            <w:webHidden/>
          </w:rPr>
          <w:fldChar w:fldCharType="begin"/>
        </w:r>
        <w:r w:rsidR="005A7F52">
          <w:rPr>
            <w:webHidden/>
          </w:rPr>
          <w:instrText xml:space="preserve"> PAGEREF _Toc63262697 \h </w:instrText>
        </w:r>
        <w:r w:rsidR="005A7F52">
          <w:rPr>
            <w:webHidden/>
          </w:rPr>
        </w:r>
        <w:r w:rsidR="005A7F52">
          <w:rPr>
            <w:webHidden/>
          </w:rPr>
          <w:fldChar w:fldCharType="separate"/>
        </w:r>
        <w:r>
          <w:rPr>
            <w:webHidden/>
          </w:rPr>
          <w:t>16</w:t>
        </w:r>
        <w:r w:rsidR="005A7F52">
          <w:rPr>
            <w:webHidden/>
          </w:rPr>
          <w:fldChar w:fldCharType="end"/>
        </w:r>
      </w:hyperlink>
    </w:p>
    <w:p w14:paraId="0F3AE3E6" w14:textId="6409A287" w:rsidR="005A7F52" w:rsidRDefault="00D46611">
      <w:pPr>
        <w:pStyle w:val="Verzeichnis3"/>
        <w:rPr>
          <w:rFonts w:asciiTheme="minorHAnsi" w:hAnsiTheme="minorHAnsi"/>
          <w:sz w:val="22"/>
        </w:rPr>
      </w:pPr>
      <w:hyperlink w:anchor="_Toc63262698" w:history="1">
        <w:r w:rsidR="005A7F52" w:rsidRPr="00241A57">
          <w:rPr>
            <w:rStyle w:val="Hyperlink"/>
          </w:rPr>
          <w:t>3.1.5</w:t>
        </w:r>
        <w:r w:rsidR="005A7F52">
          <w:rPr>
            <w:rFonts w:asciiTheme="minorHAnsi" w:hAnsiTheme="minorHAnsi"/>
            <w:sz w:val="22"/>
          </w:rPr>
          <w:tab/>
        </w:r>
        <w:r w:rsidR="005A7F52" w:rsidRPr="00241A57">
          <w:rPr>
            <w:rStyle w:val="Hyperlink"/>
          </w:rPr>
          <w:t>Darstellungsebene Sonderbauwerke</w:t>
        </w:r>
        <w:r w:rsidR="005A7F52">
          <w:rPr>
            <w:webHidden/>
          </w:rPr>
          <w:tab/>
        </w:r>
        <w:r w:rsidR="005A7F52">
          <w:rPr>
            <w:webHidden/>
          </w:rPr>
          <w:fldChar w:fldCharType="begin"/>
        </w:r>
        <w:r w:rsidR="005A7F52">
          <w:rPr>
            <w:webHidden/>
          </w:rPr>
          <w:instrText xml:space="preserve"> PAGEREF _Toc63262698 \h </w:instrText>
        </w:r>
        <w:r w:rsidR="005A7F52">
          <w:rPr>
            <w:webHidden/>
          </w:rPr>
        </w:r>
        <w:r w:rsidR="005A7F52">
          <w:rPr>
            <w:webHidden/>
          </w:rPr>
          <w:fldChar w:fldCharType="separate"/>
        </w:r>
        <w:r>
          <w:rPr>
            <w:webHidden/>
          </w:rPr>
          <w:t>17</w:t>
        </w:r>
        <w:r w:rsidR="005A7F52">
          <w:rPr>
            <w:webHidden/>
          </w:rPr>
          <w:fldChar w:fldCharType="end"/>
        </w:r>
      </w:hyperlink>
    </w:p>
    <w:p w14:paraId="6145ACF8" w14:textId="6962D716" w:rsidR="005A7F52" w:rsidRDefault="00D46611">
      <w:pPr>
        <w:pStyle w:val="Verzeichnis3"/>
        <w:rPr>
          <w:rFonts w:asciiTheme="minorHAnsi" w:hAnsiTheme="minorHAnsi"/>
          <w:sz w:val="22"/>
        </w:rPr>
      </w:pPr>
      <w:hyperlink w:anchor="_Toc63262699" w:history="1">
        <w:r w:rsidR="005A7F52" w:rsidRPr="00241A57">
          <w:rPr>
            <w:rStyle w:val="Hyperlink"/>
          </w:rPr>
          <w:t>3.1.6</w:t>
        </w:r>
        <w:r w:rsidR="005A7F52">
          <w:rPr>
            <w:rFonts w:asciiTheme="minorHAnsi" w:hAnsiTheme="minorHAnsi"/>
            <w:sz w:val="22"/>
          </w:rPr>
          <w:tab/>
        </w:r>
        <w:r w:rsidR="005A7F52" w:rsidRPr="00241A57">
          <w:rPr>
            <w:rStyle w:val="Hyperlink"/>
          </w:rPr>
          <w:t>Darstellungsebene Abwasserbehandlung ländlicher Raum (ALR)</w:t>
        </w:r>
        <w:r w:rsidR="005A7F52">
          <w:rPr>
            <w:webHidden/>
          </w:rPr>
          <w:tab/>
        </w:r>
        <w:r w:rsidR="005A7F52">
          <w:rPr>
            <w:webHidden/>
          </w:rPr>
          <w:fldChar w:fldCharType="begin"/>
        </w:r>
        <w:r w:rsidR="005A7F52">
          <w:rPr>
            <w:webHidden/>
          </w:rPr>
          <w:instrText xml:space="preserve"> PAGEREF _Toc63262699 \h </w:instrText>
        </w:r>
        <w:r w:rsidR="005A7F52">
          <w:rPr>
            <w:webHidden/>
          </w:rPr>
        </w:r>
        <w:r w:rsidR="005A7F52">
          <w:rPr>
            <w:webHidden/>
          </w:rPr>
          <w:fldChar w:fldCharType="separate"/>
        </w:r>
        <w:r>
          <w:rPr>
            <w:webHidden/>
          </w:rPr>
          <w:t>21</w:t>
        </w:r>
        <w:r w:rsidR="005A7F52">
          <w:rPr>
            <w:webHidden/>
          </w:rPr>
          <w:fldChar w:fldCharType="end"/>
        </w:r>
      </w:hyperlink>
    </w:p>
    <w:p w14:paraId="49098BB2" w14:textId="77118F36" w:rsidR="005A7F52" w:rsidRDefault="00D46611">
      <w:pPr>
        <w:pStyle w:val="Verzeichnis3"/>
        <w:rPr>
          <w:rFonts w:asciiTheme="minorHAnsi" w:hAnsiTheme="minorHAnsi"/>
          <w:sz w:val="22"/>
        </w:rPr>
      </w:pPr>
      <w:hyperlink w:anchor="_Toc63262700" w:history="1">
        <w:r w:rsidR="005A7F52" w:rsidRPr="00241A57">
          <w:rPr>
            <w:rStyle w:val="Hyperlink"/>
          </w:rPr>
          <w:t>3.1.7</w:t>
        </w:r>
        <w:r w:rsidR="005A7F52">
          <w:rPr>
            <w:rFonts w:asciiTheme="minorHAnsi" w:hAnsiTheme="minorHAnsi"/>
            <w:sz w:val="22"/>
          </w:rPr>
          <w:tab/>
        </w:r>
        <w:r w:rsidR="005A7F52" w:rsidRPr="00241A57">
          <w:rPr>
            <w:rStyle w:val="Hyperlink"/>
          </w:rPr>
          <w:t>Darstellungsebene Bauzone / Reservezone</w:t>
        </w:r>
        <w:r w:rsidR="005A7F52">
          <w:rPr>
            <w:webHidden/>
          </w:rPr>
          <w:tab/>
        </w:r>
        <w:r w:rsidR="005A7F52">
          <w:rPr>
            <w:webHidden/>
          </w:rPr>
          <w:fldChar w:fldCharType="begin"/>
        </w:r>
        <w:r w:rsidR="005A7F52">
          <w:rPr>
            <w:webHidden/>
          </w:rPr>
          <w:instrText xml:space="preserve"> PAGEREF _Toc63262700 \h </w:instrText>
        </w:r>
        <w:r w:rsidR="005A7F52">
          <w:rPr>
            <w:webHidden/>
          </w:rPr>
        </w:r>
        <w:r w:rsidR="005A7F52">
          <w:rPr>
            <w:webHidden/>
          </w:rPr>
          <w:fldChar w:fldCharType="separate"/>
        </w:r>
        <w:r>
          <w:rPr>
            <w:webHidden/>
          </w:rPr>
          <w:t>22</w:t>
        </w:r>
        <w:r w:rsidR="005A7F52">
          <w:rPr>
            <w:webHidden/>
          </w:rPr>
          <w:fldChar w:fldCharType="end"/>
        </w:r>
      </w:hyperlink>
    </w:p>
    <w:p w14:paraId="0E411132" w14:textId="34B36D75" w:rsidR="005A7F52" w:rsidRDefault="00D46611">
      <w:pPr>
        <w:pStyle w:val="Verzeichnis3"/>
        <w:rPr>
          <w:rFonts w:asciiTheme="minorHAnsi" w:hAnsiTheme="minorHAnsi"/>
          <w:sz w:val="22"/>
        </w:rPr>
      </w:pPr>
      <w:hyperlink w:anchor="_Toc63262701" w:history="1">
        <w:r w:rsidR="005A7F52" w:rsidRPr="00241A57">
          <w:rPr>
            <w:rStyle w:val="Hyperlink"/>
          </w:rPr>
          <w:t>3.1.8</w:t>
        </w:r>
        <w:r w:rsidR="005A7F52">
          <w:rPr>
            <w:rFonts w:asciiTheme="minorHAnsi" w:hAnsiTheme="minorHAnsi"/>
            <w:sz w:val="22"/>
          </w:rPr>
          <w:tab/>
        </w:r>
        <w:r w:rsidR="005A7F52" w:rsidRPr="00241A57">
          <w:rPr>
            <w:rStyle w:val="Hyperlink"/>
          </w:rPr>
          <w:t>Darstellungsebene Grundwasserschutzzone</w:t>
        </w:r>
        <w:r w:rsidR="005A7F52">
          <w:rPr>
            <w:webHidden/>
          </w:rPr>
          <w:tab/>
        </w:r>
        <w:r w:rsidR="005A7F52">
          <w:rPr>
            <w:webHidden/>
          </w:rPr>
          <w:fldChar w:fldCharType="begin"/>
        </w:r>
        <w:r w:rsidR="005A7F52">
          <w:rPr>
            <w:webHidden/>
          </w:rPr>
          <w:instrText xml:space="preserve"> PAGEREF _Toc63262701 \h </w:instrText>
        </w:r>
        <w:r w:rsidR="005A7F52">
          <w:rPr>
            <w:webHidden/>
          </w:rPr>
        </w:r>
        <w:r w:rsidR="005A7F52">
          <w:rPr>
            <w:webHidden/>
          </w:rPr>
          <w:fldChar w:fldCharType="separate"/>
        </w:r>
        <w:r>
          <w:rPr>
            <w:webHidden/>
          </w:rPr>
          <w:t>23</w:t>
        </w:r>
        <w:r w:rsidR="005A7F52">
          <w:rPr>
            <w:webHidden/>
          </w:rPr>
          <w:fldChar w:fldCharType="end"/>
        </w:r>
      </w:hyperlink>
    </w:p>
    <w:p w14:paraId="713D635C" w14:textId="21F53D0F" w:rsidR="005A7F52" w:rsidRDefault="00D46611">
      <w:pPr>
        <w:pStyle w:val="Verzeichnis3"/>
        <w:rPr>
          <w:rFonts w:asciiTheme="minorHAnsi" w:hAnsiTheme="minorHAnsi"/>
          <w:sz w:val="22"/>
        </w:rPr>
      </w:pPr>
      <w:hyperlink w:anchor="_Toc63262702" w:history="1">
        <w:r w:rsidR="005A7F52" w:rsidRPr="00241A57">
          <w:rPr>
            <w:rStyle w:val="Hyperlink"/>
          </w:rPr>
          <w:t>3.1.9</w:t>
        </w:r>
        <w:r w:rsidR="005A7F52">
          <w:rPr>
            <w:rFonts w:asciiTheme="minorHAnsi" w:hAnsiTheme="minorHAnsi"/>
            <w:sz w:val="22"/>
          </w:rPr>
          <w:tab/>
        </w:r>
        <w:r w:rsidR="005A7F52" w:rsidRPr="00241A57">
          <w:rPr>
            <w:rStyle w:val="Hyperlink"/>
          </w:rPr>
          <w:t>Darstellungsebene eingedoltes Gewässer</w:t>
        </w:r>
        <w:r w:rsidR="005A7F52">
          <w:rPr>
            <w:webHidden/>
          </w:rPr>
          <w:tab/>
        </w:r>
        <w:r w:rsidR="005A7F52">
          <w:rPr>
            <w:webHidden/>
          </w:rPr>
          <w:fldChar w:fldCharType="begin"/>
        </w:r>
        <w:r w:rsidR="005A7F52">
          <w:rPr>
            <w:webHidden/>
          </w:rPr>
          <w:instrText xml:space="preserve"> PAGEREF _Toc63262702 \h </w:instrText>
        </w:r>
        <w:r w:rsidR="005A7F52">
          <w:rPr>
            <w:webHidden/>
          </w:rPr>
        </w:r>
        <w:r w:rsidR="005A7F52">
          <w:rPr>
            <w:webHidden/>
          </w:rPr>
          <w:fldChar w:fldCharType="separate"/>
        </w:r>
        <w:r>
          <w:rPr>
            <w:webHidden/>
          </w:rPr>
          <w:t>24</w:t>
        </w:r>
        <w:r w:rsidR="005A7F52">
          <w:rPr>
            <w:webHidden/>
          </w:rPr>
          <w:fldChar w:fldCharType="end"/>
        </w:r>
      </w:hyperlink>
    </w:p>
    <w:p w14:paraId="5B19A31A" w14:textId="63DAD0DA" w:rsidR="005A7F52" w:rsidRDefault="00D46611">
      <w:pPr>
        <w:pStyle w:val="Verzeichnis3"/>
        <w:rPr>
          <w:rFonts w:asciiTheme="minorHAnsi" w:hAnsiTheme="minorHAnsi"/>
          <w:sz w:val="22"/>
        </w:rPr>
      </w:pPr>
      <w:hyperlink w:anchor="_Toc63262703" w:history="1">
        <w:r w:rsidR="005A7F52" w:rsidRPr="00241A57">
          <w:rPr>
            <w:rStyle w:val="Hyperlink"/>
          </w:rPr>
          <w:t>3.1.10</w:t>
        </w:r>
        <w:r w:rsidR="005A7F52">
          <w:rPr>
            <w:rFonts w:asciiTheme="minorHAnsi" w:hAnsiTheme="minorHAnsi"/>
            <w:sz w:val="22"/>
          </w:rPr>
          <w:tab/>
        </w:r>
        <w:r w:rsidR="005A7F52" w:rsidRPr="00241A57">
          <w:rPr>
            <w:rStyle w:val="Hyperlink"/>
          </w:rPr>
          <w:t>Massstabsabhängigkeit Planansicht Erschliessungsplan «GEP»</w:t>
        </w:r>
        <w:r w:rsidR="005A7F52">
          <w:rPr>
            <w:webHidden/>
          </w:rPr>
          <w:tab/>
        </w:r>
        <w:r w:rsidR="005A7F52">
          <w:rPr>
            <w:webHidden/>
          </w:rPr>
          <w:fldChar w:fldCharType="begin"/>
        </w:r>
        <w:r w:rsidR="005A7F52">
          <w:rPr>
            <w:webHidden/>
          </w:rPr>
          <w:instrText xml:space="preserve"> PAGEREF _Toc63262703 \h </w:instrText>
        </w:r>
        <w:r w:rsidR="005A7F52">
          <w:rPr>
            <w:webHidden/>
          </w:rPr>
        </w:r>
        <w:r w:rsidR="005A7F52">
          <w:rPr>
            <w:webHidden/>
          </w:rPr>
          <w:fldChar w:fldCharType="separate"/>
        </w:r>
        <w:r>
          <w:rPr>
            <w:webHidden/>
          </w:rPr>
          <w:t>24</w:t>
        </w:r>
        <w:r w:rsidR="005A7F52">
          <w:rPr>
            <w:webHidden/>
          </w:rPr>
          <w:fldChar w:fldCharType="end"/>
        </w:r>
      </w:hyperlink>
    </w:p>
    <w:p w14:paraId="0192FED5" w14:textId="61422E74" w:rsidR="005A7F52" w:rsidRDefault="00D46611">
      <w:pPr>
        <w:pStyle w:val="Verzeichnis2"/>
        <w:rPr>
          <w:rFonts w:asciiTheme="minorHAnsi" w:hAnsiTheme="minorHAnsi"/>
          <w:sz w:val="22"/>
        </w:rPr>
      </w:pPr>
      <w:hyperlink w:anchor="_Toc63262704" w:history="1">
        <w:r w:rsidR="005A7F52" w:rsidRPr="00241A57">
          <w:rPr>
            <w:rStyle w:val="Hyperlink"/>
          </w:rPr>
          <w:t>3.2</w:t>
        </w:r>
        <w:r w:rsidR="005A7F52">
          <w:rPr>
            <w:rFonts w:asciiTheme="minorHAnsi" w:hAnsiTheme="minorHAnsi"/>
            <w:sz w:val="22"/>
          </w:rPr>
          <w:tab/>
        </w:r>
        <w:r w:rsidR="005A7F52" w:rsidRPr="00241A57">
          <w:rPr>
            <w:rStyle w:val="Hyperlink"/>
          </w:rPr>
          <w:t>Planansicht Massnahmenplan</w:t>
        </w:r>
        <w:r w:rsidR="005A7F52">
          <w:rPr>
            <w:webHidden/>
          </w:rPr>
          <w:tab/>
        </w:r>
        <w:r w:rsidR="005A7F52">
          <w:rPr>
            <w:webHidden/>
          </w:rPr>
          <w:fldChar w:fldCharType="begin"/>
        </w:r>
        <w:r w:rsidR="005A7F52">
          <w:rPr>
            <w:webHidden/>
          </w:rPr>
          <w:instrText xml:space="preserve"> PAGEREF _Toc63262704 \h </w:instrText>
        </w:r>
        <w:r w:rsidR="005A7F52">
          <w:rPr>
            <w:webHidden/>
          </w:rPr>
        </w:r>
        <w:r w:rsidR="005A7F52">
          <w:rPr>
            <w:webHidden/>
          </w:rPr>
          <w:fldChar w:fldCharType="separate"/>
        </w:r>
        <w:r>
          <w:rPr>
            <w:webHidden/>
          </w:rPr>
          <w:t>26</w:t>
        </w:r>
        <w:r w:rsidR="005A7F52">
          <w:rPr>
            <w:webHidden/>
          </w:rPr>
          <w:fldChar w:fldCharType="end"/>
        </w:r>
      </w:hyperlink>
    </w:p>
    <w:p w14:paraId="7F46D172" w14:textId="7FB61B01" w:rsidR="005A7F52" w:rsidRDefault="00D46611">
      <w:pPr>
        <w:pStyle w:val="Verzeichnis3"/>
        <w:rPr>
          <w:rFonts w:asciiTheme="minorHAnsi" w:hAnsiTheme="minorHAnsi"/>
          <w:sz w:val="22"/>
        </w:rPr>
      </w:pPr>
      <w:hyperlink w:anchor="_Toc63262705" w:history="1">
        <w:r w:rsidR="005A7F52" w:rsidRPr="00241A57">
          <w:rPr>
            <w:rStyle w:val="Hyperlink"/>
          </w:rPr>
          <w:t>3.2.1</w:t>
        </w:r>
        <w:r w:rsidR="005A7F52">
          <w:rPr>
            <w:rFonts w:asciiTheme="minorHAnsi" w:hAnsiTheme="minorHAnsi"/>
            <w:sz w:val="22"/>
          </w:rPr>
          <w:tab/>
        </w:r>
        <w:r w:rsidR="005A7F52" w:rsidRPr="00241A57">
          <w:rPr>
            <w:rStyle w:val="Hyperlink"/>
          </w:rPr>
          <w:t>Darstellungsebene Massnahmen mit Bezeichnung gem. Massnahmentabelle</w:t>
        </w:r>
        <w:r w:rsidR="005A7F52">
          <w:rPr>
            <w:webHidden/>
          </w:rPr>
          <w:tab/>
        </w:r>
        <w:r w:rsidR="005A7F52">
          <w:rPr>
            <w:webHidden/>
          </w:rPr>
          <w:fldChar w:fldCharType="begin"/>
        </w:r>
        <w:r w:rsidR="005A7F52">
          <w:rPr>
            <w:webHidden/>
          </w:rPr>
          <w:instrText xml:space="preserve"> PAGEREF _Toc63262705 \h </w:instrText>
        </w:r>
        <w:r w:rsidR="005A7F52">
          <w:rPr>
            <w:webHidden/>
          </w:rPr>
        </w:r>
        <w:r w:rsidR="005A7F52">
          <w:rPr>
            <w:webHidden/>
          </w:rPr>
          <w:fldChar w:fldCharType="separate"/>
        </w:r>
        <w:r>
          <w:rPr>
            <w:webHidden/>
          </w:rPr>
          <w:t>26</w:t>
        </w:r>
        <w:r w:rsidR="005A7F52">
          <w:rPr>
            <w:webHidden/>
          </w:rPr>
          <w:fldChar w:fldCharType="end"/>
        </w:r>
      </w:hyperlink>
    </w:p>
    <w:p w14:paraId="5ADDF8BA" w14:textId="3DC2A115" w:rsidR="005A7F52" w:rsidRDefault="00D46611">
      <w:pPr>
        <w:pStyle w:val="Verzeichnis3"/>
        <w:rPr>
          <w:rFonts w:asciiTheme="minorHAnsi" w:hAnsiTheme="minorHAnsi"/>
          <w:sz w:val="22"/>
        </w:rPr>
      </w:pPr>
      <w:hyperlink w:anchor="_Toc63262706" w:history="1">
        <w:r w:rsidR="005A7F52" w:rsidRPr="00241A57">
          <w:rPr>
            <w:rStyle w:val="Hyperlink"/>
          </w:rPr>
          <w:t>3.2.2</w:t>
        </w:r>
        <w:r w:rsidR="005A7F52">
          <w:rPr>
            <w:rFonts w:asciiTheme="minorHAnsi" w:hAnsiTheme="minorHAnsi"/>
            <w:sz w:val="22"/>
          </w:rPr>
          <w:tab/>
        </w:r>
        <w:r w:rsidR="005A7F52" w:rsidRPr="00241A57">
          <w:rPr>
            <w:rStyle w:val="Hyperlink"/>
          </w:rPr>
          <w:t>Darstellungsebene Entwässerungsanlagen</w:t>
        </w:r>
        <w:r w:rsidR="005A7F52">
          <w:rPr>
            <w:webHidden/>
          </w:rPr>
          <w:tab/>
        </w:r>
        <w:r w:rsidR="005A7F52">
          <w:rPr>
            <w:webHidden/>
          </w:rPr>
          <w:fldChar w:fldCharType="begin"/>
        </w:r>
        <w:r w:rsidR="005A7F52">
          <w:rPr>
            <w:webHidden/>
          </w:rPr>
          <w:instrText xml:space="preserve"> PAGEREF _Toc63262706 \h </w:instrText>
        </w:r>
        <w:r w:rsidR="005A7F52">
          <w:rPr>
            <w:webHidden/>
          </w:rPr>
        </w:r>
        <w:r w:rsidR="005A7F52">
          <w:rPr>
            <w:webHidden/>
          </w:rPr>
          <w:fldChar w:fldCharType="separate"/>
        </w:r>
        <w:r>
          <w:rPr>
            <w:webHidden/>
          </w:rPr>
          <w:t>27</w:t>
        </w:r>
        <w:r w:rsidR="005A7F52">
          <w:rPr>
            <w:webHidden/>
          </w:rPr>
          <w:fldChar w:fldCharType="end"/>
        </w:r>
      </w:hyperlink>
    </w:p>
    <w:p w14:paraId="109BD5C2" w14:textId="1A931A81" w:rsidR="005A7F52" w:rsidRDefault="00D46611">
      <w:pPr>
        <w:pStyle w:val="Verzeichnis3"/>
        <w:rPr>
          <w:rFonts w:asciiTheme="minorHAnsi" w:hAnsiTheme="minorHAnsi"/>
          <w:sz w:val="22"/>
        </w:rPr>
      </w:pPr>
      <w:hyperlink w:anchor="_Toc63262707" w:history="1">
        <w:r w:rsidR="005A7F52" w:rsidRPr="00241A57">
          <w:rPr>
            <w:rStyle w:val="Hyperlink"/>
          </w:rPr>
          <w:t>3.2.3</w:t>
        </w:r>
        <w:r w:rsidR="005A7F52">
          <w:rPr>
            <w:rFonts w:asciiTheme="minorHAnsi" w:hAnsiTheme="minorHAnsi"/>
            <w:sz w:val="22"/>
          </w:rPr>
          <w:tab/>
        </w:r>
        <w:r w:rsidR="005A7F52" w:rsidRPr="00241A57">
          <w:rPr>
            <w:rStyle w:val="Hyperlink"/>
          </w:rPr>
          <w:t xml:space="preserve">Darstellungsebene flächenförmige und linienförmige raumbezogene </w:t>
        </w:r>
        <w:r w:rsidR="005A7F52">
          <w:rPr>
            <w:rStyle w:val="Hyperlink"/>
          </w:rPr>
          <w:tab/>
        </w:r>
        <w:r w:rsidR="005A7F52" w:rsidRPr="00241A57">
          <w:rPr>
            <w:rStyle w:val="Hyperlink"/>
          </w:rPr>
          <w:t>Massnahmen</w:t>
        </w:r>
        <w:r w:rsidR="005A7F52">
          <w:rPr>
            <w:webHidden/>
          </w:rPr>
          <w:tab/>
        </w:r>
        <w:r w:rsidR="005A7F52">
          <w:rPr>
            <w:webHidden/>
          </w:rPr>
          <w:fldChar w:fldCharType="begin"/>
        </w:r>
        <w:r w:rsidR="005A7F52">
          <w:rPr>
            <w:webHidden/>
          </w:rPr>
          <w:instrText xml:space="preserve"> PAGEREF _Toc63262707 \h </w:instrText>
        </w:r>
        <w:r w:rsidR="005A7F52">
          <w:rPr>
            <w:webHidden/>
          </w:rPr>
        </w:r>
        <w:r w:rsidR="005A7F52">
          <w:rPr>
            <w:webHidden/>
          </w:rPr>
          <w:fldChar w:fldCharType="separate"/>
        </w:r>
        <w:r>
          <w:rPr>
            <w:webHidden/>
          </w:rPr>
          <w:t>27</w:t>
        </w:r>
        <w:r w:rsidR="005A7F52">
          <w:rPr>
            <w:webHidden/>
          </w:rPr>
          <w:fldChar w:fldCharType="end"/>
        </w:r>
      </w:hyperlink>
    </w:p>
    <w:p w14:paraId="45643351" w14:textId="180DC5B5" w:rsidR="005A7F52" w:rsidRDefault="00D46611">
      <w:pPr>
        <w:pStyle w:val="Verzeichnis3"/>
        <w:rPr>
          <w:rFonts w:asciiTheme="minorHAnsi" w:hAnsiTheme="minorHAnsi"/>
          <w:sz w:val="22"/>
        </w:rPr>
      </w:pPr>
      <w:hyperlink w:anchor="_Toc63262708" w:history="1">
        <w:r w:rsidR="005A7F52" w:rsidRPr="00241A57">
          <w:rPr>
            <w:rStyle w:val="Hyperlink"/>
          </w:rPr>
          <w:t>3.2.4</w:t>
        </w:r>
        <w:r w:rsidR="005A7F52">
          <w:rPr>
            <w:rFonts w:asciiTheme="minorHAnsi" w:hAnsiTheme="minorHAnsi"/>
            <w:sz w:val="22"/>
          </w:rPr>
          <w:tab/>
        </w:r>
        <w:r w:rsidR="005A7F52" w:rsidRPr="00241A57">
          <w:rPr>
            <w:rStyle w:val="Hyperlink"/>
          </w:rPr>
          <w:t>Darstellungsebene Abwasserbehandlung ländlicher Raum (ALR)</w:t>
        </w:r>
        <w:r w:rsidR="005A7F52">
          <w:rPr>
            <w:webHidden/>
          </w:rPr>
          <w:tab/>
        </w:r>
        <w:r w:rsidR="005A7F52">
          <w:rPr>
            <w:webHidden/>
          </w:rPr>
          <w:fldChar w:fldCharType="begin"/>
        </w:r>
        <w:r w:rsidR="005A7F52">
          <w:rPr>
            <w:webHidden/>
          </w:rPr>
          <w:instrText xml:space="preserve"> PAGEREF _Toc63262708 \h </w:instrText>
        </w:r>
        <w:r w:rsidR="005A7F52">
          <w:rPr>
            <w:webHidden/>
          </w:rPr>
        </w:r>
        <w:r w:rsidR="005A7F52">
          <w:rPr>
            <w:webHidden/>
          </w:rPr>
          <w:fldChar w:fldCharType="separate"/>
        </w:r>
        <w:r>
          <w:rPr>
            <w:webHidden/>
          </w:rPr>
          <w:t>28</w:t>
        </w:r>
        <w:r w:rsidR="005A7F52">
          <w:rPr>
            <w:webHidden/>
          </w:rPr>
          <w:fldChar w:fldCharType="end"/>
        </w:r>
      </w:hyperlink>
    </w:p>
    <w:p w14:paraId="30117AFA" w14:textId="6ACC7558" w:rsidR="005A7F52" w:rsidRDefault="00D46611">
      <w:pPr>
        <w:pStyle w:val="Verzeichnis3"/>
        <w:rPr>
          <w:rFonts w:asciiTheme="minorHAnsi" w:hAnsiTheme="minorHAnsi"/>
          <w:sz w:val="22"/>
        </w:rPr>
      </w:pPr>
      <w:hyperlink w:anchor="_Toc63262709" w:history="1">
        <w:r w:rsidR="005A7F52" w:rsidRPr="00241A57">
          <w:rPr>
            <w:rStyle w:val="Hyperlink"/>
          </w:rPr>
          <w:t>3.2.5</w:t>
        </w:r>
        <w:r w:rsidR="005A7F52">
          <w:rPr>
            <w:rFonts w:asciiTheme="minorHAnsi" w:hAnsiTheme="minorHAnsi"/>
            <w:sz w:val="22"/>
          </w:rPr>
          <w:tab/>
        </w:r>
        <w:r w:rsidR="005A7F52" w:rsidRPr="00241A57">
          <w:rPr>
            <w:rStyle w:val="Hyperlink"/>
          </w:rPr>
          <w:t>Orientierungsinhalt GEP-Themen</w:t>
        </w:r>
        <w:r w:rsidR="005A7F52">
          <w:rPr>
            <w:webHidden/>
          </w:rPr>
          <w:tab/>
        </w:r>
        <w:r w:rsidR="005A7F52">
          <w:rPr>
            <w:webHidden/>
          </w:rPr>
          <w:fldChar w:fldCharType="begin"/>
        </w:r>
        <w:r w:rsidR="005A7F52">
          <w:rPr>
            <w:webHidden/>
          </w:rPr>
          <w:instrText xml:space="preserve"> PAGEREF _Toc63262709 \h </w:instrText>
        </w:r>
        <w:r w:rsidR="005A7F52">
          <w:rPr>
            <w:webHidden/>
          </w:rPr>
        </w:r>
        <w:r w:rsidR="005A7F52">
          <w:rPr>
            <w:webHidden/>
          </w:rPr>
          <w:fldChar w:fldCharType="separate"/>
        </w:r>
        <w:r>
          <w:rPr>
            <w:webHidden/>
          </w:rPr>
          <w:t>28</w:t>
        </w:r>
        <w:r w:rsidR="005A7F52">
          <w:rPr>
            <w:webHidden/>
          </w:rPr>
          <w:fldChar w:fldCharType="end"/>
        </w:r>
      </w:hyperlink>
    </w:p>
    <w:p w14:paraId="29A7866A" w14:textId="6BFF14FE" w:rsidR="005A7F52" w:rsidRDefault="00D46611">
      <w:pPr>
        <w:pStyle w:val="Verzeichnis3"/>
        <w:rPr>
          <w:rFonts w:asciiTheme="minorHAnsi" w:hAnsiTheme="minorHAnsi"/>
          <w:sz w:val="22"/>
        </w:rPr>
      </w:pPr>
      <w:hyperlink w:anchor="_Toc63262710" w:history="1">
        <w:r w:rsidR="005A7F52" w:rsidRPr="00241A57">
          <w:rPr>
            <w:rStyle w:val="Hyperlink"/>
          </w:rPr>
          <w:t>3.2.6</w:t>
        </w:r>
        <w:r w:rsidR="005A7F52">
          <w:rPr>
            <w:rFonts w:asciiTheme="minorHAnsi" w:hAnsiTheme="minorHAnsi"/>
            <w:sz w:val="22"/>
          </w:rPr>
          <w:tab/>
        </w:r>
        <w:r w:rsidR="005A7F52" w:rsidRPr="00241A57">
          <w:rPr>
            <w:rStyle w:val="Hyperlink"/>
          </w:rPr>
          <w:t>Massstabsabhängigkeit Planansicht Massnahmenplan</w:t>
        </w:r>
        <w:r w:rsidR="005A7F52">
          <w:rPr>
            <w:webHidden/>
          </w:rPr>
          <w:tab/>
        </w:r>
        <w:r w:rsidR="005A7F52">
          <w:rPr>
            <w:webHidden/>
          </w:rPr>
          <w:fldChar w:fldCharType="begin"/>
        </w:r>
        <w:r w:rsidR="005A7F52">
          <w:rPr>
            <w:webHidden/>
          </w:rPr>
          <w:instrText xml:space="preserve"> PAGEREF _Toc63262710 \h </w:instrText>
        </w:r>
        <w:r w:rsidR="005A7F52">
          <w:rPr>
            <w:webHidden/>
          </w:rPr>
        </w:r>
        <w:r w:rsidR="005A7F52">
          <w:rPr>
            <w:webHidden/>
          </w:rPr>
          <w:fldChar w:fldCharType="separate"/>
        </w:r>
        <w:r>
          <w:rPr>
            <w:webHidden/>
          </w:rPr>
          <w:t>28</w:t>
        </w:r>
        <w:r w:rsidR="005A7F52">
          <w:rPr>
            <w:webHidden/>
          </w:rPr>
          <w:fldChar w:fldCharType="end"/>
        </w:r>
      </w:hyperlink>
    </w:p>
    <w:p w14:paraId="1ADC4FD3" w14:textId="161A2BE8" w:rsidR="005A7F52" w:rsidRDefault="00D46611">
      <w:pPr>
        <w:pStyle w:val="Verzeichnis2"/>
        <w:rPr>
          <w:rFonts w:asciiTheme="minorHAnsi" w:hAnsiTheme="minorHAnsi"/>
          <w:sz w:val="22"/>
        </w:rPr>
      </w:pPr>
      <w:hyperlink w:anchor="_Toc63262711" w:history="1">
        <w:r w:rsidR="005A7F52" w:rsidRPr="00241A57">
          <w:rPr>
            <w:rStyle w:val="Hyperlink"/>
          </w:rPr>
          <w:t>3.3</w:t>
        </w:r>
        <w:r w:rsidR="005A7F52">
          <w:rPr>
            <w:rFonts w:asciiTheme="minorHAnsi" w:hAnsiTheme="minorHAnsi"/>
            <w:sz w:val="22"/>
          </w:rPr>
          <w:tab/>
        </w:r>
        <w:r w:rsidR="005A7F52" w:rsidRPr="00241A57">
          <w:rPr>
            <w:rStyle w:val="Hyperlink"/>
          </w:rPr>
          <w:t>Planansicht Werkkataster IST-Zustand</w:t>
        </w:r>
        <w:r w:rsidR="005A7F52">
          <w:rPr>
            <w:webHidden/>
          </w:rPr>
          <w:tab/>
        </w:r>
        <w:r w:rsidR="005A7F52">
          <w:rPr>
            <w:webHidden/>
          </w:rPr>
          <w:fldChar w:fldCharType="begin"/>
        </w:r>
        <w:r w:rsidR="005A7F52">
          <w:rPr>
            <w:webHidden/>
          </w:rPr>
          <w:instrText xml:space="preserve"> PAGEREF _Toc63262711 \h </w:instrText>
        </w:r>
        <w:r w:rsidR="005A7F52">
          <w:rPr>
            <w:webHidden/>
          </w:rPr>
        </w:r>
        <w:r w:rsidR="005A7F52">
          <w:rPr>
            <w:webHidden/>
          </w:rPr>
          <w:fldChar w:fldCharType="separate"/>
        </w:r>
        <w:r>
          <w:rPr>
            <w:webHidden/>
          </w:rPr>
          <w:t>30</w:t>
        </w:r>
        <w:r w:rsidR="005A7F52">
          <w:rPr>
            <w:webHidden/>
          </w:rPr>
          <w:fldChar w:fldCharType="end"/>
        </w:r>
      </w:hyperlink>
    </w:p>
    <w:p w14:paraId="10EF17CA" w14:textId="4911FA00" w:rsidR="005A7F52" w:rsidRDefault="00D46611">
      <w:pPr>
        <w:pStyle w:val="Verzeichnis3"/>
        <w:rPr>
          <w:rFonts w:asciiTheme="minorHAnsi" w:hAnsiTheme="minorHAnsi"/>
          <w:sz w:val="22"/>
        </w:rPr>
      </w:pPr>
      <w:hyperlink w:anchor="_Toc63262712" w:history="1">
        <w:r w:rsidR="005A7F52" w:rsidRPr="00241A57">
          <w:rPr>
            <w:rStyle w:val="Hyperlink"/>
          </w:rPr>
          <w:t>3.3.1</w:t>
        </w:r>
        <w:r w:rsidR="005A7F52">
          <w:rPr>
            <w:rFonts w:asciiTheme="minorHAnsi" w:hAnsiTheme="minorHAnsi"/>
            <w:sz w:val="22"/>
          </w:rPr>
          <w:tab/>
        </w:r>
        <w:r w:rsidR="005A7F52" w:rsidRPr="00241A57">
          <w:rPr>
            <w:rStyle w:val="Hyperlink"/>
          </w:rPr>
          <w:t>Entwässerungsanlagen</w:t>
        </w:r>
        <w:r w:rsidR="005A7F52">
          <w:rPr>
            <w:webHidden/>
          </w:rPr>
          <w:tab/>
        </w:r>
        <w:r w:rsidR="005A7F52">
          <w:rPr>
            <w:webHidden/>
          </w:rPr>
          <w:fldChar w:fldCharType="begin"/>
        </w:r>
        <w:r w:rsidR="005A7F52">
          <w:rPr>
            <w:webHidden/>
          </w:rPr>
          <w:instrText xml:space="preserve"> PAGEREF _Toc63262712 \h </w:instrText>
        </w:r>
        <w:r w:rsidR="005A7F52">
          <w:rPr>
            <w:webHidden/>
          </w:rPr>
        </w:r>
        <w:r w:rsidR="005A7F52">
          <w:rPr>
            <w:webHidden/>
          </w:rPr>
          <w:fldChar w:fldCharType="separate"/>
        </w:r>
        <w:r>
          <w:rPr>
            <w:webHidden/>
          </w:rPr>
          <w:t>30</w:t>
        </w:r>
        <w:r w:rsidR="005A7F52">
          <w:rPr>
            <w:webHidden/>
          </w:rPr>
          <w:fldChar w:fldCharType="end"/>
        </w:r>
      </w:hyperlink>
    </w:p>
    <w:p w14:paraId="3F705475" w14:textId="0301FA2B" w:rsidR="005A7F52" w:rsidRDefault="00D46611">
      <w:pPr>
        <w:pStyle w:val="Verzeichnis3"/>
        <w:rPr>
          <w:rFonts w:asciiTheme="minorHAnsi" w:hAnsiTheme="minorHAnsi"/>
          <w:sz w:val="22"/>
        </w:rPr>
      </w:pPr>
      <w:hyperlink w:anchor="_Toc63262713" w:history="1">
        <w:r w:rsidR="005A7F52" w:rsidRPr="00241A57">
          <w:rPr>
            <w:rStyle w:val="Hyperlink"/>
          </w:rPr>
          <w:t>3.3.2</w:t>
        </w:r>
        <w:r w:rsidR="005A7F52">
          <w:rPr>
            <w:rFonts w:asciiTheme="minorHAnsi" w:hAnsiTheme="minorHAnsi"/>
            <w:sz w:val="22"/>
          </w:rPr>
          <w:tab/>
        </w:r>
        <w:r w:rsidR="005A7F52" w:rsidRPr="00241A57">
          <w:rPr>
            <w:rStyle w:val="Hyperlink"/>
          </w:rPr>
          <w:t>Darstellungsebene Versickerungsanlagen</w:t>
        </w:r>
        <w:r w:rsidR="005A7F52">
          <w:rPr>
            <w:webHidden/>
          </w:rPr>
          <w:tab/>
        </w:r>
        <w:r w:rsidR="005A7F52">
          <w:rPr>
            <w:webHidden/>
          </w:rPr>
          <w:fldChar w:fldCharType="begin"/>
        </w:r>
        <w:r w:rsidR="005A7F52">
          <w:rPr>
            <w:webHidden/>
          </w:rPr>
          <w:instrText xml:space="preserve"> PAGEREF _Toc63262713 \h </w:instrText>
        </w:r>
        <w:r w:rsidR="005A7F52">
          <w:rPr>
            <w:webHidden/>
          </w:rPr>
        </w:r>
        <w:r w:rsidR="005A7F52">
          <w:rPr>
            <w:webHidden/>
          </w:rPr>
          <w:fldChar w:fldCharType="separate"/>
        </w:r>
        <w:r>
          <w:rPr>
            <w:webHidden/>
          </w:rPr>
          <w:t>31</w:t>
        </w:r>
        <w:r w:rsidR="005A7F52">
          <w:rPr>
            <w:webHidden/>
          </w:rPr>
          <w:fldChar w:fldCharType="end"/>
        </w:r>
      </w:hyperlink>
    </w:p>
    <w:p w14:paraId="5364EF8F" w14:textId="1FC4F5B7" w:rsidR="005A7F52" w:rsidRDefault="00D46611">
      <w:pPr>
        <w:pStyle w:val="Verzeichnis3"/>
        <w:rPr>
          <w:rFonts w:asciiTheme="minorHAnsi" w:hAnsiTheme="minorHAnsi"/>
          <w:sz w:val="22"/>
        </w:rPr>
      </w:pPr>
      <w:hyperlink w:anchor="_Toc63262714" w:history="1">
        <w:r w:rsidR="005A7F52" w:rsidRPr="00241A57">
          <w:rPr>
            <w:rStyle w:val="Hyperlink"/>
          </w:rPr>
          <w:t>3.3.3</w:t>
        </w:r>
        <w:r w:rsidR="005A7F52">
          <w:rPr>
            <w:rFonts w:asciiTheme="minorHAnsi" w:hAnsiTheme="minorHAnsi"/>
            <w:sz w:val="22"/>
          </w:rPr>
          <w:tab/>
        </w:r>
        <w:r w:rsidR="005A7F52" w:rsidRPr="00241A57">
          <w:rPr>
            <w:rStyle w:val="Hyperlink"/>
          </w:rPr>
          <w:t>Massstabsabhängigkeit Planansicht Werkkataster Ist-Zustand</w:t>
        </w:r>
        <w:r w:rsidR="005A7F52">
          <w:rPr>
            <w:webHidden/>
          </w:rPr>
          <w:tab/>
        </w:r>
        <w:r w:rsidR="005A7F52">
          <w:rPr>
            <w:webHidden/>
          </w:rPr>
          <w:fldChar w:fldCharType="begin"/>
        </w:r>
        <w:r w:rsidR="005A7F52">
          <w:rPr>
            <w:webHidden/>
          </w:rPr>
          <w:instrText xml:space="preserve"> PAGEREF _Toc63262714 \h </w:instrText>
        </w:r>
        <w:r w:rsidR="005A7F52">
          <w:rPr>
            <w:webHidden/>
          </w:rPr>
        </w:r>
        <w:r w:rsidR="005A7F52">
          <w:rPr>
            <w:webHidden/>
          </w:rPr>
          <w:fldChar w:fldCharType="separate"/>
        </w:r>
        <w:r>
          <w:rPr>
            <w:webHidden/>
          </w:rPr>
          <w:t>32</w:t>
        </w:r>
        <w:r w:rsidR="005A7F52">
          <w:rPr>
            <w:webHidden/>
          </w:rPr>
          <w:fldChar w:fldCharType="end"/>
        </w:r>
      </w:hyperlink>
    </w:p>
    <w:p w14:paraId="62471FBB" w14:textId="17D4EFC6" w:rsidR="005A7F52" w:rsidRDefault="00D46611">
      <w:pPr>
        <w:pStyle w:val="Verzeichnis2"/>
        <w:rPr>
          <w:rFonts w:asciiTheme="minorHAnsi" w:hAnsiTheme="minorHAnsi"/>
          <w:sz w:val="22"/>
        </w:rPr>
      </w:pPr>
      <w:hyperlink w:anchor="_Toc63262715" w:history="1">
        <w:r w:rsidR="005A7F52" w:rsidRPr="00241A57">
          <w:rPr>
            <w:rStyle w:val="Hyperlink"/>
          </w:rPr>
          <w:t>3.4</w:t>
        </w:r>
        <w:r w:rsidR="005A7F52">
          <w:rPr>
            <w:rFonts w:asciiTheme="minorHAnsi" w:hAnsiTheme="minorHAnsi"/>
            <w:sz w:val="22"/>
          </w:rPr>
          <w:tab/>
        </w:r>
        <w:r w:rsidR="005A7F52" w:rsidRPr="00241A57">
          <w:rPr>
            <w:rStyle w:val="Hyperlink"/>
          </w:rPr>
          <w:t>Planansicht Zustandsplan Kanalisation</w:t>
        </w:r>
        <w:r w:rsidR="005A7F52">
          <w:rPr>
            <w:webHidden/>
          </w:rPr>
          <w:tab/>
        </w:r>
        <w:r w:rsidR="005A7F52">
          <w:rPr>
            <w:webHidden/>
          </w:rPr>
          <w:fldChar w:fldCharType="begin"/>
        </w:r>
        <w:r w:rsidR="005A7F52">
          <w:rPr>
            <w:webHidden/>
          </w:rPr>
          <w:instrText xml:space="preserve"> PAGEREF _Toc63262715 \h </w:instrText>
        </w:r>
        <w:r w:rsidR="005A7F52">
          <w:rPr>
            <w:webHidden/>
          </w:rPr>
        </w:r>
        <w:r w:rsidR="005A7F52">
          <w:rPr>
            <w:webHidden/>
          </w:rPr>
          <w:fldChar w:fldCharType="separate"/>
        </w:r>
        <w:r>
          <w:rPr>
            <w:webHidden/>
          </w:rPr>
          <w:t>33</w:t>
        </w:r>
        <w:r w:rsidR="005A7F52">
          <w:rPr>
            <w:webHidden/>
          </w:rPr>
          <w:fldChar w:fldCharType="end"/>
        </w:r>
      </w:hyperlink>
    </w:p>
    <w:p w14:paraId="5D994085" w14:textId="0365219B" w:rsidR="005A7F52" w:rsidRDefault="00D46611">
      <w:pPr>
        <w:pStyle w:val="Verzeichnis3"/>
        <w:rPr>
          <w:rFonts w:asciiTheme="minorHAnsi" w:hAnsiTheme="minorHAnsi"/>
          <w:sz w:val="22"/>
        </w:rPr>
      </w:pPr>
      <w:hyperlink w:anchor="_Toc63262716" w:history="1">
        <w:r w:rsidR="005A7F52" w:rsidRPr="00241A57">
          <w:rPr>
            <w:rStyle w:val="Hyperlink"/>
          </w:rPr>
          <w:t>3.4.1</w:t>
        </w:r>
        <w:r w:rsidR="005A7F52">
          <w:rPr>
            <w:rFonts w:asciiTheme="minorHAnsi" w:hAnsiTheme="minorHAnsi"/>
            <w:sz w:val="22"/>
          </w:rPr>
          <w:tab/>
        </w:r>
        <w:r w:rsidR="005A7F52" w:rsidRPr="00241A57">
          <w:rPr>
            <w:rStyle w:val="Hyperlink"/>
          </w:rPr>
          <w:t>Darstellungsebene Baulicher Zustand gemäss VSA-Beurteilungskriterien</w:t>
        </w:r>
        <w:r w:rsidR="005A7F52">
          <w:rPr>
            <w:webHidden/>
          </w:rPr>
          <w:tab/>
        </w:r>
        <w:r w:rsidR="005A7F52">
          <w:rPr>
            <w:webHidden/>
          </w:rPr>
          <w:fldChar w:fldCharType="begin"/>
        </w:r>
        <w:r w:rsidR="005A7F52">
          <w:rPr>
            <w:webHidden/>
          </w:rPr>
          <w:instrText xml:space="preserve"> PAGEREF _Toc63262716 \h </w:instrText>
        </w:r>
        <w:r w:rsidR="005A7F52">
          <w:rPr>
            <w:webHidden/>
          </w:rPr>
        </w:r>
        <w:r w:rsidR="005A7F52">
          <w:rPr>
            <w:webHidden/>
          </w:rPr>
          <w:fldChar w:fldCharType="separate"/>
        </w:r>
        <w:r>
          <w:rPr>
            <w:webHidden/>
          </w:rPr>
          <w:t>33</w:t>
        </w:r>
        <w:r w:rsidR="005A7F52">
          <w:rPr>
            <w:webHidden/>
          </w:rPr>
          <w:fldChar w:fldCharType="end"/>
        </w:r>
      </w:hyperlink>
    </w:p>
    <w:p w14:paraId="5B4D0442" w14:textId="408E62A8" w:rsidR="005A7F52" w:rsidRDefault="00D46611">
      <w:pPr>
        <w:pStyle w:val="Verzeichnis3"/>
        <w:rPr>
          <w:rFonts w:asciiTheme="minorHAnsi" w:hAnsiTheme="minorHAnsi"/>
          <w:sz w:val="22"/>
        </w:rPr>
      </w:pPr>
      <w:hyperlink w:anchor="_Toc63262717" w:history="1">
        <w:r w:rsidR="005A7F52" w:rsidRPr="00241A57">
          <w:rPr>
            <w:rStyle w:val="Hyperlink"/>
          </w:rPr>
          <w:t>3.4.2</w:t>
        </w:r>
        <w:r w:rsidR="005A7F52">
          <w:rPr>
            <w:rFonts w:asciiTheme="minorHAnsi" w:hAnsiTheme="minorHAnsi"/>
            <w:sz w:val="22"/>
          </w:rPr>
          <w:tab/>
        </w:r>
        <w:r w:rsidR="005A7F52" w:rsidRPr="00241A57">
          <w:rPr>
            <w:rStyle w:val="Hyperlink"/>
          </w:rPr>
          <w:t>Massstabsabhängigkeit Planansicht Zustandsplan Kanalisation</w:t>
        </w:r>
        <w:r w:rsidR="005A7F52">
          <w:rPr>
            <w:webHidden/>
          </w:rPr>
          <w:tab/>
        </w:r>
        <w:r w:rsidR="005A7F52">
          <w:rPr>
            <w:webHidden/>
          </w:rPr>
          <w:fldChar w:fldCharType="begin"/>
        </w:r>
        <w:r w:rsidR="005A7F52">
          <w:rPr>
            <w:webHidden/>
          </w:rPr>
          <w:instrText xml:space="preserve"> PAGEREF _Toc63262717 \h </w:instrText>
        </w:r>
        <w:r w:rsidR="005A7F52">
          <w:rPr>
            <w:webHidden/>
          </w:rPr>
        </w:r>
        <w:r w:rsidR="005A7F52">
          <w:rPr>
            <w:webHidden/>
          </w:rPr>
          <w:fldChar w:fldCharType="separate"/>
        </w:r>
        <w:r>
          <w:rPr>
            <w:webHidden/>
          </w:rPr>
          <w:t>35</w:t>
        </w:r>
        <w:r w:rsidR="005A7F52">
          <w:rPr>
            <w:webHidden/>
          </w:rPr>
          <w:fldChar w:fldCharType="end"/>
        </w:r>
      </w:hyperlink>
    </w:p>
    <w:p w14:paraId="34A93EEE" w14:textId="071EB2AC" w:rsidR="005A7F52" w:rsidRDefault="00D46611">
      <w:pPr>
        <w:pStyle w:val="Verzeichnis2"/>
        <w:rPr>
          <w:rFonts w:asciiTheme="minorHAnsi" w:hAnsiTheme="minorHAnsi"/>
          <w:sz w:val="22"/>
        </w:rPr>
      </w:pPr>
      <w:hyperlink w:anchor="_Toc63262718" w:history="1">
        <w:r w:rsidR="005A7F52" w:rsidRPr="00241A57">
          <w:rPr>
            <w:rStyle w:val="Hyperlink"/>
          </w:rPr>
          <w:t>3.5</w:t>
        </w:r>
        <w:r w:rsidR="005A7F52">
          <w:rPr>
            <w:rFonts w:asciiTheme="minorHAnsi" w:hAnsiTheme="minorHAnsi"/>
            <w:sz w:val="22"/>
          </w:rPr>
          <w:tab/>
        </w:r>
        <w:r w:rsidR="005A7F52" w:rsidRPr="00241A57">
          <w:rPr>
            <w:rStyle w:val="Hyperlink"/>
          </w:rPr>
          <w:t>Planansicht für die Abwasserbehandlung ländlicher Raum (ALR)</w:t>
        </w:r>
        <w:r w:rsidR="005A7F52">
          <w:rPr>
            <w:webHidden/>
          </w:rPr>
          <w:tab/>
        </w:r>
        <w:r w:rsidR="005A7F52">
          <w:rPr>
            <w:webHidden/>
          </w:rPr>
          <w:fldChar w:fldCharType="begin"/>
        </w:r>
        <w:r w:rsidR="005A7F52">
          <w:rPr>
            <w:webHidden/>
          </w:rPr>
          <w:instrText xml:space="preserve"> PAGEREF _Toc63262718 \h </w:instrText>
        </w:r>
        <w:r w:rsidR="005A7F52">
          <w:rPr>
            <w:webHidden/>
          </w:rPr>
        </w:r>
        <w:r w:rsidR="005A7F52">
          <w:rPr>
            <w:webHidden/>
          </w:rPr>
          <w:fldChar w:fldCharType="separate"/>
        </w:r>
        <w:r>
          <w:rPr>
            <w:webHidden/>
          </w:rPr>
          <w:t>36</w:t>
        </w:r>
        <w:r w:rsidR="005A7F52">
          <w:rPr>
            <w:webHidden/>
          </w:rPr>
          <w:fldChar w:fldCharType="end"/>
        </w:r>
      </w:hyperlink>
    </w:p>
    <w:p w14:paraId="5BDFF9F7" w14:textId="3E15557C" w:rsidR="005A7F52" w:rsidRDefault="00D46611">
      <w:pPr>
        <w:pStyle w:val="Verzeichnis3"/>
        <w:rPr>
          <w:rFonts w:asciiTheme="minorHAnsi" w:hAnsiTheme="minorHAnsi"/>
          <w:sz w:val="22"/>
        </w:rPr>
      </w:pPr>
      <w:hyperlink w:anchor="_Toc63262719" w:history="1">
        <w:r w:rsidR="005A7F52" w:rsidRPr="00241A57">
          <w:rPr>
            <w:rStyle w:val="Hyperlink"/>
          </w:rPr>
          <w:t>3.5.1</w:t>
        </w:r>
        <w:r w:rsidR="005A7F52">
          <w:rPr>
            <w:rFonts w:asciiTheme="minorHAnsi" w:hAnsiTheme="minorHAnsi"/>
            <w:sz w:val="22"/>
          </w:rPr>
          <w:tab/>
        </w:r>
        <w:r w:rsidR="005A7F52" w:rsidRPr="00241A57">
          <w:rPr>
            <w:rStyle w:val="Hyperlink"/>
          </w:rPr>
          <w:t>Massstabsabhängigkeit Planansicht Abwasserbehandlung ländlicher Raum (ALR)</w:t>
        </w:r>
        <w:r w:rsidR="005A7F52">
          <w:rPr>
            <w:webHidden/>
          </w:rPr>
          <w:tab/>
        </w:r>
        <w:r w:rsidR="005A7F52">
          <w:rPr>
            <w:webHidden/>
          </w:rPr>
          <w:fldChar w:fldCharType="begin"/>
        </w:r>
        <w:r w:rsidR="005A7F52">
          <w:rPr>
            <w:webHidden/>
          </w:rPr>
          <w:instrText xml:space="preserve"> PAGEREF _Toc63262719 \h </w:instrText>
        </w:r>
        <w:r w:rsidR="005A7F52">
          <w:rPr>
            <w:webHidden/>
          </w:rPr>
        </w:r>
        <w:r w:rsidR="005A7F52">
          <w:rPr>
            <w:webHidden/>
          </w:rPr>
          <w:fldChar w:fldCharType="separate"/>
        </w:r>
        <w:r>
          <w:rPr>
            <w:webHidden/>
          </w:rPr>
          <w:t>38</w:t>
        </w:r>
        <w:r w:rsidR="005A7F52">
          <w:rPr>
            <w:webHidden/>
          </w:rPr>
          <w:fldChar w:fldCharType="end"/>
        </w:r>
      </w:hyperlink>
    </w:p>
    <w:p w14:paraId="3A8559D7" w14:textId="0ACD395D" w:rsidR="005A7F52" w:rsidRDefault="00D46611">
      <w:pPr>
        <w:pStyle w:val="Verzeichnis2"/>
        <w:rPr>
          <w:rFonts w:asciiTheme="minorHAnsi" w:hAnsiTheme="minorHAnsi"/>
          <w:sz w:val="22"/>
        </w:rPr>
      </w:pPr>
      <w:hyperlink w:anchor="_Toc63262720" w:history="1">
        <w:r w:rsidR="005A7F52" w:rsidRPr="00241A57">
          <w:rPr>
            <w:rStyle w:val="Hyperlink"/>
          </w:rPr>
          <w:t>3.6</w:t>
        </w:r>
        <w:r w:rsidR="005A7F52">
          <w:rPr>
            <w:rFonts w:asciiTheme="minorHAnsi" w:hAnsiTheme="minorHAnsi"/>
            <w:sz w:val="22"/>
          </w:rPr>
          <w:tab/>
        </w:r>
        <w:r w:rsidR="005A7F52" w:rsidRPr="00241A57">
          <w:rPr>
            <w:rStyle w:val="Hyperlink"/>
          </w:rPr>
          <w:t>Planansicht Zustandsplan Teileinzugsgebiet IST-Zustand</w:t>
        </w:r>
        <w:r w:rsidR="005A7F52">
          <w:rPr>
            <w:webHidden/>
          </w:rPr>
          <w:tab/>
        </w:r>
        <w:r w:rsidR="005A7F52">
          <w:rPr>
            <w:webHidden/>
          </w:rPr>
          <w:fldChar w:fldCharType="begin"/>
        </w:r>
        <w:r w:rsidR="005A7F52">
          <w:rPr>
            <w:webHidden/>
          </w:rPr>
          <w:instrText xml:space="preserve"> PAGEREF _Toc63262720 \h </w:instrText>
        </w:r>
        <w:r w:rsidR="005A7F52">
          <w:rPr>
            <w:webHidden/>
          </w:rPr>
        </w:r>
        <w:r w:rsidR="005A7F52">
          <w:rPr>
            <w:webHidden/>
          </w:rPr>
          <w:fldChar w:fldCharType="separate"/>
        </w:r>
        <w:r>
          <w:rPr>
            <w:webHidden/>
          </w:rPr>
          <w:t>40</w:t>
        </w:r>
        <w:r w:rsidR="005A7F52">
          <w:rPr>
            <w:webHidden/>
          </w:rPr>
          <w:fldChar w:fldCharType="end"/>
        </w:r>
      </w:hyperlink>
    </w:p>
    <w:p w14:paraId="28D4502B" w14:textId="6C805BC5" w:rsidR="005A7F52" w:rsidRDefault="00D46611">
      <w:pPr>
        <w:pStyle w:val="Verzeichnis3"/>
        <w:rPr>
          <w:rFonts w:asciiTheme="minorHAnsi" w:hAnsiTheme="minorHAnsi"/>
          <w:sz w:val="22"/>
        </w:rPr>
      </w:pPr>
      <w:hyperlink w:anchor="_Toc63262721" w:history="1">
        <w:r w:rsidR="005A7F52" w:rsidRPr="00241A57">
          <w:rPr>
            <w:rStyle w:val="Hyperlink"/>
          </w:rPr>
          <w:t>3.6.1</w:t>
        </w:r>
        <w:r w:rsidR="005A7F52">
          <w:rPr>
            <w:rFonts w:asciiTheme="minorHAnsi" w:hAnsiTheme="minorHAnsi"/>
            <w:sz w:val="22"/>
          </w:rPr>
          <w:tab/>
        </w:r>
        <w:r w:rsidR="005A7F52" w:rsidRPr="00241A57">
          <w:rPr>
            <w:rStyle w:val="Hyperlink"/>
          </w:rPr>
          <w:t>Massstabsabhängigkeit Planansicht Zustandsplan Teileinzugsgebiet Ist-Zustand</w:t>
        </w:r>
        <w:r w:rsidR="005A7F52">
          <w:rPr>
            <w:webHidden/>
          </w:rPr>
          <w:tab/>
        </w:r>
        <w:r w:rsidR="005A7F52">
          <w:rPr>
            <w:webHidden/>
          </w:rPr>
          <w:fldChar w:fldCharType="begin"/>
        </w:r>
        <w:r w:rsidR="005A7F52">
          <w:rPr>
            <w:webHidden/>
          </w:rPr>
          <w:instrText xml:space="preserve"> PAGEREF _Toc63262721 \h </w:instrText>
        </w:r>
        <w:r w:rsidR="005A7F52">
          <w:rPr>
            <w:webHidden/>
          </w:rPr>
        </w:r>
        <w:r w:rsidR="005A7F52">
          <w:rPr>
            <w:webHidden/>
          </w:rPr>
          <w:fldChar w:fldCharType="separate"/>
        </w:r>
        <w:r>
          <w:rPr>
            <w:webHidden/>
          </w:rPr>
          <w:t>40</w:t>
        </w:r>
        <w:r w:rsidR="005A7F52">
          <w:rPr>
            <w:webHidden/>
          </w:rPr>
          <w:fldChar w:fldCharType="end"/>
        </w:r>
      </w:hyperlink>
    </w:p>
    <w:p w14:paraId="74144AE6" w14:textId="1F154090" w:rsidR="005A7F52" w:rsidRDefault="00D46611">
      <w:pPr>
        <w:pStyle w:val="Verzeichnis2"/>
        <w:rPr>
          <w:rFonts w:asciiTheme="minorHAnsi" w:hAnsiTheme="minorHAnsi"/>
          <w:sz w:val="22"/>
        </w:rPr>
      </w:pPr>
      <w:hyperlink w:anchor="_Toc63262722" w:history="1">
        <w:r w:rsidR="005A7F52" w:rsidRPr="00241A57">
          <w:rPr>
            <w:rStyle w:val="Hyperlink"/>
          </w:rPr>
          <w:t>3.7</w:t>
        </w:r>
        <w:r w:rsidR="005A7F52">
          <w:rPr>
            <w:rFonts w:asciiTheme="minorHAnsi" w:hAnsiTheme="minorHAnsi"/>
            <w:sz w:val="22"/>
          </w:rPr>
          <w:tab/>
        </w:r>
        <w:r w:rsidR="005A7F52" w:rsidRPr="00241A57">
          <w:rPr>
            <w:rStyle w:val="Hyperlink"/>
          </w:rPr>
          <w:t>Planansicht Zustandsplan Teileinzugsgebiet Soll-Zustand</w:t>
        </w:r>
        <w:r w:rsidR="005A7F52">
          <w:rPr>
            <w:webHidden/>
          </w:rPr>
          <w:tab/>
        </w:r>
        <w:r w:rsidR="005A7F52">
          <w:rPr>
            <w:webHidden/>
          </w:rPr>
          <w:fldChar w:fldCharType="begin"/>
        </w:r>
        <w:r w:rsidR="005A7F52">
          <w:rPr>
            <w:webHidden/>
          </w:rPr>
          <w:instrText xml:space="preserve"> PAGEREF _Toc63262722 \h </w:instrText>
        </w:r>
        <w:r w:rsidR="005A7F52">
          <w:rPr>
            <w:webHidden/>
          </w:rPr>
        </w:r>
        <w:r w:rsidR="005A7F52">
          <w:rPr>
            <w:webHidden/>
          </w:rPr>
          <w:fldChar w:fldCharType="separate"/>
        </w:r>
        <w:r>
          <w:rPr>
            <w:webHidden/>
          </w:rPr>
          <w:t>42</w:t>
        </w:r>
        <w:r w:rsidR="005A7F52">
          <w:rPr>
            <w:webHidden/>
          </w:rPr>
          <w:fldChar w:fldCharType="end"/>
        </w:r>
      </w:hyperlink>
    </w:p>
    <w:p w14:paraId="498A4C1F" w14:textId="65B63AF1" w:rsidR="005A7F52" w:rsidRDefault="00D46611">
      <w:pPr>
        <w:pStyle w:val="Verzeichnis3"/>
        <w:rPr>
          <w:rFonts w:asciiTheme="minorHAnsi" w:hAnsiTheme="minorHAnsi"/>
          <w:sz w:val="22"/>
        </w:rPr>
      </w:pPr>
      <w:hyperlink w:anchor="_Toc63262723" w:history="1">
        <w:r w:rsidR="005A7F52" w:rsidRPr="00241A57">
          <w:rPr>
            <w:rStyle w:val="Hyperlink"/>
          </w:rPr>
          <w:t>3.7.1</w:t>
        </w:r>
        <w:r w:rsidR="005A7F52">
          <w:rPr>
            <w:rFonts w:asciiTheme="minorHAnsi" w:hAnsiTheme="minorHAnsi"/>
            <w:sz w:val="22"/>
          </w:rPr>
          <w:tab/>
        </w:r>
        <w:r w:rsidR="005A7F52" w:rsidRPr="00241A57">
          <w:rPr>
            <w:rStyle w:val="Hyperlink"/>
          </w:rPr>
          <w:t>Massstabsabhängigkeit Planansicht Teileinzugsgebiet Soll</w:t>
        </w:r>
        <w:r w:rsidR="005A7F52">
          <w:rPr>
            <w:webHidden/>
          </w:rPr>
          <w:tab/>
        </w:r>
        <w:r w:rsidR="005A7F52">
          <w:rPr>
            <w:webHidden/>
          </w:rPr>
          <w:fldChar w:fldCharType="begin"/>
        </w:r>
        <w:r w:rsidR="005A7F52">
          <w:rPr>
            <w:webHidden/>
          </w:rPr>
          <w:instrText xml:space="preserve"> PAGEREF _Toc63262723 \h </w:instrText>
        </w:r>
        <w:r w:rsidR="005A7F52">
          <w:rPr>
            <w:webHidden/>
          </w:rPr>
        </w:r>
        <w:r w:rsidR="005A7F52">
          <w:rPr>
            <w:webHidden/>
          </w:rPr>
          <w:fldChar w:fldCharType="separate"/>
        </w:r>
        <w:r>
          <w:rPr>
            <w:webHidden/>
          </w:rPr>
          <w:t>42</w:t>
        </w:r>
        <w:r w:rsidR="005A7F52">
          <w:rPr>
            <w:webHidden/>
          </w:rPr>
          <w:fldChar w:fldCharType="end"/>
        </w:r>
      </w:hyperlink>
    </w:p>
    <w:p w14:paraId="599710C2" w14:textId="6BEAEDB2" w:rsidR="005A7F52" w:rsidRDefault="00D46611">
      <w:pPr>
        <w:pStyle w:val="Verzeichnis2"/>
        <w:rPr>
          <w:rFonts w:asciiTheme="minorHAnsi" w:hAnsiTheme="minorHAnsi"/>
          <w:sz w:val="22"/>
        </w:rPr>
      </w:pPr>
      <w:hyperlink w:anchor="_Toc63262724" w:history="1">
        <w:r w:rsidR="005A7F52" w:rsidRPr="00241A57">
          <w:rPr>
            <w:rStyle w:val="Hyperlink"/>
          </w:rPr>
          <w:t>3.8</w:t>
        </w:r>
        <w:r w:rsidR="005A7F52">
          <w:rPr>
            <w:rFonts w:asciiTheme="minorHAnsi" w:hAnsiTheme="minorHAnsi"/>
            <w:sz w:val="22"/>
          </w:rPr>
          <w:tab/>
        </w:r>
        <w:r w:rsidR="005A7F52" w:rsidRPr="00241A57">
          <w:rPr>
            <w:rStyle w:val="Hyperlink"/>
          </w:rPr>
          <w:t>Planansicht Konfliktplan Schutzzonen</w:t>
        </w:r>
        <w:r w:rsidR="005A7F52">
          <w:rPr>
            <w:webHidden/>
          </w:rPr>
          <w:tab/>
        </w:r>
        <w:r w:rsidR="005A7F52">
          <w:rPr>
            <w:webHidden/>
          </w:rPr>
          <w:fldChar w:fldCharType="begin"/>
        </w:r>
        <w:r w:rsidR="005A7F52">
          <w:rPr>
            <w:webHidden/>
          </w:rPr>
          <w:instrText xml:space="preserve"> PAGEREF _Toc63262724 \h </w:instrText>
        </w:r>
        <w:r w:rsidR="005A7F52">
          <w:rPr>
            <w:webHidden/>
          </w:rPr>
        </w:r>
        <w:r w:rsidR="005A7F52">
          <w:rPr>
            <w:webHidden/>
          </w:rPr>
          <w:fldChar w:fldCharType="separate"/>
        </w:r>
        <w:r>
          <w:rPr>
            <w:webHidden/>
          </w:rPr>
          <w:t>43</w:t>
        </w:r>
        <w:r w:rsidR="005A7F52">
          <w:rPr>
            <w:webHidden/>
          </w:rPr>
          <w:fldChar w:fldCharType="end"/>
        </w:r>
      </w:hyperlink>
    </w:p>
    <w:p w14:paraId="136AD7F8" w14:textId="59286304" w:rsidR="005A7F52" w:rsidRDefault="00D46611">
      <w:pPr>
        <w:pStyle w:val="Verzeichnis3"/>
        <w:rPr>
          <w:rFonts w:asciiTheme="minorHAnsi" w:hAnsiTheme="minorHAnsi"/>
          <w:sz w:val="22"/>
        </w:rPr>
      </w:pPr>
      <w:hyperlink w:anchor="_Toc63262725" w:history="1">
        <w:r w:rsidR="005A7F52" w:rsidRPr="00241A57">
          <w:rPr>
            <w:rStyle w:val="Hyperlink"/>
          </w:rPr>
          <w:t>3.8.1</w:t>
        </w:r>
        <w:r w:rsidR="005A7F52">
          <w:rPr>
            <w:rFonts w:asciiTheme="minorHAnsi" w:hAnsiTheme="minorHAnsi"/>
            <w:sz w:val="22"/>
          </w:rPr>
          <w:tab/>
        </w:r>
        <w:r w:rsidR="005A7F52" w:rsidRPr="00241A57">
          <w:rPr>
            <w:rStyle w:val="Hyperlink"/>
          </w:rPr>
          <w:t>Massstabsabhängigkeit Planansicht Konfliktplan Schutzzonen</w:t>
        </w:r>
        <w:r w:rsidR="005A7F52">
          <w:rPr>
            <w:webHidden/>
          </w:rPr>
          <w:tab/>
        </w:r>
        <w:r w:rsidR="005A7F52">
          <w:rPr>
            <w:webHidden/>
          </w:rPr>
          <w:fldChar w:fldCharType="begin"/>
        </w:r>
        <w:r w:rsidR="005A7F52">
          <w:rPr>
            <w:webHidden/>
          </w:rPr>
          <w:instrText xml:space="preserve"> PAGEREF _Toc63262725 \h </w:instrText>
        </w:r>
        <w:r w:rsidR="005A7F52">
          <w:rPr>
            <w:webHidden/>
          </w:rPr>
        </w:r>
        <w:r w:rsidR="005A7F52">
          <w:rPr>
            <w:webHidden/>
          </w:rPr>
          <w:fldChar w:fldCharType="separate"/>
        </w:r>
        <w:r>
          <w:rPr>
            <w:webHidden/>
          </w:rPr>
          <w:t>43</w:t>
        </w:r>
        <w:r w:rsidR="005A7F52">
          <w:rPr>
            <w:webHidden/>
          </w:rPr>
          <w:fldChar w:fldCharType="end"/>
        </w:r>
      </w:hyperlink>
    </w:p>
    <w:p w14:paraId="04EBF161" w14:textId="1E2FA188" w:rsidR="005A7F52" w:rsidRDefault="00D46611">
      <w:pPr>
        <w:pStyle w:val="Verzeichnis1"/>
        <w:rPr>
          <w:rFonts w:asciiTheme="minorHAnsi" w:hAnsiTheme="minorHAnsi"/>
          <w:b w:val="0"/>
          <w:sz w:val="22"/>
        </w:rPr>
      </w:pPr>
      <w:hyperlink w:anchor="_Toc63262726" w:history="1">
        <w:r w:rsidR="005A7F52" w:rsidRPr="00241A57">
          <w:rPr>
            <w:rStyle w:val="Hyperlink"/>
          </w:rPr>
          <w:t>4</w:t>
        </w:r>
        <w:r w:rsidR="005A7F52">
          <w:rPr>
            <w:rFonts w:asciiTheme="minorHAnsi" w:hAnsiTheme="minorHAnsi"/>
            <w:b w:val="0"/>
            <w:sz w:val="22"/>
          </w:rPr>
          <w:tab/>
        </w:r>
        <w:r w:rsidR="005A7F52" w:rsidRPr="00241A57">
          <w:rPr>
            <w:rStyle w:val="Hyperlink"/>
          </w:rPr>
          <w:t>Umsetzung des Darstellungsmodells</w:t>
        </w:r>
        <w:r w:rsidR="005A7F52">
          <w:rPr>
            <w:webHidden/>
          </w:rPr>
          <w:tab/>
        </w:r>
        <w:r w:rsidR="005A7F52">
          <w:rPr>
            <w:webHidden/>
          </w:rPr>
          <w:fldChar w:fldCharType="begin"/>
        </w:r>
        <w:r w:rsidR="005A7F52">
          <w:rPr>
            <w:webHidden/>
          </w:rPr>
          <w:instrText xml:space="preserve"> PAGEREF _Toc63262726 \h </w:instrText>
        </w:r>
        <w:r w:rsidR="005A7F52">
          <w:rPr>
            <w:webHidden/>
          </w:rPr>
        </w:r>
        <w:r w:rsidR="005A7F52">
          <w:rPr>
            <w:webHidden/>
          </w:rPr>
          <w:fldChar w:fldCharType="separate"/>
        </w:r>
        <w:r>
          <w:rPr>
            <w:webHidden/>
          </w:rPr>
          <w:t>46</w:t>
        </w:r>
        <w:r w:rsidR="005A7F52">
          <w:rPr>
            <w:webHidden/>
          </w:rPr>
          <w:fldChar w:fldCharType="end"/>
        </w:r>
      </w:hyperlink>
    </w:p>
    <w:p w14:paraId="6A97D720" w14:textId="5C9E0F10" w:rsidR="005A7F52" w:rsidRDefault="00D46611">
      <w:pPr>
        <w:pStyle w:val="Verzeichnis2"/>
        <w:rPr>
          <w:rFonts w:asciiTheme="minorHAnsi" w:hAnsiTheme="minorHAnsi"/>
          <w:sz w:val="22"/>
        </w:rPr>
      </w:pPr>
      <w:hyperlink w:anchor="_Toc63262727" w:history="1">
        <w:r w:rsidR="005A7F52" w:rsidRPr="00241A57">
          <w:rPr>
            <w:rStyle w:val="Hyperlink"/>
          </w:rPr>
          <w:t>4.1</w:t>
        </w:r>
        <w:r w:rsidR="005A7F52">
          <w:rPr>
            <w:rFonts w:asciiTheme="minorHAnsi" w:hAnsiTheme="minorHAnsi"/>
            <w:sz w:val="22"/>
          </w:rPr>
          <w:tab/>
        </w:r>
        <w:r w:rsidR="005A7F52" w:rsidRPr="00241A57">
          <w:rPr>
            <w:rStyle w:val="Hyperlink"/>
          </w:rPr>
          <w:t>Planansicht Erschliessungsplan «GEP»</w:t>
        </w:r>
        <w:r w:rsidR="005A7F52">
          <w:rPr>
            <w:webHidden/>
          </w:rPr>
          <w:tab/>
        </w:r>
        <w:r w:rsidR="005A7F52">
          <w:rPr>
            <w:webHidden/>
          </w:rPr>
          <w:fldChar w:fldCharType="begin"/>
        </w:r>
        <w:r w:rsidR="005A7F52">
          <w:rPr>
            <w:webHidden/>
          </w:rPr>
          <w:instrText xml:space="preserve"> PAGEREF _Toc63262727 \h </w:instrText>
        </w:r>
        <w:r w:rsidR="005A7F52">
          <w:rPr>
            <w:webHidden/>
          </w:rPr>
        </w:r>
        <w:r w:rsidR="005A7F52">
          <w:rPr>
            <w:webHidden/>
          </w:rPr>
          <w:fldChar w:fldCharType="separate"/>
        </w:r>
        <w:r>
          <w:rPr>
            <w:webHidden/>
          </w:rPr>
          <w:t>46</w:t>
        </w:r>
        <w:r w:rsidR="005A7F52">
          <w:rPr>
            <w:webHidden/>
          </w:rPr>
          <w:fldChar w:fldCharType="end"/>
        </w:r>
      </w:hyperlink>
    </w:p>
    <w:p w14:paraId="5E24CC00" w14:textId="50ABDA82" w:rsidR="005A7F52" w:rsidRDefault="00D46611">
      <w:pPr>
        <w:pStyle w:val="Verzeichnis2"/>
        <w:rPr>
          <w:rFonts w:asciiTheme="minorHAnsi" w:hAnsiTheme="minorHAnsi"/>
          <w:sz w:val="22"/>
        </w:rPr>
      </w:pPr>
      <w:hyperlink w:anchor="_Toc63262728" w:history="1">
        <w:r w:rsidR="005A7F52" w:rsidRPr="00241A57">
          <w:rPr>
            <w:rStyle w:val="Hyperlink"/>
          </w:rPr>
          <w:t>4.2</w:t>
        </w:r>
        <w:r w:rsidR="005A7F52">
          <w:rPr>
            <w:rFonts w:asciiTheme="minorHAnsi" w:hAnsiTheme="minorHAnsi"/>
            <w:sz w:val="22"/>
          </w:rPr>
          <w:tab/>
        </w:r>
        <w:r w:rsidR="005A7F52" w:rsidRPr="00241A57">
          <w:rPr>
            <w:rStyle w:val="Hyperlink"/>
          </w:rPr>
          <w:t>Planansicht Massnahmenplan</w:t>
        </w:r>
        <w:r w:rsidR="005A7F52">
          <w:rPr>
            <w:webHidden/>
          </w:rPr>
          <w:tab/>
        </w:r>
        <w:r w:rsidR="005A7F52">
          <w:rPr>
            <w:webHidden/>
          </w:rPr>
          <w:fldChar w:fldCharType="begin"/>
        </w:r>
        <w:r w:rsidR="005A7F52">
          <w:rPr>
            <w:webHidden/>
          </w:rPr>
          <w:instrText xml:space="preserve"> PAGEREF _Toc63262728 \h </w:instrText>
        </w:r>
        <w:r w:rsidR="005A7F52">
          <w:rPr>
            <w:webHidden/>
          </w:rPr>
        </w:r>
        <w:r w:rsidR="005A7F52">
          <w:rPr>
            <w:webHidden/>
          </w:rPr>
          <w:fldChar w:fldCharType="separate"/>
        </w:r>
        <w:r>
          <w:rPr>
            <w:webHidden/>
          </w:rPr>
          <w:t>53</w:t>
        </w:r>
        <w:r w:rsidR="005A7F52">
          <w:rPr>
            <w:webHidden/>
          </w:rPr>
          <w:fldChar w:fldCharType="end"/>
        </w:r>
      </w:hyperlink>
    </w:p>
    <w:p w14:paraId="44B312FC" w14:textId="1EBCAF51" w:rsidR="005A7F52" w:rsidRDefault="00D46611">
      <w:pPr>
        <w:pStyle w:val="Verzeichnis2"/>
        <w:rPr>
          <w:rFonts w:asciiTheme="minorHAnsi" w:hAnsiTheme="minorHAnsi"/>
          <w:sz w:val="22"/>
        </w:rPr>
      </w:pPr>
      <w:hyperlink w:anchor="_Toc63262729" w:history="1">
        <w:r w:rsidR="005A7F52" w:rsidRPr="00241A57">
          <w:rPr>
            <w:rStyle w:val="Hyperlink"/>
          </w:rPr>
          <w:t>4.3</w:t>
        </w:r>
        <w:r w:rsidR="005A7F52">
          <w:rPr>
            <w:rFonts w:asciiTheme="minorHAnsi" w:hAnsiTheme="minorHAnsi"/>
            <w:sz w:val="22"/>
          </w:rPr>
          <w:tab/>
        </w:r>
        <w:r w:rsidR="005A7F52" w:rsidRPr="00241A57">
          <w:rPr>
            <w:rStyle w:val="Hyperlink"/>
          </w:rPr>
          <w:t>Planansicht Werkkataster IST-Zustand</w:t>
        </w:r>
        <w:r w:rsidR="005A7F52">
          <w:rPr>
            <w:webHidden/>
          </w:rPr>
          <w:tab/>
        </w:r>
        <w:r w:rsidR="005A7F52">
          <w:rPr>
            <w:webHidden/>
          </w:rPr>
          <w:fldChar w:fldCharType="begin"/>
        </w:r>
        <w:r w:rsidR="005A7F52">
          <w:rPr>
            <w:webHidden/>
          </w:rPr>
          <w:instrText xml:space="preserve"> PAGEREF _Toc63262729 \h </w:instrText>
        </w:r>
        <w:r w:rsidR="005A7F52">
          <w:rPr>
            <w:webHidden/>
          </w:rPr>
        </w:r>
        <w:r w:rsidR="005A7F52">
          <w:rPr>
            <w:webHidden/>
          </w:rPr>
          <w:fldChar w:fldCharType="separate"/>
        </w:r>
        <w:r>
          <w:rPr>
            <w:webHidden/>
          </w:rPr>
          <w:t>54</w:t>
        </w:r>
        <w:r w:rsidR="005A7F52">
          <w:rPr>
            <w:webHidden/>
          </w:rPr>
          <w:fldChar w:fldCharType="end"/>
        </w:r>
      </w:hyperlink>
    </w:p>
    <w:p w14:paraId="24EC3879" w14:textId="25627CCC" w:rsidR="005A7F52" w:rsidRDefault="00D46611">
      <w:pPr>
        <w:pStyle w:val="Verzeichnis2"/>
        <w:rPr>
          <w:rFonts w:asciiTheme="minorHAnsi" w:hAnsiTheme="minorHAnsi"/>
          <w:sz w:val="22"/>
        </w:rPr>
      </w:pPr>
      <w:hyperlink w:anchor="_Toc63262730" w:history="1">
        <w:r w:rsidR="005A7F52" w:rsidRPr="00241A57">
          <w:rPr>
            <w:rStyle w:val="Hyperlink"/>
          </w:rPr>
          <w:t>4.4</w:t>
        </w:r>
        <w:r w:rsidR="005A7F52">
          <w:rPr>
            <w:rFonts w:asciiTheme="minorHAnsi" w:hAnsiTheme="minorHAnsi"/>
            <w:sz w:val="22"/>
          </w:rPr>
          <w:tab/>
        </w:r>
        <w:r w:rsidR="005A7F52" w:rsidRPr="00241A57">
          <w:rPr>
            <w:rStyle w:val="Hyperlink"/>
          </w:rPr>
          <w:t>Planansicht Zustandsplan Kanalisation</w:t>
        </w:r>
        <w:r w:rsidR="005A7F52">
          <w:rPr>
            <w:webHidden/>
          </w:rPr>
          <w:tab/>
        </w:r>
        <w:r w:rsidR="005A7F52">
          <w:rPr>
            <w:webHidden/>
          </w:rPr>
          <w:fldChar w:fldCharType="begin"/>
        </w:r>
        <w:r w:rsidR="005A7F52">
          <w:rPr>
            <w:webHidden/>
          </w:rPr>
          <w:instrText xml:space="preserve"> PAGEREF _Toc63262730 \h </w:instrText>
        </w:r>
        <w:r w:rsidR="005A7F52">
          <w:rPr>
            <w:webHidden/>
          </w:rPr>
        </w:r>
        <w:r w:rsidR="005A7F52">
          <w:rPr>
            <w:webHidden/>
          </w:rPr>
          <w:fldChar w:fldCharType="separate"/>
        </w:r>
        <w:r>
          <w:rPr>
            <w:webHidden/>
          </w:rPr>
          <w:t>56</w:t>
        </w:r>
        <w:r w:rsidR="005A7F52">
          <w:rPr>
            <w:webHidden/>
          </w:rPr>
          <w:fldChar w:fldCharType="end"/>
        </w:r>
      </w:hyperlink>
    </w:p>
    <w:p w14:paraId="153F3527" w14:textId="7B406A6B" w:rsidR="005A7F52" w:rsidRDefault="00D46611">
      <w:pPr>
        <w:pStyle w:val="Verzeichnis2"/>
        <w:rPr>
          <w:rFonts w:asciiTheme="minorHAnsi" w:hAnsiTheme="minorHAnsi"/>
          <w:sz w:val="22"/>
        </w:rPr>
      </w:pPr>
      <w:hyperlink w:anchor="_Toc63262731" w:history="1">
        <w:r w:rsidR="005A7F52" w:rsidRPr="00241A57">
          <w:rPr>
            <w:rStyle w:val="Hyperlink"/>
          </w:rPr>
          <w:t>4.5</w:t>
        </w:r>
        <w:r w:rsidR="005A7F52">
          <w:rPr>
            <w:rFonts w:asciiTheme="minorHAnsi" w:hAnsiTheme="minorHAnsi"/>
            <w:sz w:val="22"/>
          </w:rPr>
          <w:tab/>
        </w:r>
        <w:r w:rsidR="005A7F52" w:rsidRPr="00241A57">
          <w:rPr>
            <w:rStyle w:val="Hyperlink"/>
          </w:rPr>
          <w:t>Planansicht für die Liegenschaften Abwasserbehandlung ländlicher Raum (ALR)</w:t>
        </w:r>
        <w:r w:rsidR="005A7F52">
          <w:rPr>
            <w:webHidden/>
          </w:rPr>
          <w:tab/>
        </w:r>
        <w:r w:rsidR="005A7F52">
          <w:rPr>
            <w:webHidden/>
          </w:rPr>
          <w:fldChar w:fldCharType="begin"/>
        </w:r>
        <w:r w:rsidR="005A7F52">
          <w:rPr>
            <w:webHidden/>
          </w:rPr>
          <w:instrText xml:space="preserve"> PAGEREF _Toc63262731 \h </w:instrText>
        </w:r>
        <w:r w:rsidR="005A7F52">
          <w:rPr>
            <w:webHidden/>
          </w:rPr>
        </w:r>
        <w:r w:rsidR="005A7F52">
          <w:rPr>
            <w:webHidden/>
          </w:rPr>
          <w:fldChar w:fldCharType="separate"/>
        </w:r>
        <w:r>
          <w:rPr>
            <w:webHidden/>
          </w:rPr>
          <w:t>56</w:t>
        </w:r>
        <w:r w:rsidR="005A7F52">
          <w:rPr>
            <w:webHidden/>
          </w:rPr>
          <w:fldChar w:fldCharType="end"/>
        </w:r>
      </w:hyperlink>
    </w:p>
    <w:p w14:paraId="34E6DFAD" w14:textId="2C4BBAB9" w:rsidR="005A7F52" w:rsidRDefault="00D46611">
      <w:pPr>
        <w:pStyle w:val="Verzeichnis2"/>
        <w:rPr>
          <w:rFonts w:asciiTheme="minorHAnsi" w:hAnsiTheme="minorHAnsi"/>
          <w:sz w:val="22"/>
        </w:rPr>
      </w:pPr>
      <w:hyperlink w:anchor="_Toc63262732" w:history="1">
        <w:r w:rsidR="005A7F52" w:rsidRPr="00241A57">
          <w:rPr>
            <w:rStyle w:val="Hyperlink"/>
          </w:rPr>
          <w:t>4.6</w:t>
        </w:r>
        <w:r w:rsidR="005A7F52">
          <w:rPr>
            <w:rFonts w:asciiTheme="minorHAnsi" w:hAnsiTheme="minorHAnsi"/>
            <w:sz w:val="22"/>
          </w:rPr>
          <w:tab/>
        </w:r>
        <w:r w:rsidR="005A7F52" w:rsidRPr="00241A57">
          <w:rPr>
            <w:rStyle w:val="Hyperlink"/>
          </w:rPr>
          <w:t>Planansicht Zustandsplan Teileinzugsgebiet IST</w:t>
        </w:r>
        <w:r w:rsidR="005A7F52">
          <w:rPr>
            <w:webHidden/>
          </w:rPr>
          <w:tab/>
        </w:r>
        <w:r w:rsidR="005A7F52">
          <w:rPr>
            <w:webHidden/>
          </w:rPr>
          <w:fldChar w:fldCharType="begin"/>
        </w:r>
        <w:r w:rsidR="005A7F52">
          <w:rPr>
            <w:webHidden/>
          </w:rPr>
          <w:instrText xml:space="preserve"> PAGEREF _Toc63262732 \h </w:instrText>
        </w:r>
        <w:r w:rsidR="005A7F52">
          <w:rPr>
            <w:webHidden/>
          </w:rPr>
        </w:r>
        <w:r w:rsidR="005A7F52">
          <w:rPr>
            <w:webHidden/>
          </w:rPr>
          <w:fldChar w:fldCharType="separate"/>
        </w:r>
        <w:r>
          <w:rPr>
            <w:webHidden/>
          </w:rPr>
          <w:t>56</w:t>
        </w:r>
        <w:r w:rsidR="005A7F52">
          <w:rPr>
            <w:webHidden/>
          </w:rPr>
          <w:fldChar w:fldCharType="end"/>
        </w:r>
      </w:hyperlink>
    </w:p>
    <w:p w14:paraId="181FC6C4" w14:textId="70AAB9F7" w:rsidR="005A7F52" w:rsidRDefault="00D46611">
      <w:pPr>
        <w:pStyle w:val="Verzeichnis2"/>
        <w:rPr>
          <w:rFonts w:asciiTheme="minorHAnsi" w:hAnsiTheme="minorHAnsi"/>
          <w:sz w:val="22"/>
        </w:rPr>
      </w:pPr>
      <w:hyperlink w:anchor="_Toc63262733" w:history="1">
        <w:r w:rsidR="005A7F52" w:rsidRPr="00241A57">
          <w:rPr>
            <w:rStyle w:val="Hyperlink"/>
          </w:rPr>
          <w:t>4.7</w:t>
        </w:r>
        <w:r w:rsidR="005A7F52">
          <w:rPr>
            <w:rFonts w:asciiTheme="minorHAnsi" w:hAnsiTheme="minorHAnsi"/>
            <w:sz w:val="22"/>
          </w:rPr>
          <w:tab/>
        </w:r>
        <w:r w:rsidR="005A7F52" w:rsidRPr="00241A57">
          <w:rPr>
            <w:rStyle w:val="Hyperlink"/>
          </w:rPr>
          <w:t>Planansicht Zustandsplan Teileinzugsgebiet SOLL</w:t>
        </w:r>
        <w:r w:rsidR="005A7F52">
          <w:rPr>
            <w:webHidden/>
          </w:rPr>
          <w:tab/>
        </w:r>
        <w:r w:rsidR="005A7F52">
          <w:rPr>
            <w:webHidden/>
          </w:rPr>
          <w:fldChar w:fldCharType="begin"/>
        </w:r>
        <w:r w:rsidR="005A7F52">
          <w:rPr>
            <w:webHidden/>
          </w:rPr>
          <w:instrText xml:space="preserve"> PAGEREF _Toc63262733 \h </w:instrText>
        </w:r>
        <w:r w:rsidR="005A7F52">
          <w:rPr>
            <w:webHidden/>
          </w:rPr>
        </w:r>
        <w:r w:rsidR="005A7F52">
          <w:rPr>
            <w:webHidden/>
          </w:rPr>
          <w:fldChar w:fldCharType="separate"/>
        </w:r>
        <w:r>
          <w:rPr>
            <w:webHidden/>
          </w:rPr>
          <w:t>56</w:t>
        </w:r>
        <w:r w:rsidR="005A7F52">
          <w:rPr>
            <w:webHidden/>
          </w:rPr>
          <w:fldChar w:fldCharType="end"/>
        </w:r>
      </w:hyperlink>
    </w:p>
    <w:p w14:paraId="16191BA8" w14:textId="6E741154" w:rsidR="005A7F52" w:rsidRDefault="00D46611">
      <w:pPr>
        <w:pStyle w:val="Verzeichnis2"/>
        <w:rPr>
          <w:rFonts w:asciiTheme="minorHAnsi" w:hAnsiTheme="minorHAnsi"/>
          <w:sz w:val="22"/>
        </w:rPr>
      </w:pPr>
      <w:hyperlink w:anchor="_Toc63262734" w:history="1">
        <w:r w:rsidR="005A7F52" w:rsidRPr="00241A57">
          <w:rPr>
            <w:rStyle w:val="Hyperlink"/>
          </w:rPr>
          <w:t>4.8</w:t>
        </w:r>
        <w:r w:rsidR="005A7F52">
          <w:rPr>
            <w:rFonts w:asciiTheme="minorHAnsi" w:hAnsiTheme="minorHAnsi"/>
            <w:sz w:val="22"/>
          </w:rPr>
          <w:tab/>
        </w:r>
        <w:r w:rsidR="005A7F52" w:rsidRPr="00241A57">
          <w:rPr>
            <w:rStyle w:val="Hyperlink"/>
          </w:rPr>
          <w:t>Planansicht Konfliktplan Schutzzonen</w:t>
        </w:r>
        <w:r w:rsidR="005A7F52">
          <w:rPr>
            <w:webHidden/>
          </w:rPr>
          <w:tab/>
        </w:r>
        <w:r w:rsidR="005A7F52">
          <w:rPr>
            <w:webHidden/>
          </w:rPr>
          <w:fldChar w:fldCharType="begin"/>
        </w:r>
        <w:r w:rsidR="005A7F52">
          <w:rPr>
            <w:webHidden/>
          </w:rPr>
          <w:instrText xml:space="preserve"> PAGEREF _Toc63262734 \h </w:instrText>
        </w:r>
        <w:r w:rsidR="005A7F52">
          <w:rPr>
            <w:webHidden/>
          </w:rPr>
        </w:r>
        <w:r w:rsidR="005A7F52">
          <w:rPr>
            <w:webHidden/>
          </w:rPr>
          <w:fldChar w:fldCharType="separate"/>
        </w:r>
        <w:r>
          <w:rPr>
            <w:webHidden/>
          </w:rPr>
          <w:t>56</w:t>
        </w:r>
        <w:r w:rsidR="005A7F52">
          <w:rPr>
            <w:webHidden/>
          </w:rPr>
          <w:fldChar w:fldCharType="end"/>
        </w:r>
      </w:hyperlink>
    </w:p>
    <w:p w14:paraId="30EBF458" w14:textId="6449ABA4" w:rsidR="009F31AB" w:rsidRPr="00D806A5" w:rsidRDefault="004A243B" w:rsidP="004B448A">
      <w:pPr>
        <w:pStyle w:val="Titel30"/>
        <w:tabs>
          <w:tab w:val="left" w:pos="426"/>
          <w:tab w:val="left" w:pos="1276"/>
          <w:tab w:val="right" w:pos="9072"/>
        </w:tabs>
        <w:ind w:left="-851" w:right="-1"/>
      </w:pPr>
      <w:r w:rsidRPr="002F7524">
        <w:rPr>
          <w:rFonts w:cs="Arial"/>
          <w:noProof/>
          <w:sz w:val="20"/>
          <w:szCs w:val="32"/>
          <w:highlight w:val="yellow"/>
        </w:rPr>
        <w:fldChar w:fldCharType="end"/>
      </w:r>
      <w:r w:rsidR="009F31AB" w:rsidRPr="00D806A5">
        <w:t>Tabellen</w:t>
      </w:r>
    </w:p>
    <w:p w14:paraId="000908CD" w14:textId="58D6569F" w:rsidR="007C0901" w:rsidRDefault="004A243B" w:rsidP="007C0901">
      <w:pPr>
        <w:pStyle w:val="Abbildungsverzeichnis"/>
        <w:tabs>
          <w:tab w:val="left" w:pos="284"/>
        </w:tabs>
        <w:rPr>
          <w:rFonts w:asciiTheme="minorHAnsi" w:eastAsiaTheme="minorEastAsia" w:hAnsiTheme="minorHAnsi" w:cstheme="minorBidi"/>
          <w:sz w:val="22"/>
        </w:rPr>
      </w:pPr>
      <w:r w:rsidRPr="002F7524">
        <w:rPr>
          <w:highlight w:val="yellow"/>
        </w:rPr>
        <w:fldChar w:fldCharType="begin"/>
      </w:r>
      <w:r w:rsidRPr="002F7524">
        <w:rPr>
          <w:highlight w:val="yellow"/>
        </w:rPr>
        <w:instrText xml:space="preserve"> TOC \c "Tabelle" </w:instrText>
      </w:r>
      <w:r w:rsidRPr="002F7524">
        <w:rPr>
          <w:highlight w:val="yellow"/>
        </w:rPr>
        <w:fldChar w:fldCharType="separate"/>
      </w:r>
      <w:r w:rsidR="007C0901">
        <w:t xml:space="preserve">Tabelle 1: </w:t>
      </w:r>
      <w:r w:rsidR="007C0901">
        <w:tab/>
        <w:t>Darstellungsebenen eines Erschliessungsplanes "GEP" im Massstab 1:2’000</w:t>
      </w:r>
      <w:r w:rsidR="007C0901">
        <w:tab/>
      </w:r>
      <w:r w:rsidR="007C0901">
        <w:fldChar w:fldCharType="begin"/>
      </w:r>
      <w:r w:rsidR="007C0901">
        <w:instrText xml:space="preserve"> PAGEREF _Toc63317065 \h </w:instrText>
      </w:r>
      <w:r w:rsidR="007C0901">
        <w:fldChar w:fldCharType="separate"/>
      </w:r>
      <w:r w:rsidR="00D46611">
        <w:t>7</w:t>
      </w:r>
      <w:r w:rsidR="007C0901">
        <w:fldChar w:fldCharType="end"/>
      </w:r>
    </w:p>
    <w:p w14:paraId="75A350B9" w14:textId="11DDB9C2" w:rsidR="007C0901" w:rsidRDefault="007C0901" w:rsidP="007C0901">
      <w:pPr>
        <w:pStyle w:val="Abbildungsverzeichnis"/>
        <w:tabs>
          <w:tab w:val="left" w:pos="284"/>
        </w:tabs>
        <w:rPr>
          <w:rFonts w:asciiTheme="minorHAnsi" w:eastAsiaTheme="minorEastAsia" w:hAnsiTheme="minorHAnsi" w:cstheme="minorBidi"/>
          <w:sz w:val="22"/>
        </w:rPr>
      </w:pPr>
      <w:r>
        <w:t xml:space="preserve">Tabelle 2: </w:t>
      </w:r>
      <w:r>
        <w:tab/>
        <w:t xml:space="preserve">Darstellungsebenen eines Massnahmenplans «GEP» im Kanton Solothurn/Bern im </w:t>
      </w:r>
      <w:r>
        <w:tab/>
        <w:t>Massstab 1:2’000</w:t>
      </w:r>
      <w:r>
        <w:tab/>
      </w:r>
      <w:r>
        <w:fldChar w:fldCharType="begin"/>
      </w:r>
      <w:r>
        <w:instrText xml:space="preserve"> PAGEREF _Toc63317066 \h </w:instrText>
      </w:r>
      <w:r>
        <w:fldChar w:fldCharType="separate"/>
      </w:r>
      <w:r w:rsidR="00D46611">
        <w:t>8</w:t>
      </w:r>
      <w:r>
        <w:fldChar w:fldCharType="end"/>
      </w:r>
    </w:p>
    <w:p w14:paraId="155CC884" w14:textId="6C1376A3" w:rsidR="007C0901" w:rsidRDefault="007C0901" w:rsidP="007C0901">
      <w:pPr>
        <w:pStyle w:val="Abbildungsverzeichnis"/>
        <w:tabs>
          <w:tab w:val="left" w:pos="284"/>
        </w:tabs>
        <w:rPr>
          <w:rFonts w:asciiTheme="minorHAnsi" w:eastAsiaTheme="minorEastAsia" w:hAnsiTheme="minorHAnsi" w:cstheme="minorBidi"/>
          <w:sz w:val="22"/>
        </w:rPr>
      </w:pPr>
      <w:r>
        <w:t xml:space="preserve">Tabelle 3: </w:t>
      </w:r>
      <w:r>
        <w:tab/>
        <w:t>Sichtbare Objekte nach Massstabsbereich Planansicht Erschliessungsplan «GEP»</w:t>
      </w:r>
      <w:r>
        <w:tab/>
      </w:r>
      <w:r>
        <w:fldChar w:fldCharType="begin"/>
      </w:r>
      <w:r>
        <w:instrText xml:space="preserve"> PAGEREF _Toc63317067 \h </w:instrText>
      </w:r>
      <w:r>
        <w:fldChar w:fldCharType="separate"/>
      </w:r>
      <w:r w:rsidR="00D46611">
        <w:t>24</w:t>
      </w:r>
      <w:r>
        <w:fldChar w:fldCharType="end"/>
      </w:r>
    </w:p>
    <w:p w14:paraId="23852215" w14:textId="48D635B8" w:rsidR="007C0901" w:rsidRDefault="007C0901" w:rsidP="007C0901">
      <w:pPr>
        <w:pStyle w:val="Abbildungsverzeichnis"/>
        <w:tabs>
          <w:tab w:val="left" w:pos="284"/>
        </w:tabs>
        <w:rPr>
          <w:rFonts w:asciiTheme="minorHAnsi" w:eastAsiaTheme="minorEastAsia" w:hAnsiTheme="minorHAnsi" w:cstheme="minorBidi"/>
          <w:sz w:val="22"/>
        </w:rPr>
      </w:pPr>
      <w:r>
        <w:t xml:space="preserve">Tabelle 4: </w:t>
      </w:r>
      <w:r>
        <w:tab/>
        <w:t>Sichtbare Objekte nach Massstabsbereich Planansicht Massnahmenplan</w:t>
      </w:r>
      <w:r>
        <w:tab/>
      </w:r>
      <w:r>
        <w:fldChar w:fldCharType="begin"/>
      </w:r>
      <w:r>
        <w:instrText xml:space="preserve"> PAGEREF _Toc63317068 \h </w:instrText>
      </w:r>
      <w:r>
        <w:fldChar w:fldCharType="separate"/>
      </w:r>
      <w:r w:rsidR="00D46611">
        <w:t>29</w:t>
      </w:r>
      <w:r>
        <w:fldChar w:fldCharType="end"/>
      </w:r>
    </w:p>
    <w:p w14:paraId="457946F6" w14:textId="5976C103" w:rsidR="007C0901" w:rsidRDefault="007C0901" w:rsidP="007C0901">
      <w:pPr>
        <w:pStyle w:val="Abbildungsverzeichnis"/>
        <w:tabs>
          <w:tab w:val="left" w:pos="284"/>
        </w:tabs>
        <w:rPr>
          <w:rFonts w:asciiTheme="minorHAnsi" w:eastAsiaTheme="minorEastAsia" w:hAnsiTheme="minorHAnsi" w:cstheme="minorBidi"/>
          <w:sz w:val="22"/>
        </w:rPr>
      </w:pPr>
      <w:r>
        <w:t xml:space="preserve">Tabelle 5: </w:t>
      </w:r>
      <w:r>
        <w:tab/>
        <w:t>Sichtbare Objekte nach Massstabsbereich Planansicht Werkkataster Ist-Zustand</w:t>
      </w:r>
      <w:r>
        <w:tab/>
      </w:r>
      <w:r>
        <w:fldChar w:fldCharType="begin"/>
      </w:r>
      <w:r>
        <w:instrText xml:space="preserve"> PAGEREF _Toc63317069 \h </w:instrText>
      </w:r>
      <w:r>
        <w:fldChar w:fldCharType="separate"/>
      </w:r>
      <w:r w:rsidR="00D46611">
        <w:t>32</w:t>
      </w:r>
      <w:r>
        <w:fldChar w:fldCharType="end"/>
      </w:r>
    </w:p>
    <w:p w14:paraId="58A42235" w14:textId="53C52D16" w:rsidR="007C0901" w:rsidRDefault="007C0901" w:rsidP="007C0901">
      <w:pPr>
        <w:pStyle w:val="Abbildungsverzeichnis"/>
        <w:tabs>
          <w:tab w:val="left" w:pos="284"/>
        </w:tabs>
        <w:rPr>
          <w:rFonts w:asciiTheme="minorHAnsi" w:eastAsiaTheme="minorEastAsia" w:hAnsiTheme="minorHAnsi" w:cstheme="minorBidi"/>
          <w:sz w:val="22"/>
        </w:rPr>
      </w:pPr>
      <w:r>
        <w:t xml:space="preserve">Tabelle 6: </w:t>
      </w:r>
      <w:r>
        <w:tab/>
        <w:t>Sichtbare Objekte nach Massstabsbereich Planansicht Zustandsplan Kanalisation</w:t>
      </w:r>
      <w:r>
        <w:tab/>
      </w:r>
      <w:r>
        <w:fldChar w:fldCharType="begin"/>
      </w:r>
      <w:r>
        <w:instrText xml:space="preserve"> PAGEREF _Toc63317070 \h </w:instrText>
      </w:r>
      <w:r>
        <w:fldChar w:fldCharType="separate"/>
      </w:r>
      <w:r w:rsidR="00D46611">
        <w:t>35</w:t>
      </w:r>
      <w:r>
        <w:fldChar w:fldCharType="end"/>
      </w:r>
    </w:p>
    <w:p w14:paraId="2BC1391A" w14:textId="4282CCAD" w:rsidR="007C0901" w:rsidRDefault="007C0901" w:rsidP="007C0901">
      <w:pPr>
        <w:pStyle w:val="Abbildungsverzeichnis"/>
        <w:tabs>
          <w:tab w:val="left" w:pos="284"/>
        </w:tabs>
        <w:rPr>
          <w:rFonts w:asciiTheme="minorHAnsi" w:eastAsiaTheme="minorEastAsia" w:hAnsiTheme="minorHAnsi" w:cstheme="minorBidi"/>
          <w:sz w:val="22"/>
        </w:rPr>
      </w:pPr>
      <w:r>
        <w:t xml:space="preserve">Tabelle 7: </w:t>
      </w:r>
      <w:r>
        <w:tab/>
        <w:t xml:space="preserve">Sichtbare Objekte nach Massstabsbereich Planansicht Abwasserbehandlung ländlicher </w:t>
      </w:r>
      <w:r>
        <w:tab/>
        <w:t>Raum (ALR)</w:t>
      </w:r>
      <w:r>
        <w:tab/>
      </w:r>
      <w:r>
        <w:fldChar w:fldCharType="begin"/>
      </w:r>
      <w:r>
        <w:instrText xml:space="preserve"> PAGEREF _Toc63317071 \h </w:instrText>
      </w:r>
      <w:r>
        <w:fldChar w:fldCharType="separate"/>
      </w:r>
      <w:r w:rsidR="00D46611">
        <w:t>38</w:t>
      </w:r>
      <w:r>
        <w:fldChar w:fldCharType="end"/>
      </w:r>
    </w:p>
    <w:p w14:paraId="2EB858DD" w14:textId="394250D7" w:rsidR="007C0901" w:rsidRDefault="007C0901" w:rsidP="007C0901">
      <w:pPr>
        <w:pStyle w:val="Abbildungsverzeichnis"/>
        <w:tabs>
          <w:tab w:val="left" w:pos="284"/>
        </w:tabs>
        <w:rPr>
          <w:rFonts w:asciiTheme="minorHAnsi" w:eastAsiaTheme="minorEastAsia" w:hAnsiTheme="minorHAnsi" w:cstheme="minorBidi"/>
          <w:sz w:val="22"/>
        </w:rPr>
      </w:pPr>
      <w:r>
        <w:t xml:space="preserve">Tabelle 8: </w:t>
      </w:r>
      <w:r>
        <w:tab/>
        <w:t>Sichtbare Objekte nach Massstabsbereich Planansicht Zustandsplan Teileinzugsgebiet Ist-</w:t>
      </w:r>
      <w:r>
        <w:tab/>
        <w:t>Zustand</w:t>
      </w:r>
      <w:r>
        <w:tab/>
      </w:r>
      <w:r>
        <w:fldChar w:fldCharType="begin"/>
      </w:r>
      <w:r>
        <w:instrText xml:space="preserve"> PAGEREF _Toc63317072 \h </w:instrText>
      </w:r>
      <w:r>
        <w:fldChar w:fldCharType="separate"/>
      </w:r>
      <w:r w:rsidR="00D46611">
        <w:t>40</w:t>
      </w:r>
      <w:r>
        <w:fldChar w:fldCharType="end"/>
      </w:r>
    </w:p>
    <w:p w14:paraId="7135D586" w14:textId="43CA0303" w:rsidR="007C0901" w:rsidRDefault="007C0901" w:rsidP="007C0901">
      <w:pPr>
        <w:pStyle w:val="Abbildungsverzeichnis"/>
        <w:tabs>
          <w:tab w:val="left" w:pos="284"/>
        </w:tabs>
        <w:rPr>
          <w:rFonts w:asciiTheme="minorHAnsi" w:eastAsiaTheme="minorEastAsia" w:hAnsiTheme="minorHAnsi" w:cstheme="minorBidi"/>
          <w:sz w:val="22"/>
        </w:rPr>
      </w:pPr>
      <w:r>
        <w:t xml:space="preserve">Tabelle 9: </w:t>
      </w:r>
      <w:r>
        <w:tab/>
        <w:t xml:space="preserve">Sichtbare Objekte nach Massstabsbereich Planansicht Zustandsplan Teileinzugsgebiet </w:t>
      </w:r>
      <w:r>
        <w:tab/>
        <w:t>Soll</w:t>
      </w:r>
      <w:r>
        <w:tab/>
      </w:r>
      <w:r>
        <w:tab/>
      </w:r>
      <w:r>
        <w:fldChar w:fldCharType="begin"/>
      </w:r>
      <w:r>
        <w:instrText xml:space="preserve"> PAGEREF _Toc63317073 \h </w:instrText>
      </w:r>
      <w:r>
        <w:fldChar w:fldCharType="separate"/>
      </w:r>
      <w:r w:rsidR="00D46611">
        <w:t>42</w:t>
      </w:r>
      <w:r>
        <w:fldChar w:fldCharType="end"/>
      </w:r>
    </w:p>
    <w:p w14:paraId="394D5B35" w14:textId="01012B94" w:rsidR="007C0901" w:rsidRDefault="007C0901" w:rsidP="007C0901">
      <w:pPr>
        <w:pStyle w:val="Abbildungsverzeichnis"/>
        <w:tabs>
          <w:tab w:val="left" w:pos="284"/>
        </w:tabs>
        <w:rPr>
          <w:rFonts w:asciiTheme="minorHAnsi" w:eastAsiaTheme="minorEastAsia" w:hAnsiTheme="minorHAnsi" w:cstheme="minorBidi"/>
          <w:sz w:val="22"/>
        </w:rPr>
      </w:pPr>
      <w:r>
        <w:t xml:space="preserve">Tabelle 10: </w:t>
      </w:r>
      <w:r>
        <w:tab/>
        <w:t>Sichtbare Objekte nach Massstabsbereich Planansicht Konfliktplan Schutzzonen</w:t>
      </w:r>
      <w:r>
        <w:tab/>
      </w:r>
      <w:r>
        <w:fldChar w:fldCharType="begin"/>
      </w:r>
      <w:r>
        <w:instrText xml:space="preserve"> PAGEREF _Toc63317074 \h </w:instrText>
      </w:r>
      <w:r>
        <w:fldChar w:fldCharType="separate"/>
      </w:r>
      <w:r w:rsidR="00D46611">
        <w:t>44</w:t>
      </w:r>
      <w:r>
        <w:fldChar w:fldCharType="end"/>
      </w:r>
    </w:p>
    <w:p w14:paraId="67B0DEE3" w14:textId="617DE8ED" w:rsidR="007C0901" w:rsidRDefault="007C0901" w:rsidP="007C0901">
      <w:pPr>
        <w:pStyle w:val="Abbildungsverzeichnis"/>
        <w:tabs>
          <w:tab w:val="left" w:pos="284"/>
        </w:tabs>
        <w:rPr>
          <w:rFonts w:asciiTheme="minorHAnsi" w:eastAsiaTheme="minorEastAsia" w:hAnsiTheme="minorHAnsi" w:cstheme="minorBidi"/>
          <w:sz w:val="22"/>
        </w:rPr>
      </w:pPr>
      <w:r>
        <w:t xml:space="preserve">Tabelle 11: </w:t>
      </w:r>
      <w:r>
        <w:tab/>
        <w:t xml:space="preserve">Regeln und Filter für die Darstellung der relevanten Daten eines Erschliessungsplanes </w:t>
      </w:r>
      <w:r>
        <w:tab/>
        <w:t>"GEP"</w:t>
      </w:r>
      <w:r>
        <w:tab/>
      </w:r>
      <w:r>
        <w:fldChar w:fldCharType="begin"/>
      </w:r>
      <w:r>
        <w:instrText xml:space="preserve"> PAGEREF _Toc63317075 \h </w:instrText>
      </w:r>
      <w:r>
        <w:fldChar w:fldCharType="separate"/>
      </w:r>
      <w:r w:rsidR="00D46611">
        <w:t>46</w:t>
      </w:r>
      <w:r>
        <w:fldChar w:fldCharType="end"/>
      </w:r>
    </w:p>
    <w:p w14:paraId="0763941E" w14:textId="43531722" w:rsidR="007C0901" w:rsidRDefault="007C0901" w:rsidP="007C0901">
      <w:pPr>
        <w:pStyle w:val="Abbildungsverzeichnis"/>
        <w:tabs>
          <w:tab w:val="left" w:pos="284"/>
        </w:tabs>
        <w:rPr>
          <w:rFonts w:asciiTheme="minorHAnsi" w:eastAsiaTheme="minorEastAsia" w:hAnsiTheme="minorHAnsi" w:cstheme="minorBidi"/>
          <w:sz w:val="22"/>
        </w:rPr>
      </w:pPr>
      <w:r>
        <w:t xml:space="preserve">Tabelle 12: </w:t>
      </w:r>
      <w:r>
        <w:tab/>
        <w:t>Regeln und Filter für die Darstellung der relevanten Daten des Massnahmenplans</w:t>
      </w:r>
      <w:r>
        <w:tab/>
      </w:r>
      <w:r>
        <w:fldChar w:fldCharType="begin"/>
      </w:r>
      <w:r>
        <w:instrText xml:space="preserve"> PAGEREF _Toc63317076 \h </w:instrText>
      </w:r>
      <w:r>
        <w:fldChar w:fldCharType="separate"/>
      </w:r>
      <w:r w:rsidR="00D46611">
        <w:t>53</w:t>
      </w:r>
      <w:r>
        <w:fldChar w:fldCharType="end"/>
      </w:r>
    </w:p>
    <w:p w14:paraId="77A8C387" w14:textId="1F078F16" w:rsidR="00497528" w:rsidRPr="0031280D" w:rsidRDefault="004A243B" w:rsidP="007C0901">
      <w:pPr>
        <w:pStyle w:val="Titel30"/>
        <w:tabs>
          <w:tab w:val="left" w:pos="284"/>
          <w:tab w:val="left" w:pos="426"/>
          <w:tab w:val="left" w:pos="709"/>
          <w:tab w:val="left" w:pos="1276"/>
          <w:tab w:val="right" w:pos="9072"/>
        </w:tabs>
        <w:ind w:left="-851" w:right="-1"/>
        <w:rPr>
          <w:rFonts w:cs="Arial"/>
        </w:rPr>
      </w:pPr>
      <w:r w:rsidRPr="002F7524">
        <w:rPr>
          <w:rFonts w:cs="Arial"/>
          <w:noProof/>
          <w:sz w:val="20"/>
          <w:szCs w:val="22"/>
          <w:highlight w:val="yellow"/>
        </w:rPr>
        <w:fldChar w:fldCharType="end"/>
      </w:r>
      <w:r w:rsidR="00B652DA" w:rsidRPr="0031280D">
        <w:rPr>
          <w:rFonts w:cs="Arial"/>
        </w:rPr>
        <w:t>Anhang</w:t>
      </w:r>
    </w:p>
    <w:p w14:paraId="64B397F8" w14:textId="79E509A4" w:rsidR="0006095D" w:rsidRDefault="00F801B8">
      <w:pPr>
        <w:pStyle w:val="Verzeichnis2"/>
        <w:rPr>
          <w:rFonts w:asciiTheme="minorHAnsi" w:hAnsiTheme="minorHAnsi"/>
          <w:sz w:val="22"/>
        </w:rPr>
      </w:pPr>
      <w:r w:rsidRPr="002F7524">
        <w:rPr>
          <w:b/>
          <w:sz w:val="22"/>
          <w:highlight w:val="yellow"/>
        </w:rPr>
        <w:fldChar w:fldCharType="begin"/>
      </w:r>
      <w:r w:rsidR="00FF418B" w:rsidRPr="002F7524">
        <w:rPr>
          <w:highlight w:val="yellow"/>
        </w:rPr>
        <w:instrText xml:space="preserve"> TOC \h \z \t "Anhang;2" </w:instrText>
      </w:r>
      <w:r w:rsidRPr="002F7524">
        <w:rPr>
          <w:b/>
          <w:sz w:val="22"/>
          <w:highlight w:val="yellow"/>
        </w:rPr>
        <w:fldChar w:fldCharType="separate"/>
      </w:r>
      <w:hyperlink w:anchor="_Toc62820131" w:history="1">
        <w:r w:rsidR="0006095D" w:rsidRPr="00337A73">
          <w:rPr>
            <w:rStyle w:val="Hyperlink"/>
          </w:rPr>
          <w:t>Anhang I</w:t>
        </w:r>
        <w:r w:rsidR="0006095D">
          <w:rPr>
            <w:rFonts w:asciiTheme="minorHAnsi" w:hAnsiTheme="minorHAnsi"/>
            <w:sz w:val="22"/>
          </w:rPr>
          <w:tab/>
        </w:r>
        <w:r w:rsidR="0006095D" w:rsidRPr="00337A73">
          <w:rPr>
            <w:rStyle w:val="Hyperlink"/>
          </w:rPr>
          <w:t>Musterpläne diverse Planansichten</w:t>
        </w:r>
        <w:r w:rsidR="0006095D">
          <w:rPr>
            <w:webHidden/>
          </w:rPr>
          <w:tab/>
        </w:r>
        <w:r w:rsidR="0006095D">
          <w:rPr>
            <w:webHidden/>
          </w:rPr>
          <w:fldChar w:fldCharType="begin"/>
        </w:r>
        <w:r w:rsidR="0006095D">
          <w:rPr>
            <w:webHidden/>
          </w:rPr>
          <w:instrText xml:space="preserve"> PAGEREF _Toc62820131 \h </w:instrText>
        </w:r>
        <w:r w:rsidR="0006095D">
          <w:rPr>
            <w:webHidden/>
          </w:rPr>
        </w:r>
        <w:r w:rsidR="0006095D">
          <w:rPr>
            <w:webHidden/>
          </w:rPr>
          <w:fldChar w:fldCharType="separate"/>
        </w:r>
        <w:r w:rsidR="00D46611">
          <w:rPr>
            <w:webHidden/>
          </w:rPr>
          <w:t>I</w:t>
        </w:r>
        <w:r w:rsidR="0006095D">
          <w:rPr>
            <w:webHidden/>
          </w:rPr>
          <w:fldChar w:fldCharType="end"/>
        </w:r>
      </w:hyperlink>
    </w:p>
    <w:p w14:paraId="58D9E4DA" w14:textId="0B732C91" w:rsidR="0006095D" w:rsidRDefault="00D46611">
      <w:pPr>
        <w:pStyle w:val="Verzeichnis2"/>
        <w:rPr>
          <w:rFonts w:asciiTheme="minorHAnsi" w:hAnsiTheme="minorHAnsi"/>
          <w:sz w:val="22"/>
        </w:rPr>
      </w:pPr>
      <w:hyperlink w:anchor="_Toc62820132" w:history="1">
        <w:r w:rsidR="0006095D" w:rsidRPr="00337A73">
          <w:rPr>
            <w:rStyle w:val="Hyperlink"/>
          </w:rPr>
          <w:t>Anhang II</w:t>
        </w:r>
        <w:r w:rsidR="0006095D">
          <w:rPr>
            <w:rFonts w:asciiTheme="minorHAnsi" w:hAnsiTheme="minorHAnsi"/>
            <w:sz w:val="22"/>
          </w:rPr>
          <w:tab/>
        </w:r>
        <w:r w:rsidR="0006095D" w:rsidRPr="00337A73">
          <w:rPr>
            <w:rStyle w:val="Hyperlink"/>
          </w:rPr>
          <w:t>Tabellarischer Darstellungskatalog «GEP»</w:t>
        </w:r>
        <w:r w:rsidR="0006095D">
          <w:rPr>
            <w:webHidden/>
          </w:rPr>
          <w:tab/>
        </w:r>
        <w:r w:rsidR="0006095D">
          <w:rPr>
            <w:webHidden/>
          </w:rPr>
          <w:fldChar w:fldCharType="begin"/>
        </w:r>
        <w:r w:rsidR="0006095D">
          <w:rPr>
            <w:webHidden/>
          </w:rPr>
          <w:instrText xml:space="preserve"> PAGEREF _Toc62820132 \h </w:instrText>
        </w:r>
        <w:r w:rsidR="0006095D">
          <w:rPr>
            <w:webHidden/>
          </w:rPr>
        </w:r>
        <w:r w:rsidR="0006095D">
          <w:rPr>
            <w:webHidden/>
          </w:rPr>
          <w:fldChar w:fldCharType="separate"/>
        </w:r>
        <w:r>
          <w:rPr>
            <w:webHidden/>
          </w:rPr>
          <w:t>II</w:t>
        </w:r>
        <w:r w:rsidR="0006095D">
          <w:rPr>
            <w:webHidden/>
          </w:rPr>
          <w:fldChar w:fldCharType="end"/>
        </w:r>
      </w:hyperlink>
    </w:p>
    <w:p w14:paraId="3A2D5E48" w14:textId="6CE8FF4B" w:rsidR="0006095D" w:rsidRDefault="00D46611">
      <w:pPr>
        <w:pStyle w:val="Verzeichnis2"/>
        <w:rPr>
          <w:rFonts w:asciiTheme="minorHAnsi" w:hAnsiTheme="minorHAnsi"/>
          <w:sz w:val="22"/>
        </w:rPr>
      </w:pPr>
      <w:hyperlink w:anchor="_Toc62820133" w:history="1">
        <w:r w:rsidR="0006095D" w:rsidRPr="00337A73">
          <w:rPr>
            <w:rStyle w:val="Hyperlink"/>
          </w:rPr>
          <w:t>Anhang III</w:t>
        </w:r>
        <w:r w:rsidR="0006095D">
          <w:rPr>
            <w:rFonts w:asciiTheme="minorHAnsi" w:hAnsiTheme="minorHAnsi"/>
            <w:sz w:val="22"/>
          </w:rPr>
          <w:tab/>
        </w:r>
        <w:r w:rsidR="0006095D" w:rsidRPr="00337A73">
          <w:rPr>
            <w:rStyle w:val="Hyperlink"/>
          </w:rPr>
          <w:t>Massnahmentabelle Musterkofen</w:t>
        </w:r>
        <w:r w:rsidR="0006095D">
          <w:rPr>
            <w:webHidden/>
          </w:rPr>
          <w:tab/>
        </w:r>
        <w:r w:rsidR="0006095D">
          <w:rPr>
            <w:webHidden/>
          </w:rPr>
          <w:fldChar w:fldCharType="begin"/>
        </w:r>
        <w:r w:rsidR="0006095D">
          <w:rPr>
            <w:webHidden/>
          </w:rPr>
          <w:instrText xml:space="preserve"> PAGEREF _Toc62820133 \h </w:instrText>
        </w:r>
        <w:r w:rsidR="0006095D">
          <w:rPr>
            <w:webHidden/>
          </w:rPr>
        </w:r>
        <w:r w:rsidR="0006095D">
          <w:rPr>
            <w:webHidden/>
          </w:rPr>
          <w:fldChar w:fldCharType="separate"/>
        </w:r>
        <w:r>
          <w:rPr>
            <w:webHidden/>
          </w:rPr>
          <w:t>III</w:t>
        </w:r>
        <w:r w:rsidR="0006095D">
          <w:rPr>
            <w:webHidden/>
          </w:rPr>
          <w:fldChar w:fldCharType="end"/>
        </w:r>
      </w:hyperlink>
    </w:p>
    <w:p w14:paraId="7986B6E3" w14:textId="51B22A2E" w:rsidR="0006095D" w:rsidRDefault="00D46611">
      <w:pPr>
        <w:pStyle w:val="Verzeichnis2"/>
        <w:rPr>
          <w:rFonts w:asciiTheme="minorHAnsi" w:hAnsiTheme="minorHAnsi"/>
          <w:sz w:val="22"/>
        </w:rPr>
      </w:pPr>
      <w:hyperlink w:anchor="_Toc62820134" w:history="1">
        <w:r w:rsidR="0006095D" w:rsidRPr="00337A73">
          <w:rPr>
            <w:rStyle w:val="Hyperlink"/>
          </w:rPr>
          <w:t>Anhang IV</w:t>
        </w:r>
        <w:r w:rsidR="0006095D">
          <w:rPr>
            <w:rFonts w:asciiTheme="minorHAnsi" w:hAnsiTheme="minorHAnsi"/>
            <w:sz w:val="22"/>
          </w:rPr>
          <w:tab/>
        </w:r>
        <w:r w:rsidR="0006095D" w:rsidRPr="00337A73">
          <w:rPr>
            <w:rStyle w:val="Hyperlink"/>
          </w:rPr>
          <w:t>Massnahmentabelle Vorlage</w:t>
        </w:r>
        <w:r w:rsidR="0006095D">
          <w:rPr>
            <w:webHidden/>
          </w:rPr>
          <w:tab/>
        </w:r>
        <w:r w:rsidR="0006095D">
          <w:rPr>
            <w:webHidden/>
          </w:rPr>
          <w:fldChar w:fldCharType="begin"/>
        </w:r>
        <w:r w:rsidR="0006095D">
          <w:rPr>
            <w:webHidden/>
          </w:rPr>
          <w:instrText xml:space="preserve"> PAGEREF _Toc62820134 \h </w:instrText>
        </w:r>
        <w:r w:rsidR="0006095D">
          <w:rPr>
            <w:webHidden/>
          </w:rPr>
        </w:r>
        <w:r w:rsidR="0006095D">
          <w:rPr>
            <w:webHidden/>
          </w:rPr>
          <w:fldChar w:fldCharType="separate"/>
        </w:r>
        <w:r>
          <w:rPr>
            <w:webHidden/>
          </w:rPr>
          <w:t>IV</w:t>
        </w:r>
        <w:r w:rsidR="0006095D">
          <w:rPr>
            <w:webHidden/>
          </w:rPr>
          <w:fldChar w:fldCharType="end"/>
        </w:r>
      </w:hyperlink>
    </w:p>
    <w:p w14:paraId="6974B9E5" w14:textId="0F846216" w:rsidR="000B668D" w:rsidRPr="002F7524" w:rsidRDefault="00F801B8" w:rsidP="00DC1C26">
      <w:pPr>
        <w:pStyle w:val="Fliesstext"/>
        <w:tabs>
          <w:tab w:val="left" w:pos="709"/>
        </w:tabs>
        <w:ind w:left="-851"/>
        <w:rPr>
          <w:highlight w:val="yellow"/>
        </w:rPr>
      </w:pPr>
      <w:r w:rsidRPr="002F7524">
        <w:rPr>
          <w:highlight w:val="yellow"/>
        </w:rPr>
        <w:fldChar w:fldCharType="end"/>
      </w:r>
    </w:p>
    <w:p w14:paraId="3E0C7D7A" w14:textId="7044350D" w:rsidR="00867F7C" w:rsidRDefault="00867F7C" w:rsidP="00AB7896">
      <w:pPr>
        <w:pStyle w:val="Fliesstext"/>
        <w:rPr>
          <w:highlight w:val="yellow"/>
        </w:rPr>
      </w:pPr>
    </w:p>
    <w:p w14:paraId="03B41A74" w14:textId="0B40DB1F" w:rsidR="00607B96" w:rsidRDefault="00607B96" w:rsidP="00AB7896">
      <w:pPr>
        <w:pStyle w:val="Fliesstext"/>
        <w:rPr>
          <w:highlight w:val="yellow"/>
        </w:rPr>
      </w:pPr>
    </w:p>
    <w:p w14:paraId="5222E93C" w14:textId="3CD046CB" w:rsidR="00607B96" w:rsidRDefault="00607B96" w:rsidP="00AB7896">
      <w:pPr>
        <w:pStyle w:val="Fliesstext"/>
        <w:rPr>
          <w:highlight w:val="yellow"/>
        </w:rPr>
      </w:pPr>
    </w:p>
    <w:p w14:paraId="1D38AE1E" w14:textId="5175EB6A" w:rsidR="00607B96" w:rsidRDefault="00607B96" w:rsidP="00AB7896">
      <w:pPr>
        <w:pStyle w:val="Fliesstext"/>
        <w:rPr>
          <w:highlight w:val="yellow"/>
        </w:rPr>
      </w:pPr>
    </w:p>
    <w:p w14:paraId="2071A386" w14:textId="77777777" w:rsidR="00BC6A9B" w:rsidRDefault="00BC6A9B" w:rsidP="00AB7896">
      <w:pPr>
        <w:pStyle w:val="Fliesstext"/>
        <w:rPr>
          <w:highlight w:val="yellow"/>
        </w:rPr>
        <w:sectPr w:rsidR="00BC6A9B" w:rsidSect="00076FBD">
          <w:pgSz w:w="11906" w:h="16838"/>
          <w:pgMar w:top="1814" w:right="1304" w:bottom="1304" w:left="2835" w:header="709" w:footer="709" w:gutter="0"/>
          <w:pgNumType w:start="3"/>
          <w:cols w:space="708"/>
          <w:formProt w:val="0"/>
          <w:docGrid w:linePitch="360"/>
        </w:sectPr>
      </w:pPr>
    </w:p>
    <w:p w14:paraId="20BD3439" w14:textId="7FC9780E" w:rsidR="00A558E3" w:rsidRPr="00A558E3" w:rsidRDefault="00B97655" w:rsidP="00D76C4D">
      <w:pPr>
        <w:pStyle w:val="berschrift1"/>
      </w:pPr>
      <w:bookmarkStart w:id="3" w:name="_Toc63262686"/>
      <w:r w:rsidRPr="00E94033">
        <w:lastRenderedPageBreak/>
        <w:t>Einleitung</w:t>
      </w:r>
      <w:bookmarkEnd w:id="3"/>
    </w:p>
    <w:p w14:paraId="2D5A1F11" w14:textId="63EE0CD0" w:rsidR="0034108D" w:rsidRPr="00E94033" w:rsidRDefault="0034108D" w:rsidP="00A558E3">
      <w:pPr>
        <w:pStyle w:val="Fliesstext"/>
      </w:pPr>
      <w:r w:rsidRPr="00E94033">
        <w:t>Im Rahmen der GEP-Entwicklung im Kanton</w:t>
      </w:r>
      <w:r w:rsidR="005639F7">
        <w:t xml:space="preserve"> Bern und</w:t>
      </w:r>
      <w:r w:rsidRPr="00E94033">
        <w:t xml:space="preserve"> Solothurn</w:t>
      </w:r>
      <w:r w:rsidR="00131CE4">
        <w:t xml:space="preserve"> </w:t>
      </w:r>
      <w:r w:rsidR="00131CE4">
        <w:fldChar w:fldCharType="begin"/>
      </w:r>
      <w:r w:rsidR="00131CE4">
        <w:instrText xml:space="preserve"> REF _Ref33101936 \r \h </w:instrText>
      </w:r>
      <w:r w:rsidR="00131CE4">
        <w:fldChar w:fldCharType="separate"/>
      </w:r>
      <w:r w:rsidR="00D46611">
        <w:t>[5]</w:t>
      </w:r>
      <w:r w:rsidR="00131CE4">
        <w:fldChar w:fldCharType="end"/>
      </w:r>
      <w:r w:rsidR="00131CE4">
        <w:t xml:space="preserve"> </w:t>
      </w:r>
      <w:r w:rsidRPr="00E94033">
        <w:t>werden die Aufgaben von Gemeinden und Abwasserverbänden neu geregelt. Ein Bestandteil der GEP-Entwicklung bi</w:t>
      </w:r>
      <w:r w:rsidR="00D76C4D">
        <w:t>lden die neuen Dokumente W (Wegleitung Infrastruktur-Management SE), G (Musterpflichtenheft GEP-Ingenieur) und D (Wegleitung und Musterpflichtenheft Datenbestand Siedlungsentwässerung).</w:t>
      </w:r>
      <w:r w:rsidRPr="00E94033">
        <w:t xml:space="preserve"> Das vorliegende Darstellungsmodell </w:t>
      </w:r>
      <w:r w:rsidR="005639F7">
        <w:t>soll</w:t>
      </w:r>
      <w:r w:rsidR="00755773" w:rsidRPr="00E94033">
        <w:t xml:space="preserve"> als Empfehlung de</w:t>
      </w:r>
      <w:r w:rsidR="00E94033">
        <w:t xml:space="preserve">r Darstellung </w:t>
      </w:r>
      <w:r w:rsidR="005639F7">
        <w:t xml:space="preserve">für verschiedene Planansichten </w:t>
      </w:r>
      <w:r w:rsidR="00E94033">
        <w:t>aus dem</w:t>
      </w:r>
      <w:r w:rsidR="00755773" w:rsidRPr="00E94033">
        <w:t xml:space="preserve"> GEP dienen. </w:t>
      </w:r>
    </w:p>
    <w:p w14:paraId="5CB826B7" w14:textId="1B5858EB" w:rsidR="00FC3F8F" w:rsidRPr="00E94033" w:rsidRDefault="00FC3F8F" w:rsidP="0034108D">
      <w:pPr>
        <w:pStyle w:val="Fliesstext"/>
      </w:pPr>
      <w:r w:rsidRPr="00E94033">
        <w:t xml:space="preserve">Folgende Dokumente sind Bestandteil des «Darstellungsmodells Generelle Entwässerungsplanung – </w:t>
      </w:r>
      <w:r w:rsidR="005639F7">
        <w:t>Diverse Planansichten</w:t>
      </w:r>
      <w:r w:rsidRPr="00E94033">
        <w:t>»:</w:t>
      </w:r>
    </w:p>
    <w:p w14:paraId="6FE90C0B" w14:textId="61A7E345" w:rsidR="00FC3F8F" w:rsidRPr="00E94033" w:rsidRDefault="00E94033" w:rsidP="00583415">
      <w:pPr>
        <w:pStyle w:val="Fliesstext"/>
        <w:numPr>
          <w:ilvl w:val="0"/>
          <w:numId w:val="13"/>
        </w:numPr>
      </w:pPr>
      <w:r w:rsidRPr="00E94033">
        <w:t>«Darstellungsmodell</w:t>
      </w:r>
      <w:r w:rsidR="00FC3F8F" w:rsidRPr="00E94033">
        <w:t xml:space="preserve"> Generelle Entwässerungsplanung – </w:t>
      </w:r>
      <w:r w:rsidR="005639F7">
        <w:t>Diverse Planansichten</w:t>
      </w:r>
      <w:r w:rsidR="00FC3F8F" w:rsidRPr="00E94033">
        <w:t>» Modelldokumentation (vorliegendes Dokument)</w:t>
      </w:r>
    </w:p>
    <w:p w14:paraId="5D713406" w14:textId="75B99278" w:rsidR="005639F7" w:rsidRDefault="005639F7" w:rsidP="005639F7">
      <w:pPr>
        <w:pStyle w:val="Fliesstext"/>
        <w:numPr>
          <w:ilvl w:val="0"/>
          <w:numId w:val="13"/>
        </w:numPr>
      </w:pPr>
      <w:r w:rsidRPr="00E94033">
        <w:t xml:space="preserve">Muster </w:t>
      </w:r>
      <w:r>
        <w:t>Erschliessungsplan</w:t>
      </w:r>
      <w:r w:rsidRPr="00E94033">
        <w:t xml:space="preserve"> «GEP» </w:t>
      </w:r>
      <w:r>
        <w:t>Musterkofen (Anhang des vorliegenden Dokumentes)</w:t>
      </w:r>
    </w:p>
    <w:p w14:paraId="587C0C5A" w14:textId="5B90CF65" w:rsidR="00FC3F8F" w:rsidRDefault="00E94033" w:rsidP="00583415">
      <w:pPr>
        <w:pStyle w:val="Fliesstext"/>
        <w:numPr>
          <w:ilvl w:val="0"/>
          <w:numId w:val="13"/>
        </w:numPr>
      </w:pPr>
      <w:r w:rsidRPr="00E94033">
        <w:t>Muster</w:t>
      </w:r>
      <w:r w:rsidR="00FC3F8F" w:rsidRPr="00E94033">
        <w:t xml:space="preserve"> Massnahmenplan</w:t>
      </w:r>
      <w:r w:rsidRPr="00E94033">
        <w:t xml:space="preserve"> «GEP»</w:t>
      </w:r>
      <w:r w:rsidR="00FC3F8F" w:rsidRPr="00E94033">
        <w:t xml:space="preserve"> </w:t>
      </w:r>
      <w:r w:rsidR="00AE0782">
        <w:t xml:space="preserve">Musterkofen </w:t>
      </w:r>
      <w:r w:rsidR="00270631">
        <w:t>(Anhang des vorliegenden Dokumentes)</w:t>
      </w:r>
    </w:p>
    <w:p w14:paraId="78DB1E1B" w14:textId="7709F530" w:rsidR="00197422" w:rsidRPr="00E94033" w:rsidRDefault="00197422" w:rsidP="00583415">
      <w:pPr>
        <w:pStyle w:val="Fliesstext"/>
        <w:numPr>
          <w:ilvl w:val="0"/>
          <w:numId w:val="13"/>
        </w:numPr>
      </w:pPr>
      <w:r w:rsidRPr="00E94033">
        <w:t>Tabellarischer Darstellungskatalog</w:t>
      </w:r>
      <w:r w:rsidR="005639F7">
        <w:t xml:space="preserve"> </w:t>
      </w:r>
      <w:r w:rsidR="005639F7" w:rsidRPr="00E94033">
        <w:t>«GEP»</w:t>
      </w:r>
      <w:r w:rsidRPr="00E94033">
        <w:t xml:space="preserve"> </w:t>
      </w:r>
      <w:r w:rsidR="005639F7">
        <w:t>– Diverse Planansichten</w:t>
      </w:r>
      <w:r w:rsidRPr="00E94033">
        <w:t xml:space="preserve"> </w:t>
      </w:r>
      <w:r>
        <w:t>(Anhang des vorliegenden Dokumentes)</w:t>
      </w:r>
    </w:p>
    <w:p w14:paraId="7520536E" w14:textId="2BE86800" w:rsidR="00270631" w:rsidRDefault="00270631" w:rsidP="00583415">
      <w:pPr>
        <w:pStyle w:val="Fliesstext"/>
        <w:numPr>
          <w:ilvl w:val="0"/>
          <w:numId w:val="13"/>
        </w:numPr>
      </w:pPr>
      <w:r>
        <w:t xml:space="preserve">Muster </w:t>
      </w:r>
      <w:r w:rsidR="00E94033" w:rsidRPr="00E94033">
        <w:t xml:space="preserve">Massnahmentabelle «GEP» </w:t>
      </w:r>
      <w:r w:rsidR="00AE0782">
        <w:t xml:space="preserve">Musterkofen </w:t>
      </w:r>
      <w:r>
        <w:t>(Anhang des vorliegenden Dokumentes)</w:t>
      </w:r>
    </w:p>
    <w:p w14:paraId="4B16A22F" w14:textId="67165453" w:rsidR="00E94033" w:rsidRDefault="00270631" w:rsidP="00583415">
      <w:pPr>
        <w:pStyle w:val="Fliesstext"/>
        <w:numPr>
          <w:ilvl w:val="0"/>
          <w:numId w:val="13"/>
        </w:numPr>
      </w:pPr>
      <w:r>
        <w:t xml:space="preserve">Vorlage </w:t>
      </w:r>
      <w:r w:rsidRPr="00E94033">
        <w:t xml:space="preserve">Massnahmentabelle «GEP» </w:t>
      </w:r>
      <w:r>
        <w:t>(Anhang des vorliegenden Dokumentes)</w:t>
      </w:r>
    </w:p>
    <w:p w14:paraId="34E150BD" w14:textId="45E0BFD9" w:rsidR="008C6674" w:rsidRPr="009F154D" w:rsidRDefault="008C6674" w:rsidP="00EE739F">
      <w:pPr>
        <w:pStyle w:val="berschrift2"/>
      </w:pPr>
      <w:bookmarkStart w:id="4" w:name="_Toc63262687"/>
      <w:r w:rsidRPr="009F154D">
        <w:t>Ziel und Zweck</w:t>
      </w:r>
      <w:bookmarkEnd w:id="4"/>
    </w:p>
    <w:p w14:paraId="51781AFF" w14:textId="622EE9F9" w:rsidR="00A558E3" w:rsidRDefault="00A558E3" w:rsidP="005639F7">
      <w:pPr>
        <w:pStyle w:val="Fliesstext"/>
      </w:pPr>
      <w:r>
        <w:rPr>
          <w:szCs w:val="20"/>
        </w:rPr>
        <w:t>Zentral in der «neuen» GEP-Bearbeitung ist es, eine Standardisierung und Harmonisierung zu erreichen. Auch sollen Visualisierungen wie Karteninhalte direkt aus den erhobenen Daten generiert wer</w:t>
      </w:r>
      <w:r w:rsidR="00A83E99">
        <w:rPr>
          <w:szCs w:val="20"/>
        </w:rPr>
        <w:t>den kön</w:t>
      </w:r>
      <w:r>
        <w:rPr>
          <w:szCs w:val="20"/>
        </w:rPr>
        <w:t>nen. Wie dies zu erreichen ist, wird u.a. in einem Darstellungsmodell festgelegt. Die erfassten Daten sollen wenn immer möglich einheitlich dargestellt werden, um Missverständnisse zu vermeiden, einen hohen Wiedererkennungswert zu generieren, sowie eine intuitive Deutung der Symbole zu fördern. Ein Darstellungsmodell ist demnach ein Regelwerk, das festlegt, welche Informationen aus welchen Datenquellen wie visualisiert werden.</w:t>
      </w:r>
    </w:p>
    <w:p w14:paraId="3B608EAD" w14:textId="3CC3694E" w:rsidR="005639F7" w:rsidRPr="005639F7" w:rsidRDefault="005639F7" w:rsidP="005639F7">
      <w:pPr>
        <w:pStyle w:val="Fliesstext"/>
      </w:pPr>
      <w:r w:rsidRPr="005639F7">
        <w:t>Die nach dem Dokument D erfassten Daten sollen wenn immer möglich einheitlich dargestellt werden, um Missverständnisse zu vermeiden, einen hohen Wiedererkennungswert zu generieren, sowie eine intuitive Deutung der Symbole zu fördern. Ein Darstellungsmodell ist demnach ein Regelwerk, das festlegt, welche Informationen aus welchen Datenquellen wie visualisiert werden. Es bezweckt eine identische Darstellung vom gedruckten Plan und der Visualisierung der Daten auf der kantonalen Plattform.</w:t>
      </w:r>
    </w:p>
    <w:p w14:paraId="0AE265AA" w14:textId="31EC0A68" w:rsidR="00310C66" w:rsidRDefault="005639F7" w:rsidP="00A558E3">
      <w:pPr>
        <w:pStyle w:val="Textkrper"/>
        <w:spacing w:before="0" w:after="120" w:line="320" w:lineRule="atLeast"/>
        <w:rPr>
          <w:rFonts w:cs="Arial"/>
        </w:rPr>
      </w:pPr>
      <w:r w:rsidRPr="005639F7">
        <w:rPr>
          <w:rFonts w:cs="Arial"/>
        </w:rPr>
        <w:lastRenderedPageBreak/>
        <w:t>Das neue Datenmodell</w:t>
      </w:r>
      <w:r w:rsidR="00D76C4D">
        <w:rPr>
          <w:rFonts w:cs="Arial"/>
        </w:rPr>
        <w:t xml:space="preserve"> der Kantone Bern und Solothurn</w:t>
      </w:r>
      <w:r w:rsidRPr="005639F7">
        <w:rPr>
          <w:rFonts w:cs="Arial"/>
        </w:rPr>
        <w:t xml:space="preserve"> </w:t>
      </w:r>
      <w:r w:rsidR="00D76C4D">
        <w:rPr>
          <w:rFonts w:cs="Arial"/>
        </w:rPr>
        <w:t>ermöglicht es,</w:t>
      </w:r>
      <w:r w:rsidRPr="005639F7">
        <w:rPr>
          <w:rFonts w:cs="Arial"/>
        </w:rPr>
        <w:t xml:space="preserve"> Pläne aus Daten zu generieren und je nach Verwendungszweck mit gewünschten Inhalten zu bestücken. Das </w:t>
      </w:r>
      <w:r w:rsidR="00D76C4D">
        <w:rPr>
          <w:rFonts w:cs="Arial"/>
        </w:rPr>
        <w:t xml:space="preserve">vorliegende </w:t>
      </w:r>
      <w:r w:rsidRPr="005639F7">
        <w:rPr>
          <w:rFonts w:cs="Arial"/>
        </w:rPr>
        <w:t xml:space="preserve">Darstellungsmodell gilt als </w:t>
      </w:r>
      <w:r w:rsidRPr="00BD35BD">
        <w:rPr>
          <w:rFonts w:cs="Arial"/>
        </w:rPr>
        <w:t>verbindliche Mindestanforderung für</w:t>
      </w:r>
      <w:r w:rsidRPr="005639F7">
        <w:rPr>
          <w:rFonts w:cs="Arial"/>
        </w:rPr>
        <w:t xml:space="preserve"> die Plandarstellung</w:t>
      </w:r>
      <w:r>
        <w:rPr>
          <w:rFonts w:cs="Arial"/>
        </w:rPr>
        <w:t xml:space="preserve"> </w:t>
      </w:r>
      <w:r w:rsidR="00D76C4D">
        <w:rPr>
          <w:rFonts w:cs="Arial"/>
        </w:rPr>
        <w:t>der verschiedenen</w:t>
      </w:r>
      <w:r>
        <w:rPr>
          <w:rFonts w:cs="Arial"/>
        </w:rPr>
        <w:t xml:space="preserve"> Planansichten, welche im Rahmen einer GEP-Bearbeitung erstellt werden.</w:t>
      </w:r>
      <w:r w:rsidRPr="005639F7">
        <w:rPr>
          <w:rFonts w:cs="Arial"/>
        </w:rPr>
        <w:t xml:space="preserve"> </w:t>
      </w:r>
      <w:r w:rsidR="00D76C4D">
        <w:rPr>
          <w:rFonts w:cs="Arial"/>
        </w:rPr>
        <w:t xml:space="preserve">Es bildet einerseits die Grundlage für die Plandarstellung in der Inforationsplattform Wasser (IPW), welche von den Kantonen betrieben wird, andererseits dient das Darstellungsmodell als Hilfestellung für die GEP-Fachplaner und Katasterstellen, dass die Pläne einheitlich dargestellt werden. </w:t>
      </w:r>
    </w:p>
    <w:p w14:paraId="47581418" w14:textId="77777777" w:rsidR="00310C66" w:rsidRDefault="00310C66">
      <w:pPr>
        <w:spacing w:before="0" w:after="0" w:line="240" w:lineRule="auto"/>
        <w:jc w:val="left"/>
        <w:rPr>
          <w:rFonts w:cs="Arial"/>
        </w:rPr>
      </w:pPr>
      <w:r>
        <w:rPr>
          <w:rFonts w:cs="Arial"/>
        </w:rPr>
        <w:br w:type="page"/>
      </w:r>
    </w:p>
    <w:p w14:paraId="6565EF41" w14:textId="47E80401" w:rsidR="00B778DC" w:rsidRPr="009F154D" w:rsidRDefault="00AA3144" w:rsidP="00EE739F">
      <w:pPr>
        <w:pStyle w:val="berschrift1"/>
      </w:pPr>
      <w:bookmarkStart w:id="5" w:name="_Toc63262688"/>
      <w:r>
        <w:lastRenderedPageBreak/>
        <w:t xml:space="preserve">Allgemeines </w:t>
      </w:r>
      <w:r w:rsidR="00B97655" w:rsidRPr="00EE739F">
        <w:t>Darstellungsmodell</w:t>
      </w:r>
      <w:bookmarkEnd w:id="5"/>
    </w:p>
    <w:p w14:paraId="12986A75" w14:textId="6C646A4E" w:rsidR="00EC1754" w:rsidRPr="009F154D" w:rsidRDefault="00EC1754" w:rsidP="00EC1754">
      <w:pPr>
        <w:pStyle w:val="berschrift2"/>
      </w:pPr>
      <w:bookmarkStart w:id="6" w:name="_Toc63262689"/>
      <w:r w:rsidRPr="009F154D">
        <w:t>Allgemeines</w:t>
      </w:r>
      <w:r w:rsidR="00E76783" w:rsidRPr="009F154D">
        <w:t xml:space="preserve"> und Aufbau</w:t>
      </w:r>
      <w:bookmarkEnd w:id="6"/>
    </w:p>
    <w:p w14:paraId="7C38B5CF" w14:textId="77777777" w:rsidR="003C5723" w:rsidRPr="009F154D" w:rsidRDefault="003C5723" w:rsidP="003C5723">
      <w:pPr>
        <w:pStyle w:val="Fliesstext"/>
        <w:rPr>
          <w:lang w:eastAsia="de-DE"/>
        </w:rPr>
      </w:pPr>
      <w:r w:rsidRPr="009F154D">
        <w:rPr>
          <w:lang w:eastAsia="de-DE"/>
        </w:rPr>
        <w:t>Das Darstellungsmodell orientiert sich an folgenden Norm</w:t>
      </w:r>
      <w:r w:rsidR="00EE1067" w:rsidRPr="009F154D">
        <w:rPr>
          <w:lang w:eastAsia="de-DE"/>
        </w:rPr>
        <w:t>en, Richtlinien und Regelwerken</w:t>
      </w:r>
      <w:r w:rsidRPr="009F154D">
        <w:rPr>
          <w:lang w:eastAsia="de-DE"/>
        </w:rPr>
        <w:t>:</w:t>
      </w:r>
    </w:p>
    <w:p w14:paraId="5F9383FF" w14:textId="572A9183" w:rsidR="0034108D" w:rsidRPr="009F154D" w:rsidRDefault="003C5723" w:rsidP="00583415">
      <w:pPr>
        <w:pStyle w:val="Fliesstext"/>
        <w:numPr>
          <w:ilvl w:val="0"/>
          <w:numId w:val="14"/>
        </w:numPr>
        <w:rPr>
          <w:lang w:eastAsia="de-DE"/>
        </w:rPr>
      </w:pPr>
      <w:r w:rsidRPr="009F154D">
        <w:rPr>
          <w:lang w:eastAsia="de-DE"/>
        </w:rPr>
        <w:t>VSA Wegleitung GEP-Daten</w:t>
      </w:r>
      <w:r w:rsidR="0034108D" w:rsidRPr="009F154D">
        <w:rPr>
          <w:lang w:eastAsia="de-DE"/>
        </w:rPr>
        <w:t xml:space="preserve"> 2020</w:t>
      </w:r>
    </w:p>
    <w:p w14:paraId="51F51E68" w14:textId="46D7D806" w:rsidR="0034108D" w:rsidRPr="009F154D" w:rsidRDefault="00BD35BD" w:rsidP="00583415">
      <w:pPr>
        <w:pStyle w:val="Fliesstext"/>
        <w:numPr>
          <w:ilvl w:val="0"/>
          <w:numId w:val="14"/>
        </w:numPr>
        <w:rPr>
          <w:lang w:eastAsia="de-DE"/>
        </w:rPr>
      </w:pPr>
      <w:r>
        <w:rPr>
          <w:lang w:eastAsia="de-DE"/>
        </w:rPr>
        <w:t>VSA Datenmodell VSA</w:t>
      </w:r>
      <w:r w:rsidR="0034108D" w:rsidRPr="009F154D">
        <w:rPr>
          <w:lang w:eastAsia="de-DE"/>
        </w:rPr>
        <w:t>DSS</w:t>
      </w:r>
      <w:r>
        <w:rPr>
          <w:lang w:eastAsia="de-DE"/>
        </w:rPr>
        <w:t>mini2020</w:t>
      </w:r>
    </w:p>
    <w:p w14:paraId="73EDEFF0" w14:textId="77777777" w:rsidR="003C5723" w:rsidRPr="009F154D" w:rsidRDefault="003C5723" w:rsidP="00583415">
      <w:pPr>
        <w:pStyle w:val="Fliesstext"/>
        <w:numPr>
          <w:ilvl w:val="0"/>
          <w:numId w:val="14"/>
        </w:numPr>
        <w:rPr>
          <w:lang w:eastAsia="de-DE"/>
        </w:rPr>
      </w:pPr>
      <w:r w:rsidRPr="009F154D">
        <w:rPr>
          <w:lang w:eastAsia="de-DE"/>
        </w:rPr>
        <w:t>SIA 405 Geodaten zu Ver- und Entsorgungsleitungen, Ausgabe 2012</w:t>
      </w:r>
    </w:p>
    <w:p w14:paraId="0A1AC346" w14:textId="77777777" w:rsidR="003C5723" w:rsidRPr="009F154D" w:rsidRDefault="003C5723" w:rsidP="00583415">
      <w:pPr>
        <w:pStyle w:val="Fliesstext"/>
        <w:numPr>
          <w:ilvl w:val="0"/>
          <w:numId w:val="14"/>
        </w:numPr>
        <w:rPr>
          <w:lang w:eastAsia="de-DE"/>
        </w:rPr>
      </w:pPr>
      <w:r w:rsidRPr="009F154D">
        <w:rPr>
          <w:lang w:eastAsia="de-DE"/>
        </w:rPr>
        <w:t>SIA Merkblatt 2015 und 2016, Ausgabe 2012</w:t>
      </w:r>
    </w:p>
    <w:p w14:paraId="3FC21C49" w14:textId="18DF8466" w:rsidR="00EE1067" w:rsidRDefault="00583415" w:rsidP="00583415">
      <w:pPr>
        <w:pStyle w:val="Fliesstext"/>
        <w:numPr>
          <w:ilvl w:val="0"/>
          <w:numId w:val="14"/>
        </w:numPr>
        <w:rPr>
          <w:lang w:eastAsia="de-DE"/>
        </w:rPr>
      </w:pPr>
      <w:bookmarkStart w:id="7" w:name="_Ref33101936"/>
      <w:bookmarkStart w:id="8" w:name="_Ref33618711"/>
      <w:r>
        <w:rPr>
          <w:lang w:eastAsia="de-DE"/>
        </w:rPr>
        <w:t xml:space="preserve">Dokumente für das Management der Siedlungsentwässerung im Kanton Solothurn, </w:t>
      </w:r>
      <w:r w:rsidR="004805CD">
        <w:rPr>
          <w:lang w:eastAsia="de-DE"/>
        </w:rPr>
        <w:t xml:space="preserve">Amt für Umwelt </w:t>
      </w:r>
      <w:r w:rsidR="00EE1067" w:rsidRPr="009F154D">
        <w:rPr>
          <w:lang w:eastAsia="de-DE"/>
        </w:rPr>
        <w:t xml:space="preserve">Kanton Solothurn </w:t>
      </w:r>
      <w:r w:rsidR="0034108D" w:rsidRPr="009F154D">
        <w:rPr>
          <w:lang w:eastAsia="de-DE"/>
        </w:rPr>
        <w:t>2020</w:t>
      </w:r>
      <w:bookmarkEnd w:id="7"/>
      <w:r w:rsidR="00632BFA">
        <w:rPr>
          <w:lang w:eastAsia="de-DE"/>
        </w:rPr>
        <w:t xml:space="preserve"> (im Speziellen Dokument D «Datenbestand Siedlungsentwässerung)</w:t>
      </w:r>
      <w:bookmarkEnd w:id="8"/>
    </w:p>
    <w:p w14:paraId="51E6ED9C" w14:textId="2D3F66FC" w:rsidR="00AD3737" w:rsidRPr="009F154D" w:rsidRDefault="00AD3737" w:rsidP="00583415">
      <w:pPr>
        <w:pStyle w:val="Fliesstext"/>
        <w:numPr>
          <w:ilvl w:val="0"/>
          <w:numId w:val="14"/>
        </w:numPr>
        <w:rPr>
          <w:lang w:eastAsia="de-DE"/>
        </w:rPr>
      </w:pPr>
      <w:r>
        <w:rPr>
          <w:lang w:eastAsia="de-DE"/>
        </w:rPr>
        <w:t>Dokumente für das Management der Siedlungsentwässerung im Kanton Bern, Amt für Wasser und Abfall Kanton Bern 2021</w:t>
      </w:r>
    </w:p>
    <w:p w14:paraId="0E8CBDCB" w14:textId="14FFBDC4" w:rsidR="00BD35BD" w:rsidRPr="00A558E3" w:rsidRDefault="00BD35BD" w:rsidP="00BD35BD">
      <w:pPr>
        <w:pStyle w:val="Fliesstext"/>
      </w:pPr>
      <w:r w:rsidRPr="00A558E3">
        <w:t>Als Grundlage dient für alle Planansichten das gemeinsame Date</w:t>
      </w:r>
      <w:r>
        <w:t>n</w:t>
      </w:r>
      <w:r w:rsidRPr="00A558E3">
        <w:t>modell VSADSSmini2020</w:t>
      </w:r>
      <w:r>
        <w:t>, welches im Kanton Bern und Solothurn noch mit Informationen zu Versickerungsanlagen erweitert wurde</w:t>
      </w:r>
      <w:r w:rsidRPr="00A558E3">
        <w:t xml:space="preserve">. Im Darstellungsmodell, welches fortan für die Kantone Bern und Solothurn gelten soll, werden schliesslich folgende Planansichten definiert: </w:t>
      </w:r>
    </w:p>
    <w:p w14:paraId="4859C620" w14:textId="077FF208" w:rsidR="00BD35BD" w:rsidRPr="00A558E3" w:rsidRDefault="00BD35BD" w:rsidP="00BD35BD">
      <w:pPr>
        <w:pStyle w:val="Fliesstext"/>
        <w:numPr>
          <w:ilvl w:val="0"/>
          <w:numId w:val="13"/>
        </w:numPr>
      </w:pPr>
      <w:r w:rsidRPr="00A558E3">
        <w:t>Erschliessungsplan</w:t>
      </w:r>
      <w:r>
        <w:t xml:space="preserve"> GEP</w:t>
      </w:r>
      <w:r w:rsidRPr="00A558E3">
        <w:t xml:space="preserve"> </w:t>
      </w:r>
    </w:p>
    <w:p w14:paraId="37128800" w14:textId="77777777" w:rsidR="00BD35BD" w:rsidRPr="00A558E3" w:rsidRDefault="00BD35BD" w:rsidP="00BD35BD">
      <w:pPr>
        <w:pStyle w:val="Fliesstext"/>
        <w:numPr>
          <w:ilvl w:val="0"/>
          <w:numId w:val="13"/>
        </w:numPr>
      </w:pPr>
      <w:r w:rsidRPr="00A558E3">
        <w:t xml:space="preserve">Massnahmenplan </w:t>
      </w:r>
    </w:p>
    <w:p w14:paraId="5CF841B0" w14:textId="77777777" w:rsidR="00BD35BD" w:rsidRPr="00A558E3" w:rsidRDefault="00BD35BD" w:rsidP="00BD35BD">
      <w:pPr>
        <w:pStyle w:val="Fliesstext"/>
        <w:numPr>
          <w:ilvl w:val="0"/>
          <w:numId w:val="13"/>
        </w:numPr>
      </w:pPr>
      <w:r w:rsidRPr="00A558E3">
        <w:t xml:space="preserve">Plan Werkkataster IST-Zustand </w:t>
      </w:r>
    </w:p>
    <w:p w14:paraId="3AFCE709" w14:textId="77777777" w:rsidR="00BD35BD" w:rsidRPr="00A558E3" w:rsidRDefault="00BD35BD" w:rsidP="00BD35BD">
      <w:pPr>
        <w:pStyle w:val="Fliesstext"/>
        <w:numPr>
          <w:ilvl w:val="0"/>
          <w:numId w:val="13"/>
        </w:numPr>
      </w:pPr>
      <w:r w:rsidRPr="00A558E3">
        <w:t xml:space="preserve">Zustandsplan Kanalisation </w:t>
      </w:r>
    </w:p>
    <w:p w14:paraId="133825E7" w14:textId="3A9EB472" w:rsidR="00BD35BD" w:rsidRPr="00A558E3" w:rsidRDefault="00BD35BD" w:rsidP="00BD35BD">
      <w:pPr>
        <w:pStyle w:val="Fliesstext"/>
        <w:numPr>
          <w:ilvl w:val="0"/>
          <w:numId w:val="13"/>
        </w:numPr>
      </w:pPr>
      <w:r w:rsidRPr="00A558E3">
        <w:t xml:space="preserve">Plan </w:t>
      </w:r>
      <w:r w:rsidR="00D15D79">
        <w:t>Abwasserbehandlung ländlicher Raum</w:t>
      </w:r>
      <w:r w:rsidRPr="00A558E3">
        <w:t xml:space="preserve"> (ALR) </w:t>
      </w:r>
    </w:p>
    <w:p w14:paraId="6C12DC64" w14:textId="77777777" w:rsidR="00BD35BD" w:rsidRPr="00A558E3" w:rsidRDefault="00BD35BD" w:rsidP="00BD35BD">
      <w:pPr>
        <w:pStyle w:val="Fliesstext"/>
        <w:numPr>
          <w:ilvl w:val="0"/>
          <w:numId w:val="13"/>
        </w:numPr>
      </w:pPr>
      <w:r w:rsidRPr="00A558E3">
        <w:t>Zustandsplan Teileinzugsg</w:t>
      </w:r>
      <w:r>
        <w:t>ebiet Ist</w:t>
      </w:r>
      <w:r w:rsidRPr="00A558E3">
        <w:t xml:space="preserve"> </w:t>
      </w:r>
      <w:r>
        <w:t>und Zustandsplan Teileinzugsgebiet Soll</w:t>
      </w:r>
    </w:p>
    <w:p w14:paraId="2A9DE17D" w14:textId="77777777" w:rsidR="00BD35BD" w:rsidRPr="00A558E3" w:rsidRDefault="00BD35BD" w:rsidP="00BD35BD">
      <w:pPr>
        <w:pStyle w:val="Fliesstext"/>
        <w:numPr>
          <w:ilvl w:val="0"/>
          <w:numId w:val="13"/>
        </w:numPr>
      </w:pPr>
      <w:r w:rsidRPr="00A558E3">
        <w:t xml:space="preserve">Konfliktplan Schutzzonen </w:t>
      </w:r>
    </w:p>
    <w:p w14:paraId="3DEB8C4A" w14:textId="22C6E401" w:rsidR="00EA65D0" w:rsidRPr="009F154D" w:rsidRDefault="00BD35BD" w:rsidP="00EA65D0">
      <w:pPr>
        <w:pStyle w:val="Fliesstext"/>
      </w:pPr>
      <w:r>
        <w:t xml:space="preserve">In </w:t>
      </w:r>
      <w:r>
        <w:fldChar w:fldCharType="begin"/>
      </w:r>
      <w:r>
        <w:instrText xml:space="preserve"> REF _Ref61862464 \h </w:instrText>
      </w:r>
      <w:r>
        <w:fldChar w:fldCharType="separate"/>
      </w:r>
      <w:r w:rsidR="00D46611">
        <w:t xml:space="preserve">Tabelle </w:t>
      </w:r>
      <w:r w:rsidR="00D46611">
        <w:rPr>
          <w:noProof/>
        </w:rPr>
        <w:t>1</w:t>
      </w:r>
      <w:r>
        <w:fldChar w:fldCharType="end"/>
      </w:r>
      <w:r>
        <w:t xml:space="preserve">und </w:t>
      </w:r>
      <w:r>
        <w:fldChar w:fldCharType="begin"/>
      </w:r>
      <w:r>
        <w:instrText xml:space="preserve"> REF _Ref61862467 \h </w:instrText>
      </w:r>
      <w:r>
        <w:fldChar w:fldCharType="separate"/>
      </w:r>
      <w:r w:rsidR="00D46611" w:rsidRPr="001B56FB">
        <w:t xml:space="preserve">Tabelle </w:t>
      </w:r>
      <w:r w:rsidR="00D46611">
        <w:rPr>
          <w:noProof/>
        </w:rPr>
        <w:t>2</w:t>
      </w:r>
      <w:r>
        <w:fldChar w:fldCharType="end"/>
      </w:r>
      <w:r>
        <w:t xml:space="preserve"> sind die Darstellungsebenen der Planansichten Erschliessungsplan GEP und Massnahmenplan aufgeführt. Die Weiteren Planansichten setzen sich grösstenteils aus diesen Darstellungsebenen zusammen oder werden mit wenigen Attributen aus dem Datenmodell ergänzt.</w:t>
      </w:r>
    </w:p>
    <w:p w14:paraId="1071DA49" w14:textId="6CE724C5" w:rsidR="00F42D7E" w:rsidRDefault="00F42D7E" w:rsidP="00AB7896">
      <w:pPr>
        <w:pStyle w:val="Fliesstext"/>
        <w:rPr>
          <w:highlight w:val="yellow"/>
        </w:rPr>
      </w:pPr>
    </w:p>
    <w:p w14:paraId="7A7A7AAC" w14:textId="5280F273" w:rsidR="00E709F3" w:rsidRDefault="00E709F3" w:rsidP="00AB7896">
      <w:pPr>
        <w:pStyle w:val="Fliesstext"/>
        <w:rPr>
          <w:highlight w:val="yellow"/>
        </w:rPr>
      </w:pPr>
    </w:p>
    <w:p w14:paraId="5B365CD6" w14:textId="18B54C25" w:rsidR="00E709F3" w:rsidRDefault="00E709F3" w:rsidP="00E709F3">
      <w:pPr>
        <w:pStyle w:val="Beschriftung"/>
        <w:keepNext/>
        <w:ind w:left="-851" w:firstLine="0"/>
      </w:pPr>
      <w:bookmarkStart w:id="9" w:name="_Ref61862464"/>
      <w:bookmarkStart w:id="10" w:name="_Toc63317065"/>
      <w:r>
        <w:lastRenderedPageBreak/>
        <w:t xml:space="preserve">Tabelle </w:t>
      </w:r>
      <w:r w:rsidR="00D46611">
        <w:fldChar w:fldCharType="begin"/>
      </w:r>
      <w:r w:rsidR="00D46611">
        <w:instrText xml:space="preserve"> SEQ Tabelle \* ARABIC </w:instrText>
      </w:r>
      <w:r w:rsidR="00D46611">
        <w:fldChar w:fldCharType="separate"/>
      </w:r>
      <w:r w:rsidR="00D46611">
        <w:rPr>
          <w:noProof/>
        </w:rPr>
        <w:t>1</w:t>
      </w:r>
      <w:r w:rsidR="00D46611">
        <w:rPr>
          <w:noProof/>
        </w:rPr>
        <w:fldChar w:fldCharType="end"/>
      </w:r>
      <w:bookmarkEnd w:id="9"/>
      <w:r>
        <w:t>: Darstellungsebenen eines Erschliessungsplanes "GEP"</w:t>
      </w:r>
      <w:r w:rsidR="00DA0F21">
        <w:t xml:space="preserve"> im Massstab 1:2’000</w:t>
      </w:r>
      <w:bookmarkEnd w:id="10"/>
    </w:p>
    <w:tbl>
      <w:tblPr>
        <w:tblStyle w:val="Tabellenraster"/>
        <w:tblW w:w="8364" w:type="dxa"/>
        <w:tblInd w:w="-709" w:type="dxa"/>
        <w:tblBorders>
          <w:left w:val="none" w:sz="0" w:space="0" w:color="auto"/>
          <w:right w:val="none" w:sz="0" w:space="0" w:color="auto"/>
          <w:insideV w:val="dotted" w:sz="4" w:space="0" w:color="auto"/>
        </w:tblBorders>
        <w:tblCellMar>
          <w:left w:w="0" w:type="dxa"/>
          <w:bottom w:w="57" w:type="dxa"/>
          <w:right w:w="0" w:type="dxa"/>
        </w:tblCellMar>
        <w:tblLook w:val="04A0" w:firstRow="1" w:lastRow="0" w:firstColumn="1" w:lastColumn="0" w:noHBand="0" w:noVBand="1"/>
      </w:tblPr>
      <w:tblGrid>
        <w:gridCol w:w="3261"/>
        <w:gridCol w:w="2268"/>
        <w:gridCol w:w="2835"/>
      </w:tblGrid>
      <w:tr w:rsidR="00E709F3" w:rsidRPr="002460F5" w14:paraId="6C1F692A" w14:textId="77777777" w:rsidTr="00E709F3">
        <w:trPr>
          <w:trHeight w:val="250"/>
          <w:tblHeader/>
        </w:trPr>
        <w:tc>
          <w:tcPr>
            <w:tcW w:w="3261" w:type="dxa"/>
            <w:shd w:val="clear" w:color="auto" w:fill="D9D9D9" w:themeFill="background1" w:themeFillShade="D9"/>
            <w:vAlign w:val="center"/>
          </w:tcPr>
          <w:p w14:paraId="63310010" w14:textId="77777777" w:rsidR="00E709F3" w:rsidRPr="002460F5" w:rsidRDefault="00E709F3" w:rsidP="00E709F3">
            <w:pPr>
              <w:pStyle w:val="Standardfett"/>
              <w:spacing w:before="60" w:afterLines="60" w:after="144" w:line="240" w:lineRule="atLeast"/>
              <w:ind w:left="142" w:right="142"/>
              <w:rPr>
                <w:sz w:val="24"/>
                <w:szCs w:val="24"/>
              </w:rPr>
            </w:pPr>
            <w:r w:rsidRPr="002460F5">
              <w:rPr>
                <w:sz w:val="24"/>
                <w:szCs w:val="24"/>
              </w:rPr>
              <w:t>Darstellungsebene</w:t>
            </w:r>
          </w:p>
        </w:tc>
        <w:tc>
          <w:tcPr>
            <w:tcW w:w="2268" w:type="dxa"/>
            <w:shd w:val="clear" w:color="auto" w:fill="D9D9D9" w:themeFill="background1" w:themeFillShade="D9"/>
            <w:vAlign w:val="center"/>
          </w:tcPr>
          <w:p w14:paraId="69DC5E5F" w14:textId="77777777" w:rsidR="00E709F3" w:rsidRPr="002460F5" w:rsidRDefault="00E709F3" w:rsidP="00E709F3">
            <w:pPr>
              <w:pStyle w:val="Standardfett"/>
              <w:spacing w:before="60" w:afterLines="60" w:after="144" w:line="240" w:lineRule="atLeast"/>
              <w:ind w:left="142" w:right="142"/>
              <w:rPr>
                <w:sz w:val="24"/>
                <w:szCs w:val="24"/>
              </w:rPr>
            </w:pPr>
            <w:r w:rsidRPr="002460F5">
              <w:rPr>
                <w:sz w:val="24"/>
                <w:szCs w:val="24"/>
              </w:rPr>
              <w:t>Datenquelle</w:t>
            </w:r>
          </w:p>
        </w:tc>
        <w:tc>
          <w:tcPr>
            <w:tcW w:w="2835" w:type="dxa"/>
            <w:shd w:val="clear" w:color="auto" w:fill="D9D9D9" w:themeFill="background1" w:themeFillShade="D9"/>
            <w:vAlign w:val="center"/>
          </w:tcPr>
          <w:p w14:paraId="461D4651" w14:textId="5A81E4DC" w:rsidR="00E709F3" w:rsidRPr="002460F5" w:rsidRDefault="00E709F3" w:rsidP="00791450">
            <w:pPr>
              <w:pStyle w:val="Standardfett"/>
              <w:spacing w:before="60" w:afterLines="60" w:after="144" w:line="240" w:lineRule="atLeast"/>
              <w:ind w:left="142" w:right="142"/>
              <w:rPr>
                <w:sz w:val="24"/>
                <w:szCs w:val="24"/>
              </w:rPr>
            </w:pPr>
            <w:r>
              <w:rPr>
                <w:sz w:val="24"/>
                <w:szCs w:val="24"/>
              </w:rPr>
              <w:t xml:space="preserve">Klasse aus Datenmodell </w:t>
            </w:r>
            <w:r w:rsidR="00791450">
              <w:rPr>
                <w:sz w:val="24"/>
                <w:szCs w:val="24"/>
              </w:rPr>
              <w:t>VSADSSmini2020</w:t>
            </w:r>
          </w:p>
        </w:tc>
      </w:tr>
      <w:tr w:rsidR="00E709F3" w:rsidRPr="002460F5" w14:paraId="179882AA" w14:textId="77777777" w:rsidTr="00E709F3">
        <w:trPr>
          <w:trHeight w:val="269"/>
          <w:tblHeader/>
        </w:trPr>
        <w:tc>
          <w:tcPr>
            <w:tcW w:w="3261" w:type="dxa"/>
            <w:shd w:val="clear" w:color="auto" w:fill="D9D9D9" w:themeFill="background1" w:themeFillShade="D9"/>
            <w:vAlign w:val="center"/>
          </w:tcPr>
          <w:p w14:paraId="0C126500" w14:textId="77777777" w:rsidR="00E709F3" w:rsidRPr="002460F5" w:rsidRDefault="00E709F3" w:rsidP="00E709F3">
            <w:pPr>
              <w:spacing w:afterLines="60" w:after="144"/>
              <w:ind w:left="142" w:right="142"/>
              <w:jc w:val="left"/>
              <w:rPr>
                <w:szCs w:val="20"/>
              </w:rPr>
            </w:pPr>
            <w:r w:rsidRPr="002460F5">
              <w:rPr>
                <w:b/>
                <w:i/>
                <w:szCs w:val="20"/>
              </w:rPr>
              <w:t>Genehmigungsinhalt</w:t>
            </w:r>
          </w:p>
        </w:tc>
        <w:tc>
          <w:tcPr>
            <w:tcW w:w="2268" w:type="dxa"/>
            <w:shd w:val="clear" w:color="auto" w:fill="D9D9D9" w:themeFill="background1" w:themeFillShade="D9"/>
            <w:vAlign w:val="center"/>
          </w:tcPr>
          <w:p w14:paraId="38B9647A" w14:textId="77777777" w:rsidR="00E709F3" w:rsidRPr="002460F5" w:rsidRDefault="00E709F3" w:rsidP="00E709F3">
            <w:pPr>
              <w:pStyle w:val="Textkrper"/>
              <w:spacing w:afterLines="60" w:after="144"/>
              <w:ind w:left="142" w:right="142"/>
              <w:jc w:val="left"/>
            </w:pPr>
          </w:p>
        </w:tc>
        <w:tc>
          <w:tcPr>
            <w:tcW w:w="2835" w:type="dxa"/>
            <w:shd w:val="clear" w:color="auto" w:fill="D9D9D9" w:themeFill="background1" w:themeFillShade="D9"/>
            <w:vAlign w:val="center"/>
          </w:tcPr>
          <w:p w14:paraId="3B506DFE" w14:textId="77777777" w:rsidR="00E709F3" w:rsidRPr="002460F5" w:rsidRDefault="00E709F3" w:rsidP="00E709F3">
            <w:pPr>
              <w:pStyle w:val="Textkrper"/>
              <w:spacing w:afterLines="60" w:after="144"/>
              <w:ind w:left="142" w:right="142"/>
              <w:jc w:val="left"/>
            </w:pPr>
          </w:p>
        </w:tc>
      </w:tr>
      <w:tr w:rsidR="00E709F3" w:rsidRPr="002460F5" w14:paraId="42F2F829" w14:textId="77777777" w:rsidTr="00E709F3">
        <w:trPr>
          <w:trHeight w:val="252"/>
          <w:tblHeader/>
        </w:trPr>
        <w:tc>
          <w:tcPr>
            <w:tcW w:w="3261" w:type="dxa"/>
            <w:vAlign w:val="center"/>
          </w:tcPr>
          <w:p w14:paraId="50D981FB" w14:textId="77777777" w:rsidR="00E709F3" w:rsidRPr="002460F5" w:rsidRDefault="00E709F3" w:rsidP="00E709F3">
            <w:pPr>
              <w:pStyle w:val="Textkrper"/>
              <w:spacing w:afterLines="60" w:after="144"/>
              <w:ind w:left="142" w:right="142"/>
              <w:jc w:val="left"/>
            </w:pPr>
            <w:r w:rsidRPr="002460F5">
              <w:t>Perimeter des öffentlichen Kanalisationsbereichs</w:t>
            </w:r>
          </w:p>
        </w:tc>
        <w:tc>
          <w:tcPr>
            <w:tcW w:w="2268" w:type="dxa"/>
            <w:vAlign w:val="center"/>
          </w:tcPr>
          <w:p w14:paraId="435C6C4D" w14:textId="77777777" w:rsidR="00E709F3" w:rsidRPr="002460F5" w:rsidRDefault="00E709F3" w:rsidP="00E709F3">
            <w:pPr>
              <w:pStyle w:val="Textkrper"/>
              <w:spacing w:afterLines="60" w:after="144"/>
              <w:ind w:left="142" w:right="142"/>
              <w:jc w:val="left"/>
            </w:pPr>
            <w:r>
              <w:t>Datenbestand SE der Gemeinde</w:t>
            </w:r>
          </w:p>
        </w:tc>
        <w:tc>
          <w:tcPr>
            <w:tcW w:w="2835" w:type="dxa"/>
            <w:vAlign w:val="center"/>
          </w:tcPr>
          <w:p w14:paraId="4BB391F3" w14:textId="77777777" w:rsidR="00E709F3" w:rsidRPr="002460F5" w:rsidRDefault="00E709F3" w:rsidP="00E709F3">
            <w:pPr>
              <w:pStyle w:val="Textkrper"/>
              <w:spacing w:afterLines="60" w:after="144"/>
              <w:ind w:left="142" w:right="142"/>
              <w:jc w:val="left"/>
            </w:pPr>
            <w:r>
              <w:t>Aussengrenze aller Teileinzugsgebiete</w:t>
            </w:r>
          </w:p>
        </w:tc>
      </w:tr>
      <w:tr w:rsidR="00E709F3" w:rsidRPr="002460F5" w14:paraId="79802EBE" w14:textId="77777777" w:rsidTr="00E709F3">
        <w:trPr>
          <w:trHeight w:val="521"/>
          <w:tblHeader/>
        </w:trPr>
        <w:tc>
          <w:tcPr>
            <w:tcW w:w="3261" w:type="dxa"/>
            <w:vAlign w:val="center"/>
          </w:tcPr>
          <w:p w14:paraId="7E271169" w14:textId="3ED72ECA" w:rsidR="00E709F3" w:rsidRPr="002460F5" w:rsidRDefault="00E709F3" w:rsidP="00E709F3">
            <w:pPr>
              <w:pStyle w:val="Textkrper"/>
              <w:spacing w:afterLines="60" w:after="144"/>
              <w:ind w:left="142" w:right="142"/>
              <w:jc w:val="left"/>
            </w:pPr>
            <w:r>
              <w:t>Teileinzugsgebiet</w:t>
            </w:r>
          </w:p>
        </w:tc>
        <w:tc>
          <w:tcPr>
            <w:tcW w:w="2268" w:type="dxa"/>
            <w:vAlign w:val="center"/>
          </w:tcPr>
          <w:p w14:paraId="3BD3E527" w14:textId="77777777" w:rsidR="00E709F3" w:rsidRPr="002460F5" w:rsidRDefault="00E709F3" w:rsidP="00E709F3">
            <w:pPr>
              <w:pStyle w:val="Textkrper"/>
              <w:spacing w:afterLines="60" w:after="144"/>
              <w:ind w:left="142" w:right="142"/>
              <w:jc w:val="left"/>
            </w:pPr>
            <w:r>
              <w:t>Datenbestand SE der Gemeinde</w:t>
            </w:r>
          </w:p>
        </w:tc>
        <w:tc>
          <w:tcPr>
            <w:tcW w:w="2835" w:type="dxa"/>
            <w:vAlign w:val="center"/>
          </w:tcPr>
          <w:p w14:paraId="4B0AD452" w14:textId="77777777" w:rsidR="00E709F3" w:rsidRPr="002460F5" w:rsidRDefault="00E709F3" w:rsidP="00E709F3">
            <w:pPr>
              <w:pStyle w:val="Textkrper"/>
              <w:spacing w:afterLines="60" w:after="144"/>
              <w:ind w:left="142" w:right="142"/>
              <w:jc w:val="left"/>
            </w:pPr>
            <w:r>
              <w:t>Teileinzugsgebiet</w:t>
            </w:r>
          </w:p>
        </w:tc>
      </w:tr>
      <w:tr w:rsidR="00E709F3" w:rsidRPr="002460F5" w14:paraId="227CC616" w14:textId="77777777" w:rsidTr="00E709F3">
        <w:trPr>
          <w:trHeight w:val="521"/>
          <w:tblHeader/>
        </w:trPr>
        <w:tc>
          <w:tcPr>
            <w:tcW w:w="3261" w:type="dxa"/>
            <w:vAlign w:val="center"/>
          </w:tcPr>
          <w:p w14:paraId="458E30E0" w14:textId="77777777" w:rsidR="00E709F3" w:rsidRDefault="00E709F3" w:rsidP="00E709F3">
            <w:pPr>
              <w:pStyle w:val="Textkrper"/>
              <w:spacing w:afterLines="60" w:after="144"/>
              <w:ind w:left="142" w:right="142"/>
              <w:jc w:val="left"/>
            </w:pPr>
            <w:r w:rsidRPr="002460F5">
              <w:t>Entwässerungsart</w:t>
            </w:r>
          </w:p>
        </w:tc>
        <w:tc>
          <w:tcPr>
            <w:tcW w:w="2268" w:type="dxa"/>
            <w:vAlign w:val="center"/>
          </w:tcPr>
          <w:p w14:paraId="7AF5D2F8" w14:textId="77777777" w:rsidR="00E709F3" w:rsidRDefault="00E709F3" w:rsidP="00E709F3">
            <w:pPr>
              <w:pStyle w:val="Textkrper"/>
              <w:spacing w:afterLines="60" w:after="144"/>
              <w:ind w:left="142" w:right="142"/>
              <w:jc w:val="left"/>
            </w:pPr>
            <w:r>
              <w:t>Datenbestand SE der Gemeinde</w:t>
            </w:r>
          </w:p>
        </w:tc>
        <w:tc>
          <w:tcPr>
            <w:tcW w:w="2835" w:type="dxa"/>
            <w:vAlign w:val="center"/>
          </w:tcPr>
          <w:p w14:paraId="43AB6CE1" w14:textId="77777777" w:rsidR="00E709F3" w:rsidRDefault="00E709F3" w:rsidP="00E709F3">
            <w:pPr>
              <w:pStyle w:val="Textkrper"/>
              <w:spacing w:afterLines="60" w:after="144"/>
              <w:ind w:left="142" w:right="142"/>
              <w:jc w:val="left"/>
            </w:pPr>
            <w:r>
              <w:t>Teileinzugsgebiet</w:t>
            </w:r>
          </w:p>
        </w:tc>
      </w:tr>
      <w:tr w:rsidR="00E709F3" w:rsidRPr="002460F5" w14:paraId="449A8FA0" w14:textId="77777777" w:rsidTr="00E709F3">
        <w:trPr>
          <w:trHeight w:val="521"/>
          <w:tblHeader/>
        </w:trPr>
        <w:tc>
          <w:tcPr>
            <w:tcW w:w="3261" w:type="dxa"/>
            <w:vAlign w:val="center"/>
          </w:tcPr>
          <w:p w14:paraId="27C8055F" w14:textId="77777777" w:rsidR="00E709F3" w:rsidRPr="002460F5" w:rsidDel="00EC7AE7" w:rsidRDefault="00E709F3" w:rsidP="00E709F3">
            <w:pPr>
              <w:pStyle w:val="Textkrper"/>
              <w:spacing w:afterLines="60" w:after="144"/>
              <w:ind w:left="142" w:right="142"/>
              <w:jc w:val="left"/>
            </w:pPr>
            <w:r w:rsidRPr="002460F5">
              <w:t>Entwässerungs</w:t>
            </w:r>
            <w:r>
              <w:t>anlagen</w:t>
            </w:r>
          </w:p>
        </w:tc>
        <w:tc>
          <w:tcPr>
            <w:tcW w:w="2268" w:type="dxa"/>
            <w:vAlign w:val="center"/>
          </w:tcPr>
          <w:p w14:paraId="3F82DD03" w14:textId="77777777" w:rsidR="00E709F3" w:rsidRPr="002460F5" w:rsidRDefault="00E709F3" w:rsidP="00E709F3">
            <w:pPr>
              <w:pStyle w:val="Textkrper"/>
              <w:spacing w:afterLines="60" w:after="144"/>
              <w:ind w:left="142" w:right="142"/>
              <w:jc w:val="left"/>
            </w:pPr>
            <w:r w:rsidRPr="00140A8A">
              <w:t>Datenbestand SE der Gemeinde</w:t>
            </w:r>
            <w:r>
              <w:t xml:space="preserve"> beziehungsweise des Verbands</w:t>
            </w:r>
          </w:p>
        </w:tc>
        <w:tc>
          <w:tcPr>
            <w:tcW w:w="2835" w:type="dxa"/>
            <w:vAlign w:val="center"/>
          </w:tcPr>
          <w:p w14:paraId="1A658B37" w14:textId="668690D4" w:rsidR="00E709F3" w:rsidRPr="002460F5" w:rsidRDefault="00E709F3" w:rsidP="00E709F3">
            <w:pPr>
              <w:pStyle w:val="Textkrper"/>
              <w:spacing w:afterLines="60" w:after="144"/>
              <w:ind w:left="142" w:right="142"/>
              <w:jc w:val="left"/>
            </w:pPr>
            <w:r>
              <w:t>Leitung</w:t>
            </w:r>
            <w:r w:rsidR="001B6982">
              <w:t xml:space="preserve"> / Knoten</w:t>
            </w:r>
          </w:p>
        </w:tc>
      </w:tr>
      <w:tr w:rsidR="00E709F3" w:rsidRPr="002460F5" w14:paraId="4C2A0A97" w14:textId="77777777" w:rsidTr="00E709F3">
        <w:trPr>
          <w:trHeight w:val="521"/>
          <w:tblHeader/>
        </w:trPr>
        <w:tc>
          <w:tcPr>
            <w:tcW w:w="3261" w:type="dxa"/>
            <w:vAlign w:val="center"/>
          </w:tcPr>
          <w:p w14:paraId="7884D460" w14:textId="77777777" w:rsidR="00E709F3" w:rsidRPr="002460F5" w:rsidRDefault="00E709F3" w:rsidP="00E709F3">
            <w:pPr>
              <w:pStyle w:val="Textkrper"/>
              <w:spacing w:afterLines="60" w:after="144"/>
              <w:ind w:left="142" w:right="142"/>
              <w:jc w:val="left"/>
            </w:pPr>
            <w:r w:rsidRPr="002460F5">
              <w:t>Sonderbauwerke</w:t>
            </w:r>
            <w:r>
              <w:t xml:space="preserve"> (Knoten)</w:t>
            </w:r>
          </w:p>
        </w:tc>
        <w:tc>
          <w:tcPr>
            <w:tcW w:w="2268" w:type="dxa"/>
            <w:vAlign w:val="center"/>
          </w:tcPr>
          <w:p w14:paraId="1AD44C41" w14:textId="77777777" w:rsidR="00E709F3" w:rsidRPr="002460F5" w:rsidRDefault="00E709F3" w:rsidP="00E709F3">
            <w:pPr>
              <w:pStyle w:val="Textkrper"/>
              <w:spacing w:afterLines="60" w:after="144"/>
              <w:ind w:left="142" w:right="142"/>
              <w:jc w:val="left"/>
            </w:pPr>
            <w:r w:rsidRPr="00140A8A">
              <w:t>Datenbestand SE der Gemeinde</w:t>
            </w:r>
          </w:p>
        </w:tc>
        <w:tc>
          <w:tcPr>
            <w:tcW w:w="2835" w:type="dxa"/>
            <w:vAlign w:val="center"/>
          </w:tcPr>
          <w:p w14:paraId="5D7E2A4F" w14:textId="77777777" w:rsidR="00E709F3" w:rsidRPr="002460F5" w:rsidRDefault="00E709F3" w:rsidP="00E709F3">
            <w:pPr>
              <w:pStyle w:val="Textkrper"/>
              <w:spacing w:afterLines="60" w:after="144"/>
              <w:ind w:left="142" w:right="142"/>
              <w:jc w:val="left"/>
            </w:pPr>
            <w:r>
              <w:t>Knoten</w:t>
            </w:r>
          </w:p>
        </w:tc>
      </w:tr>
      <w:tr w:rsidR="00E709F3" w:rsidRPr="002460F5" w14:paraId="0516E4D0" w14:textId="77777777" w:rsidTr="00E709F3">
        <w:trPr>
          <w:trHeight w:val="521"/>
          <w:tblHeader/>
        </w:trPr>
        <w:tc>
          <w:tcPr>
            <w:tcW w:w="3261" w:type="dxa"/>
            <w:shd w:val="clear" w:color="auto" w:fill="D9D9D9" w:themeFill="background1" w:themeFillShade="D9"/>
            <w:vAlign w:val="center"/>
          </w:tcPr>
          <w:p w14:paraId="03E5204C" w14:textId="77777777" w:rsidR="00E709F3" w:rsidRPr="002460F5" w:rsidRDefault="00E709F3" w:rsidP="00E709F3">
            <w:pPr>
              <w:spacing w:afterLines="60" w:after="144"/>
              <w:ind w:left="142" w:right="142"/>
              <w:jc w:val="left"/>
              <w:rPr>
                <w:szCs w:val="20"/>
              </w:rPr>
            </w:pPr>
            <w:r w:rsidRPr="002460F5">
              <w:rPr>
                <w:b/>
                <w:i/>
                <w:szCs w:val="20"/>
              </w:rPr>
              <w:t>Orientierungsinhalt</w:t>
            </w:r>
          </w:p>
        </w:tc>
        <w:tc>
          <w:tcPr>
            <w:tcW w:w="2268" w:type="dxa"/>
            <w:shd w:val="clear" w:color="auto" w:fill="D9D9D9" w:themeFill="background1" w:themeFillShade="D9"/>
            <w:vAlign w:val="center"/>
          </w:tcPr>
          <w:p w14:paraId="0814A422" w14:textId="77777777" w:rsidR="00E709F3" w:rsidRPr="002460F5" w:rsidRDefault="00E709F3" w:rsidP="00E709F3">
            <w:pPr>
              <w:pStyle w:val="Textkrper"/>
              <w:spacing w:afterLines="60" w:after="144"/>
              <w:ind w:left="142" w:right="142"/>
              <w:jc w:val="left"/>
            </w:pPr>
          </w:p>
        </w:tc>
        <w:tc>
          <w:tcPr>
            <w:tcW w:w="2835" w:type="dxa"/>
            <w:shd w:val="clear" w:color="auto" w:fill="D9D9D9" w:themeFill="background1" w:themeFillShade="D9"/>
            <w:vAlign w:val="center"/>
          </w:tcPr>
          <w:p w14:paraId="1AE95963" w14:textId="77777777" w:rsidR="00E709F3" w:rsidRPr="002460F5" w:rsidRDefault="00E709F3" w:rsidP="00E709F3">
            <w:pPr>
              <w:pStyle w:val="Textkrper"/>
              <w:spacing w:afterLines="60" w:after="144"/>
              <w:ind w:left="142" w:right="142"/>
              <w:jc w:val="left"/>
            </w:pPr>
          </w:p>
        </w:tc>
      </w:tr>
      <w:tr w:rsidR="00E709F3" w:rsidRPr="002460F5" w14:paraId="4D86E264" w14:textId="77777777" w:rsidTr="00E709F3">
        <w:trPr>
          <w:trHeight w:val="521"/>
          <w:tblHeader/>
        </w:trPr>
        <w:tc>
          <w:tcPr>
            <w:tcW w:w="3261" w:type="dxa"/>
            <w:vAlign w:val="center"/>
          </w:tcPr>
          <w:p w14:paraId="5A54BBBB" w14:textId="2A030152" w:rsidR="00E709F3" w:rsidRPr="002460F5" w:rsidRDefault="005B6ABA" w:rsidP="00E709F3">
            <w:pPr>
              <w:pStyle w:val="Textkrper"/>
              <w:spacing w:afterLines="60" w:after="144"/>
              <w:ind w:left="142" w:right="142"/>
              <w:jc w:val="left"/>
              <w:rPr>
                <w:b/>
                <w:i/>
              </w:rPr>
            </w:pPr>
            <w:r>
              <w:t>Abwasserbehandlung ländlicher Raum (ALR)</w:t>
            </w:r>
          </w:p>
        </w:tc>
        <w:tc>
          <w:tcPr>
            <w:tcW w:w="2268" w:type="dxa"/>
            <w:vAlign w:val="center"/>
          </w:tcPr>
          <w:p w14:paraId="7FB2C94D" w14:textId="77777777" w:rsidR="00E709F3" w:rsidRPr="002460F5" w:rsidRDefault="00E709F3" w:rsidP="00E709F3">
            <w:pPr>
              <w:pStyle w:val="Textkrper"/>
              <w:spacing w:afterLines="60" w:after="144"/>
              <w:ind w:left="142" w:right="142"/>
              <w:jc w:val="left"/>
            </w:pPr>
            <w:r>
              <w:t>Datenbestand SE der Gemeinde</w:t>
            </w:r>
          </w:p>
        </w:tc>
        <w:tc>
          <w:tcPr>
            <w:tcW w:w="2835" w:type="dxa"/>
            <w:vAlign w:val="center"/>
          </w:tcPr>
          <w:p w14:paraId="08E17D0C" w14:textId="2EAAA0D5" w:rsidR="00E709F3" w:rsidRPr="002460F5" w:rsidRDefault="00E709F3" w:rsidP="00E709F3">
            <w:pPr>
              <w:pStyle w:val="Textkrper"/>
              <w:spacing w:afterLines="60" w:after="144"/>
              <w:ind w:left="142" w:right="142"/>
              <w:jc w:val="left"/>
            </w:pPr>
            <w:r>
              <w:t>Teileinzugsgebiet</w:t>
            </w:r>
            <w:r w:rsidR="005B6ABA">
              <w:t>, ALR</w:t>
            </w:r>
          </w:p>
        </w:tc>
      </w:tr>
      <w:tr w:rsidR="00E709F3" w:rsidRPr="002460F5" w14:paraId="0EDE25AE" w14:textId="77777777" w:rsidTr="00E709F3">
        <w:trPr>
          <w:trHeight w:val="521"/>
          <w:tblHeader/>
        </w:trPr>
        <w:tc>
          <w:tcPr>
            <w:tcW w:w="3261" w:type="dxa"/>
            <w:vAlign w:val="center"/>
          </w:tcPr>
          <w:p w14:paraId="4AA7F689" w14:textId="77777777" w:rsidR="00E709F3" w:rsidRPr="002460F5" w:rsidRDefault="00E709F3" w:rsidP="00E709F3">
            <w:pPr>
              <w:pStyle w:val="Textkrper"/>
              <w:spacing w:afterLines="60" w:after="144"/>
              <w:ind w:left="142" w:right="142"/>
              <w:jc w:val="left"/>
            </w:pPr>
            <w:r>
              <w:t>Leitungen Dritter und Sanierungsleitungen</w:t>
            </w:r>
          </w:p>
        </w:tc>
        <w:tc>
          <w:tcPr>
            <w:tcW w:w="2268" w:type="dxa"/>
            <w:vAlign w:val="center"/>
          </w:tcPr>
          <w:p w14:paraId="28A9C84D" w14:textId="77777777" w:rsidR="00E709F3" w:rsidRPr="002460F5" w:rsidRDefault="00E709F3" w:rsidP="00E709F3">
            <w:pPr>
              <w:pStyle w:val="Textkrper"/>
              <w:spacing w:afterLines="60" w:after="144"/>
              <w:ind w:left="142" w:right="142"/>
              <w:jc w:val="left"/>
            </w:pPr>
            <w:r>
              <w:t>Leitungskataster, verschiedene Datenherren</w:t>
            </w:r>
          </w:p>
        </w:tc>
        <w:tc>
          <w:tcPr>
            <w:tcW w:w="2835" w:type="dxa"/>
            <w:vAlign w:val="center"/>
          </w:tcPr>
          <w:p w14:paraId="14760658" w14:textId="77777777" w:rsidR="00E709F3" w:rsidRPr="002460F5" w:rsidRDefault="00E709F3" w:rsidP="00E709F3">
            <w:pPr>
              <w:pStyle w:val="Textkrper"/>
              <w:spacing w:afterLines="60" w:after="144"/>
              <w:ind w:left="142" w:right="142"/>
              <w:jc w:val="left"/>
            </w:pPr>
            <w:r>
              <w:t>Leitung, Bauwerksflächen</w:t>
            </w:r>
          </w:p>
        </w:tc>
      </w:tr>
      <w:tr w:rsidR="00E709F3" w:rsidRPr="002460F5" w14:paraId="318B7045" w14:textId="77777777" w:rsidTr="00E709F3">
        <w:trPr>
          <w:trHeight w:val="521"/>
          <w:tblHeader/>
        </w:trPr>
        <w:tc>
          <w:tcPr>
            <w:tcW w:w="3261" w:type="dxa"/>
            <w:vAlign w:val="center"/>
          </w:tcPr>
          <w:p w14:paraId="7B58312A" w14:textId="77777777" w:rsidR="00E709F3" w:rsidRDefault="00E709F3" w:rsidP="00E709F3">
            <w:pPr>
              <w:pStyle w:val="Textkrper"/>
              <w:spacing w:afterLines="60" w:after="144"/>
              <w:ind w:left="142" w:right="142"/>
              <w:jc w:val="left"/>
            </w:pPr>
            <w:r w:rsidRPr="002460F5">
              <w:t>Bauzone / Reservezone</w:t>
            </w:r>
          </w:p>
        </w:tc>
        <w:tc>
          <w:tcPr>
            <w:tcW w:w="2268" w:type="dxa"/>
            <w:vAlign w:val="center"/>
          </w:tcPr>
          <w:p w14:paraId="016317DD" w14:textId="77777777" w:rsidR="00E709F3" w:rsidRDefault="00E709F3" w:rsidP="00E709F3">
            <w:pPr>
              <w:pStyle w:val="Textkrper"/>
              <w:spacing w:afterLines="60" w:after="144"/>
              <w:ind w:left="142" w:right="142"/>
              <w:jc w:val="left"/>
            </w:pPr>
            <w:r>
              <w:t>Nutzungsplanung der Gemeinde</w:t>
            </w:r>
          </w:p>
        </w:tc>
        <w:tc>
          <w:tcPr>
            <w:tcW w:w="2835" w:type="dxa"/>
            <w:vAlign w:val="center"/>
          </w:tcPr>
          <w:p w14:paraId="519739A6" w14:textId="77777777" w:rsidR="00E709F3" w:rsidRDefault="00E709F3" w:rsidP="00E709F3">
            <w:pPr>
              <w:pStyle w:val="Textkrper"/>
              <w:spacing w:afterLines="60" w:after="144"/>
              <w:ind w:left="142" w:right="142"/>
              <w:jc w:val="left"/>
            </w:pPr>
            <w:r>
              <w:t>-</w:t>
            </w:r>
          </w:p>
        </w:tc>
      </w:tr>
      <w:tr w:rsidR="00E709F3" w:rsidRPr="002460F5" w14:paraId="780A7C76" w14:textId="77777777" w:rsidTr="00E709F3">
        <w:trPr>
          <w:trHeight w:val="521"/>
          <w:tblHeader/>
        </w:trPr>
        <w:tc>
          <w:tcPr>
            <w:tcW w:w="3261" w:type="dxa"/>
            <w:vAlign w:val="center"/>
          </w:tcPr>
          <w:p w14:paraId="4D5ED9A3" w14:textId="77777777" w:rsidR="00E709F3" w:rsidRPr="002460F5" w:rsidRDefault="00E709F3" w:rsidP="00E709F3">
            <w:pPr>
              <w:pStyle w:val="Textkrper"/>
              <w:spacing w:afterLines="60" w:after="144"/>
              <w:ind w:left="142" w:right="142"/>
              <w:jc w:val="left"/>
            </w:pPr>
            <w:r w:rsidRPr="002460F5">
              <w:t>Grundwasserschutzzone</w:t>
            </w:r>
          </w:p>
        </w:tc>
        <w:tc>
          <w:tcPr>
            <w:tcW w:w="2268" w:type="dxa"/>
            <w:vAlign w:val="center"/>
          </w:tcPr>
          <w:p w14:paraId="4AD0227F" w14:textId="7C7B1509" w:rsidR="00E709F3" w:rsidRPr="002460F5" w:rsidRDefault="00E709F3" w:rsidP="00E709F3">
            <w:pPr>
              <w:pStyle w:val="Textkrper"/>
              <w:spacing w:afterLines="60" w:after="144"/>
              <w:ind w:left="142" w:right="142"/>
              <w:jc w:val="left"/>
            </w:pPr>
            <w:r>
              <w:t>Datensatz Schutzzonen und -areale (</w:t>
            </w:r>
            <w:r w:rsidRPr="002460F5">
              <w:t>Geoportal Kanton Solothurn</w:t>
            </w:r>
            <w:r w:rsidR="007C0901">
              <w:t>/Bern</w:t>
            </w:r>
            <w:r>
              <w:t>)</w:t>
            </w:r>
          </w:p>
        </w:tc>
        <w:tc>
          <w:tcPr>
            <w:tcW w:w="2835" w:type="dxa"/>
            <w:vAlign w:val="center"/>
          </w:tcPr>
          <w:p w14:paraId="2DC84BA3" w14:textId="77777777" w:rsidR="00E709F3" w:rsidRPr="002460F5" w:rsidRDefault="00E709F3" w:rsidP="00E709F3">
            <w:pPr>
              <w:pStyle w:val="Textkrper"/>
              <w:spacing w:afterLines="60" w:after="144"/>
              <w:ind w:left="142" w:right="142"/>
              <w:jc w:val="left"/>
            </w:pPr>
            <w:r>
              <w:t>-</w:t>
            </w:r>
          </w:p>
        </w:tc>
      </w:tr>
      <w:tr w:rsidR="00E709F3" w:rsidRPr="002460F5" w14:paraId="01BC86AF" w14:textId="77777777" w:rsidTr="00E709F3">
        <w:trPr>
          <w:trHeight w:val="521"/>
          <w:tblHeader/>
        </w:trPr>
        <w:tc>
          <w:tcPr>
            <w:tcW w:w="3261" w:type="dxa"/>
            <w:vAlign w:val="center"/>
          </w:tcPr>
          <w:p w14:paraId="4555A950" w14:textId="77777777" w:rsidR="00E709F3" w:rsidRPr="002460F5" w:rsidRDefault="00E709F3" w:rsidP="00E709F3">
            <w:pPr>
              <w:pStyle w:val="Textkrper"/>
              <w:spacing w:afterLines="60" w:after="144"/>
              <w:ind w:left="142" w:right="142"/>
              <w:jc w:val="left"/>
            </w:pPr>
            <w:r w:rsidRPr="002460F5">
              <w:t>Eingedoltes Gewässer</w:t>
            </w:r>
          </w:p>
        </w:tc>
        <w:tc>
          <w:tcPr>
            <w:tcW w:w="2268" w:type="dxa"/>
            <w:vAlign w:val="center"/>
          </w:tcPr>
          <w:p w14:paraId="024D3204" w14:textId="3D713BE2" w:rsidR="00E709F3" w:rsidRDefault="00E709F3" w:rsidP="00E709F3">
            <w:pPr>
              <w:pStyle w:val="Textkrper"/>
              <w:spacing w:afterLines="60" w:after="144"/>
              <w:ind w:left="142" w:right="142"/>
              <w:jc w:val="left"/>
            </w:pPr>
            <w:r>
              <w:t>Datenbestand SE der Gemeinde bzw. Datensatz Gewässernetz (</w:t>
            </w:r>
            <w:r w:rsidRPr="002460F5">
              <w:t>Geoportal Kanton Solothurn</w:t>
            </w:r>
            <w:r w:rsidR="007C0901">
              <w:t>/Bern</w:t>
            </w:r>
            <w:r>
              <w:t>)</w:t>
            </w:r>
          </w:p>
        </w:tc>
        <w:tc>
          <w:tcPr>
            <w:tcW w:w="2835" w:type="dxa"/>
            <w:vAlign w:val="center"/>
          </w:tcPr>
          <w:p w14:paraId="66846FA9" w14:textId="77777777" w:rsidR="00E709F3" w:rsidRDefault="00E709F3" w:rsidP="00E709F3">
            <w:pPr>
              <w:pStyle w:val="Textkrper"/>
              <w:spacing w:afterLines="60" w:after="144"/>
              <w:ind w:left="142" w:right="142"/>
              <w:jc w:val="left"/>
            </w:pPr>
            <w:r>
              <w:t>Leitung</w:t>
            </w:r>
          </w:p>
        </w:tc>
      </w:tr>
      <w:tr w:rsidR="00E709F3" w:rsidRPr="002460F5" w14:paraId="5A5023F6" w14:textId="77777777" w:rsidTr="00E709F3">
        <w:trPr>
          <w:trHeight w:val="521"/>
          <w:tblHeader/>
        </w:trPr>
        <w:tc>
          <w:tcPr>
            <w:tcW w:w="3261" w:type="dxa"/>
            <w:shd w:val="clear" w:color="auto" w:fill="D9D9D9" w:themeFill="background1" w:themeFillShade="D9"/>
            <w:vAlign w:val="center"/>
          </w:tcPr>
          <w:p w14:paraId="38879B5A" w14:textId="77777777" w:rsidR="00E709F3" w:rsidRPr="002460F5" w:rsidRDefault="00E709F3" w:rsidP="00E709F3">
            <w:pPr>
              <w:spacing w:afterLines="60" w:after="144"/>
              <w:ind w:left="142" w:right="142"/>
              <w:jc w:val="left"/>
              <w:rPr>
                <w:szCs w:val="20"/>
              </w:rPr>
            </w:pPr>
            <w:r w:rsidRPr="002460F5">
              <w:rPr>
                <w:b/>
                <w:i/>
                <w:szCs w:val="20"/>
              </w:rPr>
              <w:t>Situation</w:t>
            </w:r>
          </w:p>
        </w:tc>
        <w:tc>
          <w:tcPr>
            <w:tcW w:w="2268" w:type="dxa"/>
            <w:shd w:val="clear" w:color="auto" w:fill="D9D9D9" w:themeFill="background1" w:themeFillShade="D9"/>
            <w:vAlign w:val="center"/>
          </w:tcPr>
          <w:p w14:paraId="455F92E1" w14:textId="77777777" w:rsidR="00E709F3" w:rsidRPr="002460F5" w:rsidRDefault="00E709F3" w:rsidP="00E709F3">
            <w:pPr>
              <w:pStyle w:val="Textkrper"/>
              <w:spacing w:afterLines="60" w:after="144"/>
              <w:ind w:left="142" w:right="142"/>
              <w:jc w:val="left"/>
            </w:pPr>
          </w:p>
        </w:tc>
        <w:tc>
          <w:tcPr>
            <w:tcW w:w="2835" w:type="dxa"/>
            <w:shd w:val="clear" w:color="auto" w:fill="D9D9D9" w:themeFill="background1" w:themeFillShade="D9"/>
            <w:vAlign w:val="center"/>
          </w:tcPr>
          <w:p w14:paraId="7E92A1A5" w14:textId="77777777" w:rsidR="00E709F3" w:rsidRPr="002460F5" w:rsidRDefault="00E709F3" w:rsidP="00E709F3">
            <w:pPr>
              <w:pStyle w:val="Textkrper"/>
              <w:spacing w:afterLines="60" w:after="144"/>
              <w:ind w:left="142" w:right="142"/>
              <w:jc w:val="left"/>
            </w:pPr>
          </w:p>
        </w:tc>
      </w:tr>
      <w:tr w:rsidR="00E709F3" w:rsidRPr="002460F5" w14:paraId="739628A4" w14:textId="77777777" w:rsidTr="00E709F3">
        <w:trPr>
          <w:trHeight w:val="521"/>
          <w:tblHeader/>
        </w:trPr>
        <w:tc>
          <w:tcPr>
            <w:tcW w:w="3261" w:type="dxa"/>
            <w:vAlign w:val="center"/>
          </w:tcPr>
          <w:p w14:paraId="4F80794C" w14:textId="77777777" w:rsidR="00E709F3" w:rsidRPr="002460F5" w:rsidRDefault="00E709F3" w:rsidP="00E709F3">
            <w:pPr>
              <w:spacing w:afterLines="60" w:after="144"/>
              <w:ind w:left="142" w:right="142"/>
              <w:jc w:val="left"/>
              <w:rPr>
                <w:b/>
                <w:i/>
                <w:szCs w:val="20"/>
              </w:rPr>
            </w:pPr>
            <w:r>
              <w:rPr>
                <w:szCs w:val="20"/>
              </w:rPr>
              <w:t xml:space="preserve">Übersichtsplan </w:t>
            </w:r>
          </w:p>
        </w:tc>
        <w:tc>
          <w:tcPr>
            <w:tcW w:w="2268" w:type="dxa"/>
            <w:vAlign w:val="center"/>
          </w:tcPr>
          <w:p w14:paraId="0EBA25CA" w14:textId="77777777" w:rsidR="00E709F3" w:rsidRPr="002460F5" w:rsidRDefault="00E709F3" w:rsidP="00E709F3">
            <w:pPr>
              <w:pStyle w:val="Textkrper"/>
              <w:spacing w:afterLines="60" w:after="144"/>
              <w:ind w:left="142" w:right="142"/>
              <w:jc w:val="left"/>
            </w:pPr>
            <w:r w:rsidRPr="002460F5">
              <w:t>Amtliche Vermessung</w:t>
            </w:r>
            <w:r>
              <w:t xml:space="preserve"> der Gemeinde(n)</w:t>
            </w:r>
          </w:p>
        </w:tc>
        <w:tc>
          <w:tcPr>
            <w:tcW w:w="2835" w:type="dxa"/>
            <w:vAlign w:val="center"/>
          </w:tcPr>
          <w:p w14:paraId="16486D4F" w14:textId="77777777" w:rsidR="00E709F3" w:rsidRPr="002460F5" w:rsidRDefault="00E709F3" w:rsidP="00E709F3">
            <w:pPr>
              <w:pStyle w:val="Textkrper"/>
              <w:spacing w:afterLines="60" w:after="144"/>
              <w:ind w:left="142" w:right="142"/>
              <w:jc w:val="left"/>
            </w:pPr>
            <w:r>
              <w:t>-</w:t>
            </w:r>
          </w:p>
        </w:tc>
      </w:tr>
    </w:tbl>
    <w:p w14:paraId="37E20AA2" w14:textId="77777777" w:rsidR="00E709F3" w:rsidRPr="002F7524" w:rsidRDefault="00E709F3" w:rsidP="00E709F3">
      <w:pPr>
        <w:pStyle w:val="Fliesstext"/>
        <w:ind w:left="-1134"/>
        <w:rPr>
          <w:highlight w:val="yellow"/>
        </w:rPr>
      </w:pPr>
    </w:p>
    <w:p w14:paraId="7ACFEF78" w14:textId="291B5473" w:rsidR="004C6FEA" w:rsidRPr="001B56FB" w:rsidRDefault="004C6FEA" w:rsidP="00632BFA">
      <w:pPr>
        <w:pStyle w:val="Beschriftung"/>
        <w:keepNext/>
        <w:ind w:hanging="1588"/>
      </w:pPr>
      <w:bookmarkStart w:id="11" w:name="_Ref61862467"/>
      <w:bookmarkStart w:id="12" w:name="_Toc63317066"/>
      <w:r w:rsidRPr="001B56FB">
        <w:lastRenderedPageBreak/>
        <w:t xml:space="preserve">Tabelle </w:t>
      </w:r>
      <w:r w:rsidR="006D0324" w:rsidRPr="001B56FB">
        <w:rPr>
          <w:noProof/>
        </w:rPr>
        <w:fldChar w:fldCharType="begin"/>
      </w:r>
      <w:r w:rsidR="006D0324" w:rsidRPr="001B56FB">
        <w:rPr>
          <w:noProof/>
        </w:rPr>
        <w:instrText xml:space="preserve"> SEQ Tabelle \* ARABIC </w:instrText>
      </w:r>
      <w:r w:rsidR="006D0324" w:rsidRPr="001B56FB">
        <w:rPr>
          <w:noProof/>
        </w:rPr>
        <w:fldChar w:fldCharType="separate"/>
      </w:r>
      <w:r w:rsidR="00D46611">
        <w:rPr>
          <w:noProof/>
        </w:rPr>
        <w:t>2</w:t>
      </w:r>
      <w:r w:rsidR="006D0324" w:rsidRPr="001B56FB">
        <w:rPr>
          <w:noProof/>
        </w:rPr>
        <w:fldChar w:fldCharType="end"/>
      </w:r>
      <w:bookmarkEnd w:id="11"/>
      <w:r w:rsidRPr="001B56FB">
        <w:t xml:space="preserve">: </w:t>
      </w:r>
      <w:r w:rsidR="00EE1067" w:rsidRPr="001B56FB">
        <w:t xml:space="preserve">Darstellungsebenen eines </w:t>
      </w:r>
      <w:r w:rsidR="00754A52">
        <w:t>Massnahmenplans</w:t>
      </w:r>
      <w:r w:rsidR="00EE1067" w:rsidRPr="001B56FB">
        <w:t xml:space="preserve"> «GEP» im Kanton Solothurn</w:t>
      </w:r>
      <w:r w:rsidR="007C0901">
        <w:t>/Bern</w:t>
      </w:r>
      <w:r w:rsidR="00DA0F21">
        <w:t xml:space="preserve"> im Massstab 1:2’000</w:t>
      </w:r>
      <w:bookmarkEnd w:id="12"/>
    </w:p>
    <w:tbl>
      <w:tblPr>
        <w:tblStyle w:val="Tabellenraster"/>
        <w:tblW w:w="8364" w:type="dxa"/>
        <w:tblInd w:w="-709" w:type="dxa"/>
        <w:tblBorders>
          <w:top w:val="none" w:sz="0" w:space="0" w:color="auto"/>
          <w:left w:val="none" w:sz="0" w:space="0" w:color="auto"/>
          <w:right w:val="none" w:sz="0" w:space="0" w:color="auto"/>
          <w:insideV w:val="dotted" w:sz="4" w:space="0" w:color="auto"/>
        </w:tblBorders>
        <w:tblCellMar>
          <w:left w:w="0" w:type="dxa"/>
          <w:bottom w:w="57" w:type="dxa"/>
          <w:right w:w="0" w:type="dxa"/>
        </w:tblCellMar>
        <w:tblLook w:val="04A0" w:firstRow="1" w:lastRow="0" w:firstColumn="1" w:lastColumn="0" w:noHBand="0" w:noVBand="1"/>
      </w:tblPr>
      <w:tblGrid>
        <w:gridCol w:w="3261"/>
        <w:gridCol w:w="2128"/>
        <w:gridCol w:w="2975"/>
      </w:tblGrid>
      <w:tr w:rsidR="0034108D" w:rsidRPr="001B56FB" w14:paraId="55638A58" w14:textId="77777777" w:rsidTr="00011A84">
        <w:trPr>
          <w:trHeight w:val="250"/>
          <w:tblHeader/>
        </w:trPr>
        <w:tc>
          <w:tcPr>
            <w:tcW w:w="3261" w:type="dxa"/>
            <w:shd w:val="clear" w:color="auto" w:fill="D9D9D9" w:themeFill="background1" w:themeFillShade="D9"/>
          </w:tcPr>
          <w:p w14:paraId="2BF1391E" w14:textId="77777777" w:rsidR="0034108D" w:rsidRPr="001B56FB" w:rsidRDefault="0034108D" w:rsidP="00A57D2E">
            <w:pPr>
              <w:pStyle w:val="Standardfett"/>
              <w:ind w:left="142" w:right="136"/>
              <w:rPr>
                <w:sz w:val="24"/>
                <w:szCs w:val="24"/>
              </w:rPr>
            </w:pPr>
            <w:r w:rsidRPr="001B56FB">
              <w:rPr>
                <w:sz w:val="24"/>
                <w:szCs w:val="24"/>
              </w:rPr>
              <w:t>Darstellungsebene</w:t>
            </w:r>
          </w:p>
        </w:tc>
        <w:tc>
          <w:tcPr>
            <w:tcW w:w="2128" w:type="dxa"/>
            <w:shd w:val="clear" w:color="auto" w:fill="D9D9D9" w:themeFill="background1" w:themeFillShade="D9"/>
          </w:tcPr>
          <w:p w14:paraId="60290784" w14:textId="77777777" w:rsidR="0034108D" w:rsidRPr="001B56FB" w:rsidRDefault="0034108D" w:rsidP="00A00371">
            <w:pPr>
              <w:pStyle w:val="Standardfett"/>
              <w:ind w:left="145" w:right="157"/>
              <w:rPr>
                <w:sz w:val="24"/>
                <w:szCs w:val="24"/>
              </w:rPr>
            </w:pPr>
            <w:r w:rsidRPr="001B56FB">
              <w:rPr>
                <w:sz w:val="24"/>
                <w:szCs w:val="24"/>
              </w:rPr>
              <w:t>Datenquelle</w:t>
            </w:r>
          </w:p>
        </w:tc>
        <w:tc>
          <w:tcPr>
            <w:tcW w:w="2975" w:type="dxa"/>
            <w:shd w:val="clear" w:color="auto" w:fill="D9D9D9" w:themeFill="background1" w:themeFillShade="D9"/>
          </w:tcPr>
          <w:p w14:paraId="21124811" w14:textId="617FB8C9" w:rsidR="0034108D" w:rsidRPr="001B56FB" w:rsidRDefault="0034108D" w:rsidP="00A00371">
            <w:pPr>
              <w:pStyle w:val="Standardfett"/>
              <w:ind w:left="126"/>
              <w:rPr>
                <w:sz w:val="24"/>
                <w:szCs w:val="24"/>
              </w:rPr>
            </w:pPr>
            <w:r w:rsidRPr="001B56FB">
              <w:rPr>
                <w:sz w:val="24"/>
                <w:szCs w:val="24"/>
              </w:rPr>
              <w:t xml:space="preserve">Klasse aus Datenmodell </w:t>
            </w:r>
            <w:r w:rsidR="00791450">
              <w:rPr>
                <w:sz w:val="24"/>
                <w:szCs w:val="24"/>
              </w:rPr>
              <w:t>VSADSSmini2020</w:t>
            </w:r>
          </w:p>
        </w:tc>
      </w:tr>
      <w:tr w:rsidR="0034108D" w:rsidRPr="001B56FB" w14:paraId="4275A2E2" w14:textId="77777777" w:rsidTr="00011A84">
        <w:trPr>
          <w:trHeight w:val="269"/>
          <w:tblHeader/>
        </w:trPr>
        <w:tc>
          <w:tcPr>
            <w:tcW w:w="3261" w:type="dxa"/>
            <w:shd w:val="clear" w:color="auto" w:fill="D9D9D9" w:themeFill="background1" w:themeFillShade="D9"/>
            <w:vAlign w:val="center"/>
          </w:tcPr>
          <w:p w14:paraId="66BF2776" w14:textId="114B4BCA" w:rsidR="0034108D" w:rsidRPr="001B56FB" w:rsidRDefault="00BA78E9" w:rsidP="00FB5575">
            <w:pPr>
              <w:ind w:left="142" w:right="136"/>
              <w:rPr>
                <w:szCs w:val="20"/>
              </w:rPr>
            </w:pPr>
            <w:r>
              <w:rPr>
                <w:b/>
                <w:i/>
                <w:szCs w:val="20"/>
              </w:rPr>
              <w:t>Massnahmen</w:t>
            </w:r>
          </w:p>
        </w:tc>
        <w:tc>
          <w:tcPr>
            <w:tcW w:w="2128" w:type="dxa"/>
            <w:shd w:val="clear" w:color="auto" w:fill="D9D9D9" w:themeFill="background1" w:themeFillShade="D9"/>
          </w:tcPr>
          <w:p w14:paraId="4E59BD5F" w14:textId="77777777" w:rsidR="0034108D" w:rsidRPr="001B56FB" w:rsidRDefault="0034108D" w:rsidP="00A00371">
            <w:pPr>
              <w:pStyle w:val="Aufzhlung"/>
              <w:ind w:left="145" w:right="157"/>
            </w:pPr>
          </w:p>
        </w:tc>
        <w:tc>
          <w:tcPr>
            <w:tcW w:w="2975" w:type="dxa"/>
            <w:shd w:val="clear" w:color="auto" w:fill="D9D9D9" w:themeFill="background1" w:themeFillShade="D9"/>
            <w:vAlign w:val="center"/>
          </w:tcPr>
          <w:p w14:paraId="63C2C7BE" w14:textId="77777777" w:rsidR="0034108D" w:rsidRPr="001B56FB" w:rsidRDefault="0034108D" w:rsidP="00A00371">
            <w:pPr>
              <w:pStyle w:val="Aufzhlung"/>
              <w:ind w:left="126"/>
            </w:pPr>
          </w:p>
        </w:tc>
      </w:tr>
      <w:tr w:rsidR="0034108D" w:rsidRPr="002F7524" w14:paraId="531678D8" w14:textId="77777777" w:rsidTr="00011A84">
        <w:trPr>
          <w:trHeight w:val="252"/>
          <w:tblHeader/>
        </w:trPr>
        <w:tc>
          <w:tcPr>
            <w:tcW w:w="3261" w:type="dxa"/>
            <w:vAlign w:val="center"/>
          </w:tcPr>
          <w:p w14:paraId="35F6904B" w14:textId="6D30A6C1" w:rsidR="0034108D" w:rsidRPr="001B56FB" w:rsidRDefault="00A00371" w:rsidP="00BA78E9">
            <w:pPr>
              <w:pStyle w:val="Textkrper"/>
              <w:ind w:left="142" w:right="136"/>
            </w:pPr>
            <w:r w:rsidRPr="001B56FB">
              <w:t>Massnahme</w:t>
            </w:r>
            <w:r w:rsidR="00BA78E9">
              <w:t xml:space="preserve"> mit Bezeichnung gem. Massnahmentabelle</w:t>
            </w:r>
          </w:p>
        </w:tc>
        <w:tc>
          <w:tcPr>
            <w:tcW w:w="2128" w:type="dxa"/>
          </w:tcPr>
          <w:p w14:paraId="4F0A5F11" w14:textId="77777777" w:rsidR="0034108D" w:rsidRPr="001B56FB" w:rsidRDefault="0034108D" w:rsidP="006B476F">
            <w:pPr>
              <w:pStyle w:val="Textkrper"/>
              <w:ind w:left="145" w:right="157"/>
              <w:jc w:val="left"/>
            </w:pPr>
            <w:r w:rsidRPr="001B56FB">
              <w:t>Datenbestand SE der Gemeinde</w:t>
            </w:r>
          </w:p>
        </w:tc>
        <w:tc>
          <w:tcPr>
            <w:tcW w:w="2975" w:type="dxa"/>
            <w:vAlign w:val="center"/>
          </w:tcPr>
          <w:p w14:paraId="5BEDF680" w14:textId="794F8B00" w:rsidR="0034108D" w:rsidRPr="001B56FB" w:rsidRDefault="001B56FB" w:rsidP="00A00371">
            <w:pPr>
              <w:pStyle w:val="Textkrper"/>
              <w:ind w:left="126"/>
            </w:pPr>
            <w:r w:rsidRPr="001B56FB">
              <w:t>GEP_Massnahme</w:t>
            </w:r>
          </w:p>
        </w:tc>
      </w:tr>
      <w:tr w:rsidR="00270564" w:rsidRPr="002F7524" w14:paraId="4D5F2EE0" w14:textId="77777777" w:rsidTr="00F37951">
        <w:trPr>
          <w:trHeight w:val="521"/>
          <w:tblHeader/>
        </w:trPr>
        <w:tc>
          <w:tcPr>
            <w:tcW w:w="3261" w:type="dxa"/>
          </w:tcPr>
          <w:p w14:paraId="3A598856" w14:textId="7265F1DC" w:rsidR="00270564" w:rsidRPr="001B56FB" w:rsidRDefault="00270564" w:rsidP="00270564">
            <w:pPr>
              <w:pStyle w:val="Textkrper"/>
              <w:ind w:left="142" w:right="136"/>
            </w:pPr>
            <w:r>
              <w:rPr>
                <w:szCs w:val="20"/>
              </w:rPr>
              <w:t>Flächenförmige</w:t>
            </w:r>
            <w:r w:rsidR="00BA78E9">
              <w:rPr>
                <w:szCs w:val="20"/>
              </w:rPr>
              <w:t xml:space="preserve"> und linienförmige raumbezogene Massnahmen</w:t>
            </w:r>
            <w:r w:rsidRPr="00130B22">
              <w:rPr>
                <w:szCs w:val="20"/>
              </w:rPr>
              <w:t xml:space="preserve"> Massnahme gem. Massnahmentabelle</w:t>
            </w:r>
          </w:p>
        </w:tc>
        <w:tc>
          <w:tcPr>
            <w:tcW w:w="2128" w:type="dxa"/>
          </w:tcPr>
          <w:p w14:paraId="17D01E91" w14:textId="0951A707" w:rsidR="00270564" w:rsidRPr="001B56FB" w:rsidRDefault="00270564" w:rsidP="00270564">
            <w:pPr>
              <w:pStyle w:val="Textkrper"/>
              <w:ind w:left="145" w:right="157"/>
              <w:jc w:val="left"/>
            </w:pPr>
            <w:r w:rsidRPr="00EE1067">
              <w:t>Datenbestand SE der Gemeinde</w:t>
            </w:r>
          </w:p>
        </w:tc>
        <w:tc>
          <w:tcPr>
            <w:tcW w:w="2975" w:type="dxa"/>
            <w:vAlign w:val="center"/>
          </w:tcPr>
          <w:p w14:paraId="2631538E" w14:textId="1C817F8D" w:rsidR="00270564" w:rsidRPr="001B56FB" w:rsidRDefault="00270564" w:rsidP="00270564">
            <w:pPr>
              <w:pStyle w:val="Textkrper"/>
              <w:ind w:left="126"/>
            </w:pPr>
            <w:r>
              <w:t>GEP_Massnahme</w:t>
            </w:r>
          </w:p>
        </w:tc>
      </w:tr>
      <w:tr w:rsidR="00270564" w:rsidRPr="002F7524" w14:paraId="69980FEC" w14:textId="77777777" w:rsidTr="006B476F">
        <w:tblPrEx>
          <w:tblBorders>
            <w:insideV w:val="none" w:sz="0" w:space="0" w:color="auto"/>
          </w:tblBorders>
        </w:tblPrEx>
        <w:trPr>
          <w:trHeight w:val="521"/>
          <w:tblHeader/>
        </w:trPr>
        <w:tc>
          <w:tcPr>
            <w:tcW w:w="3261" w:type="dxa"/>
            <w:tcBorders>
              <w:top w:val="single" w:sz="4" w:space="0" w:color="auto"/>
              <w:right w:val="dotted" w:sz="4" w:space="0" w:color="auto"/>
            </w:tcBorders>
            <w:vAlign w:val="center"/>
          </w:tcPr>
          <w:p w14:paraId="338EAE5E" w14:textId="1AC89C3A" w:rsidR="00270564" w:rsidRPr="001B56FB" w:rsidRDefault="00BA78E9" w:rsidP="00270564">
            <w:pPr>
              <w:pStyle w:val="Textkrper"/>
              <w:ind w:left="142" w:right="136"/>
            </w:pPr>
            <w:r>
              <w:t>Entwässerungsanlagen</w:t>
            </w:r>
          </w:p>
        </w:tc>
        <w:tc>
          <w:tcPr>
            <w:tcW w:w="2128" w:type="dxa"/>
            <w:tcBorders>
              <w:top w:val="single" w:sz="4" w:space="0" w:color="auto"/>
              <w:left w:val="dotted" w:sz="4" w:space="0" w:color="auto"/>
              <w:right w:val="dotted" w:sz="4" w:space="0" w:color="auto"/>
            </w:tcBorders>
          </w:tcPr>
          <w:p w14:paraId="03C42458" w14:textId="7401BF4F" w:rsidR="00270564" w:rsidRPr="001B56FB" w:rsidRDefault="00270564" w:rsidP="00270564">
            <w:pPr>
              <w:pStyle w:val="Textkrper"/>
              <w:ind w:left="145" w:right="157"/>
              <w:jc w:val="left"/>
            </w:pPr>
            <w:r w:rsidRPr="00EE1067">
              <w:t>Datenbestand SE der Gemeinde beziehungsweise des Verbands</w:t>
            </w:r>
          </w:p>
        </w:tc>
        <w:tc>
          <w:tcPr>
            <w:tcW w:w="2975" w:type="dxa"/>
            <w:tcBorders>
              <w:top w:val="single" w:sz="4" w:space="0" w:color="auto"/>
              <w:left w:val="dotted" w:sz="4" w:space="0" w:color="auto"/>
            </w:tcBorders>
            <w:vAlign w:val="center"/>
          </w:tcPr>
          <w:p w14:paraId="16B2EF6E" w14:textId="02152AC5" w:rsidR="00270564" w:rsidRPr="001B56FB" w:rsidRDefault="00270564" w:rsidP="00270564">
            <w:pPr>
              <w:pStyle w:val="Textkrper"/>
              <w:ind w:left="126"/>
            </w:pPr>
            <w:r w:rsidRPr="00EE1067">
              <w:t>Leitung</w:t>
            </w:r>
            <w:r>
              <w:t xml:space="preserve"> / Knoten</w:t>
            </w:r>
          </w:p>
        </w:tc>
      </w:tr>
      <w:tr w:rsidR="00130B22" w:rsidRPr="002F7524" w14:paraId="5C5C599A" w14:textId="77777777" w:rsidTr="006B476F">
        <w:tblPrEx>
          <w:tblBorders>
            <w:insideV w:val="none" w:sz="0" w:space="0" w:color="auto"/>
          </w:tblBorders>
        </w:tblPrEx>
        <w:trPr>
          <w:trHeight w:val="521"/>
          <w:tblHeader/>
        </w:trPr>
        <w:tc>
          <w:tcPr>
            <w:tcW w:w="3261" w:type="dxa"/>
            <w:tcBorders>
              <w:top w:val="single" w:sz="4" w:space="0" w:color="auto"/>
              <w:right w:val="dotted" w:sz="4" w:space="0" w:color="auto"/>
            </w:tcBorders>
          </w:tcPr>
          <w:p w14:paraId="0325F760" w14:textId="4916BC2F" w:rsidR="00130B22" w:rsidRPr="00A57D2E" w:rsidRDefault="005B6ABA" w:rsidP="00BA78E9">
            <w:pPr>
              <w:pStyle w:val="Textkrper"/>
              <w:ind w:left="142" w:right="136"/>
              <w:rPr>
                <w:szCs w:val="20"/>
              </w:rPr>
            </w:pPr>
            <w:r>
              <w:t>Abwasserbehandlung ländlicher Raum (ALR)</w:t>
            </w:r>
          </w:p>
        </w:tc>
        <w:tc>
          <w:tcPr>
            <w:tcW w:w="2128" w:type="dxa"/>
            <w:tcBorders>
              <w:top w:val="single" w:sz="4" w:space="0" w:color="auto"/>
              <w:left w:val="dotted" w:sz="4" w:space="0" w:color="auto"/>
              <w:right w:val="dotted" w:sz="4" w:space="0" w:color="auto"/>
            </w:tcBorders>
          </w:tcPr>
          <w:p w14:paraId="628FD40C" w14:textId="3390231A" w:rsidR="00130B22" w:rsidRPr="001B56FB" w:rsidRDefault="00130B22" w:rsidP="006B476F">
            <w:pPr>
              <w:pStyle w:val="Textkrper"/>
              <w:ind w:left="145" w:right="157"/>
              <w:jc w:val="left"/>
            </w:pPr>
            <w:r w:rsidRPr="00EE1067">
              <w:t>Datenbestand SE der Gemeinde</w:t>
            </w:r>
          </w:p>
        </w:tc>
        <w:tc>
          <w:tcPr>
            <w:tcW w:w="2975" w:type="dxa"/>
            <w:tcBorders>
              <w:top w:val="single" w:sz="4" w:space="0" w:color="auto"/>
              <w:left w:val="dotted" w:sz="4" w:space="0" w:color="auto"/>
            </w:tcBorders>
            <w:vAlign w:val="center"/>
          </w:tcPr>
          <w:p w14:paraId="42C6B6B7" w14:textId="4D555029" w:rsidR="00130B22" w:rsidRPr="001B56FB" w:rsidRDefault="00130B22" w:rsidP="00130B22">
            <w:pPr>
              <w:pStyle w:val="Textkrper"/>
              <w:ind w:left="126"/>
            </w:pPr>
            <w:r w:rsidRPr="00EE1067">
              <w:t>Teileinzugsgebiet</w:t>
            </w:r>
            <w:r w:rsidR="00BA78E9">
              <w:t xml:space="preserve"> / ALR</w:t>
            </w:r>
          </w:p>
        </w:tc>
      </w:tr>
      <w:tr w:rsidR="00270564" w:rsidRPr="002F7524" w14:paraId="20F9E8AD" w14:textId="77777777" w:rsidTr="006B476F">
        <w:tblPrEx>
          <w:tblBorders>
            <w:insideV w:val="none" w:sz="0" w:space="0" w:color="auto"/>
          </w:tblBorders>
        </w:tblPrEx>
        <w:trPr>
          <w:trHeight w:val="521"/>
          <w:tblHeader/>
        </w:trPr>
        <w:tc>
          <w:tcPr>
            <w:tcW w:w="3261" w:type="dxa"/>
            <w:tcBorders>
              <w:top w:val="single" w:sz="4" w:space="0" w:color="auto"/>
              <w:right w:val="dotted" w:sz="4" w:space="0" w:color="auto"/>
            </w:tcBorders>
            <w:shd w:val="clear" w:color="auto" w:fill="D9D9D9" w:themeFill="background1" w:themeFillShade="D9"/>
          </w:tcPr>
          <w:p w14:paraId="65B0071E" w14:textId="6FB4D85E" w:rsidR="00270564" w:rsidRPr="002F7524" w:rsidRDefault="00270564" w:rsidP="00270564">
            <w:pPr>
              <w:ind w:left="142" w:right="136"/>
              <w:rPr>
                <w:szCs w:val="20"/>
                <w:highlight w:val="yellow"/>
              </w:rPr>
            </w:pPr>
            <w:r w:rsidRPr="00130B22">
              <w:rPr>
                <w:b/>
                <w:i/>
                <w:szCs w:val="20"/>
              </w:rPr>
              <w:t xml:space="preserve">Orientierungsinhalt </w:t>
            </w:r>
            <w:r w:rsidR="00961CB5">
              <w:rPr>
                <w:b/>
                <w:i/>
                <w:szCs w:val="20"/>
              </w:rPr>
              <w:t xml:space="preserve">                  </w:t>
            </w:r>
            <w:r w:rsidRPr="00130B22">
              <w:rPr>
                <w:b/>
                <w:i/>
                <w:szCs w:val="20"/>
              </w:rPr>
              <w:t>GEP-Themen</w:t>
            </w:r>
          </w:p>
        </w:tc>
        <w:tc>
          <w:tcPr>
            <w:tcW w:w="2128" w:type="dxa"/>
            <w:tcBorders>
              <w:top w:val="single" w:sz="4" w:space="0" w:color="auto"/>
              <w:left w:val="dotted" w:sz="4" w:space="0" w:color="auto"/>
              <w:right w:val="dotted" w:sz="4" w:space="0" w:color="auto"/>
            </w:tcBorders>
            <w:shd w:val="clear" w:color="auto" w:fill="D9D9D9" w:themeFill="background1" w:themeFillShade="D9"/>
          </w:tcPr>
          <w:p w14:paraId="2D0DFE30" w14:textId="77777777" w:rsidR="00270564" w:rsidRPr="002F7524" w:rsidRDefault="00270564" w:rsidP="00270564">
            <w:pPr>
              <w:pStyle w:val="Aufzhlung"/>
              <w:ind w:left="145" w:right="157"/>
              <w:jc w:val="left"/>
              <w:rPr>
                <w:highlight w:val="yellow"/>
              </w:rPr>
            </w:pPr>
          </w:p>
        </w:tc>
        <w:tc>
          <w:tcPr>
            <w:tcW w:w="2975" w:type="dxa"/>
            <w:tcBorders>
              <w:top w:val="single" w:sz="4" w:space="0" w:color="auto"/>
              <w:left w:val="dotted" w:sz="4" w:space="0" w:color="auto"/>
            </w:tcBorders>
            <w:shd w:val="clear" w:color="auto" w:fill="D9D9D9" w:themeFill="background1" w:themeFillShade="D9"/>
            <w:vAlign w:val="center"/>
          </w:tcPr>
          <w:p w14:paraId="0CDD4DAF" w14:textId="77777777" w:rsidR="00270564" w:rsidRPr="002F7524" w:rsidRDefault="00270564" w:rsidP="00270564">
            <w:pPr>
              <w:pStyle w:val="Aufzhlung"/>
              <w:ind w:left="126"/>
              <w:rPr>
                <w:highlight w:val="yellow"/>
              </w:rPr>
            </w:pPr>
          </w:p>
        </w:tc>
      </w:tr>
      <w:tr w:rsidR="00270564" w:rsidRPr="002F7524" w14:paraId="4CEB5C48" w14:textId="77777777" w:rsidTr="006B476F">
        <w:tblPrEx>
          <w:tblBorders>
            <w:insideV w:val="none" w:sz="0" w:space="0" w:color="auto"/>
          </w:tblBorders>
        </w:tblPrEx>
        <w:trPr>
          <w:trHeight w:val="521"/>
          <w:tblHeader/>
        </w:trPr>
        <w:tc>
          <w:tcPr>
            <w:tcW w:w="3261" w:type="dxa"/>
            <w:tcBorders>
              <w:top w:val="single" w:sz="4" w:space="0" w:color="auto"/>
              <w:right w:val="dotted" w:sz="4" w:space="0" w:color="auto"/>
            </w:tcBorders>
            <w:vAlign w:val="center"/>
          </w:tcPr>
          <w:p w14:paraId="2E00E74F" w14:textId="66E6EE8E" w:rsidR="00270564" w:rsidRPr="00EE1067" w:rsidRDefault="00270564" w:rsidP="00270564">
            <w:pPr>
              <w:pStyle w:val="Textkrper"/>
              <w:ind w:left="142" w:right="136"/>
            </w:pPr>
            <w:r w:rsidRPr="00EE1067">
              <w:t>Perimeter des öffentlichen Kanalisationsbereichs</w:t>
            </w:r>
          </w:p>
        </w:tc>
        <w:tc>
          <w:tcPr>
            <w:tcW w:w="2128" w:type="dxa"/>
            <w:tcBorders>
              <w:top w:val="single" w:sz="4" w:space="0" w:color="auto"/>
              <w:left w:val="dotted" w:sz="4" w:space="0" w:color="auto"/>
              <w:right w:val="dotted" w:sz="4" w:space="0" w:color="auto"/>
            </w:tcBorders>
          </w:tcPr>
          <w:p w14:paraId="73B69611" w14:textId="445AAB5B" w:rsidR="00270564" w:rsidRPr="00EE1067" w:rsidRDefault="00270564" w:rsidP="00270564">
            <w:pPr>
              <w:pStyle w:val="Textkrper"/>
              <w:ind w:left="145" w:right="157"/>
              <w:jc w:val="left"/>
            </w:pPr>
            <w:r w:rsidRPr="00EE1067">
              <w:t>Datenbestand SE der Gemeinde</w:t>
            </w:r>
          </w:p>
        </w:tc>
        <w:tc>
          <w:tcPr>
            <w:tcW w:w="2975" w:type="dxa"/>
            <w:tcBorders>
              <w:top w:val="single" w:sz="4" w:space="0" w:color="auto"/>
              <w:left w:val="dotted" w:sz="4" w:space="0" w:color="auto"/>
            </w:tcBorders>
            <w:vAlign w:val="center"/>
          </w:tcPr>
          <w:p w14:paraId="3EA7F83F" w14:textId="656C9FDE" w:rsidR="00270564" w:rsidRPr="00EE1067" w:rsidRDefault="00270564" w:rsidP="00270564">
            <w:pPr>
              <w:pStyle w:val="Textkrper"/>
              <w:ind w:left="126"/>
            </w:pPr>
            <w:r w:rsidRPr="00EE1067">
              <w:t>Aussengrenze aller Teileinzugsgebiete</w:t>
            </w:r>
          </w:p>
        </w:tc>
      </w:tr>
      <w:tr w:rsidR="00270564" w:rsidRPr="002F7524" w14:paraId="0005CC3B" w14:textId="77777777" w:rsidTr="006B476F">
        <w:tblPrEx>
          <w:tblBorders>
            <w:insideV w:val="none" w:sz="0" w:space="0" w:color="auto"/>
          </w:tblBorders>
        </w:tblPrEx>
        <w:trPr>
          <w:trHeight w:val="521"/>
          <w:tblHeader/>
        </w:trPr>
        <w:tc>
          <w:tcPr>
            <w:tcW w:w="3261" w:type="dxa"/>
            <w:tcBorders>
              <w:top w:val="single" w:sz="4" w:space="0" w:color="auto"/>
              <w:right w:val="dotted" w:sz="4" w:space="0" w:color="auto"/>
            </w:tcBorders>
          </w:tcPr>
          <w:p w14:paraId="2E5FEDDF" w14:textId="328B15F9" w:rsidR="00270564" w:rsidRPr="002F7524" w:rsidRDefault="00270564" w:rsidP="00270564">
            <w:pPr>
              <w:pStyle w:val="Textkrper"/>
              <w:ind w:left="142" w:right="136"/>
              <w:rPr>
                <w:b/>
                <w:i/>
                <w:highlight w:val="yellow"/>
              </w:rPr>
            </w:pPr>
            <w:r w:rsidRPr="00EE1067">
              <w:t>Entwässerungsart</w:t>
            </w:r>
          </w:p>
        </w:tc>
        <w:tc>
          <w:tcPr>
            <w:tcW w:w="2128" w:type="dxa"/>
            <w:tcBorders>
              <w:top w:val="single" w:sz="4" w:space="0" w:color="auto"/>
              <w:left w:val="dotted" w:sz="4" w:space="0" w:color="auto"/>
              <w:right w:val="dotted" w:sz="4" w:space="0" w:color="auto"/>
            </w:tcBorders>
          </w:tcPr>
          <w:p w14:paraId="31354041" w14:textId="1CD6B8B7" w:rsidR="00270564" w:rsidRPr="002F7524" w:rsidRDefault="00270564" w:rsidP="00270564">
            <w:pPr>
              <w:pStyle w:val="Textkrper"/>
              <w:ind w:left="145" w:right="157"/>
              <w:jc w:val="left"/>
              <w:rPr>
                <w:highlight w:val="yellow"/>
              </w:rPr>
            </w:pPr>
            <w:r w:rsidRPr="00EE1067">
              <w:t>Datenbestand SE der Gemeinde</w:t>
            </w:r>
          </w:p>
        </w:tc>
        <w:tc>
          <w:tcPr>
            <w:tcW w:w="2975" w:type="dxa"/>
            <w:tcBorders>
              <w:top w:val="single" w:sz="4" w:space="0" w:color="auto"/>
              <w:left w:val="dotted" w:sz="4" w:space="0" w:color="auto"/>
            </w:tcBorders>
            <w:vAlign w:val="center"/>
          </w:tcPr>
          <w:p w14:paraId="62EED8F3" w14:textId="7479145A" w:rsidR="00270564" w:rsidRPr="002F7524" w:rsidRDefault="00270564" w:rsidP="00270564">
            <w:pPr>
              <w:pStyle w:val="Textkrper"/>
              <w:ind w:left="126"/>
              <w:rPr>
                <w:highlight w:val="yellow"/>
              </w:rPr>
            </w:pPr>
            <w:r w:rsidRPr="00EE1067">
              <w:t>Teileinzugsgebiet</w:t>
            </w:r>
          </w:p>
        </w:tc>
      </w:tr>
      <w:tr w:rsidR="00270564" w:rsidRPr="002F7524" w14:paraId="699E7D78" w14:textId="77777777" w:rsidTr="006B476F">
        <w:tblPrEx>
          <w:tblBorders>
            <w:insideV w:val="none" w:sz="0" w:space="0" w:color="auto"/>
          </w:tblBorders>
        </w:tblPrEx>
        <w:trPr>
          <w:trHeight w:val="521"/>
          <w:tblHeader/>
        </w:trPr>
        <w:tc>
          <w:tcPr>
            <w:tcW w:w="3261" w:type="dxa"/>
            <w:tcBorders>
              <w:top w:val="single" w:sz="4" w:space="0" w:color="auto"/>
              <w:bottom w:val="single" w:sz="4" w:space="0" w:color="auto"/>
              <w:right w:val="dotted" w:sz="4" w:space="0" w:color="auto"/>
            </w:tcBorders>
          </w:tcPr>
          <w:p w14:paraId="7978A0C3" w14:textId="77777777" w:rsidR="00270564" w:rsidRPr="00130B22" w:rsidRDefault="00270564" w:rsidP="00270564">
            <w:pPr>
              <w:pStyle w:val="Textkrper"/>
              <w:ind w:left="142" w:right="136"/>
            </w:pPr>
            <w:r w:rsidRPr="00130B22">
              <w:t>Leitungen Dritter und Sanierungsleitungen</w:t>
            </w:r>
          </w:p>
        </w:tc>
        <w:tc>
          <w:tcPr>
            <w:tcW w:w="2128" w:type="dxa"/>
            <w:tcBorders>
              <w:top w:val="single" w:sz="4" w:space="0" w:color="auto"/>
              <w:left w:val="dotted" w:sz="4" w:space="0" w:color="auto"/>
              <w:bottom w:val="single" w:sz="4" w:space="0" w:color="auto"/>
              <w:right w:val="dotted" w:sz="4" w:space="0" w:color="auto"/>
            </w:tcBorders>
          </w:tcPr>
          <w:p w14:paraId="23BC54ED" w14:textId="77777777" w:rsidR="00270564" w:rsidRPr="00130B22" w:rsidRDefault="00270564" w:rsidP="00270564">
            <w:pPr>
              <w:pStyle w:val="Textkrper"/>
              <w:ind w:left="145" w:right="157"/>
              <w:jc w:val="left"/>
            </w:pPr>
            <w:r w:rsidRPr="00130B22">
              <w:t>Leitungskataster, verschiedene Datenherren</w:t>
            </w:r>
          </w:p>
        </w:tc>
        <w:tc>
          <w:tcPr>
            <w:tcW w:w="2975" w:type="dxa"/>
            <w:tcBorders>
              <w:top w:val="single" w:sz="4" w:space="0" w:color="auto"/>
              <w:left w:val="dotted" w:sz="4" w:space="0" w:color="auto"/>
              <w:bottom w:val="single" w:sz="4" w:space="0" w:color="auto"/>
            </w:tcBorders>
            <w:vAlign w:val="center"/>
          </w:tcPr>
          <w:p w14:paraId="0B12C1B9" w14:textId="77777777" w:rsidR="00270564" w:rsidRPr="00130B22" w:rsidRDefault="00270564" w:rsidP="00270564">
            <w:pPr>
              <w:pStyle w:val="Textkrper"/>
              <w:ind w:left="126"/>
            </w:pPr>
            <w:r w:rsidRPr="00130B22">
              <w:t>Leitung, Bauwerksflächen</w:t>
            </w:r>
          </w:p>
        </w:tc>
      </w:tr>
      <w:tr w:rsidR="00270564" w:rsidRPr="002F7524" w14:paraId="611F0CCF" w14:textId="77777777" w:rsidTr="006B476F">
        <w:tblPrEx>
          <w:tblBorders>
            <w:insideV w:val="none" w:sz="0" w:space="0" w:color="auto"/>
          </w:tblBorders>
        </w:tblPrEx>
        <w:trPr>
          <w:trHeight w:val="521"/>
          <w:tblHeader/>
        </w:trPr>
        <w:tc>
          <w:tcPr>
            <w:tcW w:w="3261" w:type="dxa"/>
            <w:tcBorders>
              <w:top w:val="single" w:sz="4" w:space="0" w:color="auto"/>
              <w:right w:val="dotted" w:sz="4" w:space="0" w:color="auto"/>
            </w:tcBorders>
          </w:tcPr>
          <w:p w14:paraId="00404555" w14:textId="77777777" w:rsidR="00270564" w:rsidRPr="00130B22" w:rsidRDefault="00270564" w:rsidP="00270564">
            <w:pPr>
              <w:pStyle w:val="Textkrper"/>
              <w:ind w:left="142" w:right="136"/>
            </w:pPr>
            <w:r w:rsidRPr="00130B22">
              <w:t>Bauzone / Reservezone</w:t>
            </w:r>
          </w:p>
        </w:tc>
        <w:tc>
          <w:tcPr>
            <w:tcW w:w="2128" w:type="dxa"/>
            <w:tcBorders>
              <w:top w:val="single" w:sz="4" w:space="0" w:color="auto"/>
              <w:left w:val="dotted" w:sz="4" w:space="0" w:color="auto"/>
              <w:right w:val="dotted" w:sz="4" w:space="0" w:color="auto"/>
            </w:tcBorders>
          </w:tcPr>
          <w:p w14:paraId="3CB06E19" w14:textId="77777777" w:rsidR="00270564" w:rsidRPr="00130B22" w:rsidRDefault="00270564" w:rsidP="00270564">
            <w:pPr>
              <w:pStyle w:val="Textkrper"/>
              <w:ind w:left="145" w:right="157"/>
              <w:jc w:val="left"/>
            </w:pPr>
            <w:r w:rsidRPr="00130B22">
              <w:t>Nutzungsplanung der Gemeinde</w:t>
            </w:r>
          </w:p>
        </w:tc>
        <w:tc>
          <w:tcPr>
            <w:tcW w:w="2975" w:type="dxa"/>
            <w:tcBorders>
              <w:top w:val="single" w:sz="4" w:space="0" w:color="auto"/>
              <w:left w:val="dotted" w:sz="4" w:space="0" w:color="auto"/>
            </w:tcBorders>
            <w:vAlign w:val="center"/>
          </w:tcPr>
          <w:p w14:paraId="577C92F8" w14:textId="77777777" w:rsidR="00270564" w:rsidRPr="00130B22" w:rsidRDefault="00270564" w:rsidP="00270564">
            <w:pPr>
              <w:pStyle w:val="Textkrper"/>
              <w:ind w:left="126"/>
            </w:pPr>
            <w:r w:rsidRPr="00130B22">
              <w:t>-</w:t>
            </w:r>
          </w:p>
        </w:tc>
      </w:tr>
      <w:tr w:rsidR="00270564" w:rsidRPr="002F7524" w14:paraId="2342F907" w14:textId="77777777" w:rsidTr="006B476F">
        <w:tblPrEx>
          <w:tblBorders>
            <w:insideV w:val="none" w:sz="0" w:space="0" w:color="auto"/>
          </w:tblBorders>
        </w:tblPrEx>
        <w:trPr>
          <w:trHeight w:val="521"/>
          <w:tblHeader/>
        </w:trPr>
        <w:tc>
          <w:tcPr>
            <w:tcW w:w="3261" w:type="dxa"/>
            <w:tcBorders>
              <w:top w:val="single" w:sz="4" w:space="0" w:color="auto"/>
              <w:right w:val="dotted" w:sz="4" w:space="0" w:color="auto"/>
            </w:tcBorders>
          </w:tcPr>
          <w:p w14:paraId="7F3B3D6F" w14:textId="77777777" w:rsidR="00270564" w:rsidRPr="00130B22" w:rsidRDefault="00270564" w:rsidP="00270564">
            <w:pPr>
              <w:pStyle w:val="Textkrper"/>
              <w:ind w:left="142" w:right="136"/>
            </w:pPr>
            <w:r w:rsidRPr="00130B22">
              <w:t>Grundwasserschutzzone</w:t>
            </w:r>
          </w:p>
        </w:tc>
        <w:tc>
          <w:tcPr>
            <w:tcW w:w="2128" w:type="dxa"/>
            <w:tcBorders>
              <w:top w:val="single" w:sz="4" w:space="0" w:color="auto"/>
              <w:left w:val="dotted" w:sz="4" w:space="0" w:color="auto"/>
              <w:right w:val="dotted" w:sz="4" w:space="0" w:color="auto"/>
            </w:tcBorders>
          </w:tcPr>
          <w:p w14:paraId="1EB0BC2B" w14:textId="6295939E" w:rsidR="00270564" w:rsidRPr="00130B22" w:rsidRDefault="00270564" w:rsidP="00270564">
            <w:pPr>
              <w:pStyle w:val="Textkrper"/>
              <w:ind w:left="145" w:right="157"/>
              <w:jc w:val="left"/>
            </w:pPr>
            <w:r w:rsidRPr="00130B22">
              <w:t>Datensatz –Schutzzonen und -areale (Geoportal Kanton Solothurn</w:t>
            </w:r>
            <w:r w:rsidR="007C0901">
              <w:t>/Bern</w:t>
            </w:r>
            <w:r w:rsidRPr="00130B22">
              <w:t>)</w:t>
            </w:r>
          </w:p>
        </w:tc>
        <w:tc>
          <w:tcPr>
            <w:tcW w:w="2975" w:type="dxa"/>
            <w:tcBorders>
              <w:top w:val="single" w:sz="4" w:space="0" w:color="auto"/>
              <w:left w:val="dotted" w:sz="4" w:space="0" w:color="auto"/>
            </w:tcBorders>
            <w:vAlign w:val="center"/>
          </w:tcPr>
          <w:p w14:paraId="7D2F8660" w14:textId="77777777" w:rsidR="00270564" w:rsidRPr="00130B22" w:rsidRDefault="00270564" w:rsidP="00270564">
            <w:pPr>
              <w:pStyle w:val="Textkrper"/>
              <w:ind w:left="126"/>
            </w:pPr>
            <w:r w:rsidRPr="00130B22">
              <w:t>-</w:t>
            </w:r>
          </w:p>
        </w:tc>
      </w:tr>
      <w:tr w:rsidR="00270564" w:rsidRPr="002F7524" w14:paraId="295EDEFC" w14:textId="77777777" w:rsidTr="006B476F">
        <w:tblPrEx>
          <w:tblBorders>
            <w:insideV w:val="none" w:sz="0" w:space="0" w:color="auto"/>
          </w:tblBorders>
        </w:tblPrEx>
        <w:trPr>
          <w:trHeight w:val="521"/>
          <w:tblHeader/>
        </w:trPr>
        <w:tc>
          <w:tcPr>
            <w:tcW w:w="3261" w:type="dxa"/>
            <w:tcBorders>
              <w:top w:val="single" w:sz="4" w:space="0" w:color="auto"/>
              <w:right w:val="dotted" w:sz="4" w:space="0" w:color="auto"/>
            </w:tcBorders>
          </w:tcPr>
          <w:p w14:paraId="5B584799" w14:textId="77777777" w:rsidR="00270564" w:rsidRPr="00130B22" w:rsidRDefault="00270564" w:rsidP="00270564">
            <w:pPr>
              <w:pStyle w:val="Textkrper"/>
              <w:ind w:left="142" w:right="136"/>
            </w:pPr>
            <w:r w:rsidRPr="00130B22">
              <w:t>Eingedoltes Gewässer</w:t>
            </w:r>
          </w:p>
        </w:tc>
        <w:tc>
          <w:tcPr>
            <w:tcW w:w="2128" w:type="dxa"/>
            <w:tcBorders>
              <w:top w:val="single" w:sz="4" w:space="0" w:color="auto"/>
              <w:left w:val="dotted" w:sz="4" w:space="0" w:color="auto"/>
              <w:right w:val="dotted" w:sz="4" w:space="0" w:color="auto"/>
            </w:tcBorders>
          </w:tcPr>
          <w:p w14:paraId="64BFB26A" w14:textId="3B88DDB2" w:rsidR="00270564" w:rsidRPr="00130B22" w:rsidRDefault="00270564" w:rsidP="00270564">
            <w:pPr>
              <w:pStyle w:val="Textkrper"/>
              <w:ind w:left="145" w:right="157"/>
              <w:jc w:val="left"/>
            </w:pPr>
            <w:r w:rsidRPr="00130B22">
              <w:t>Datenbestand SE der Gemeinde bzw. Datensatz Gewässernetz (Geoportal Kanton Solothurn</w:t>
            </w:r>
            <w:r w:rsidR="007C0901">
              <w:t>/Bern</w:t>
            </w:r>
            <w:r w:rsidRPr="00130B22">
              <w:t>)</w:t>
            </w:r>
          </w:p>
        </w:tc>
        <w:tc>
          <w:tcPr>
            <w:tcW w:w="2975" w:type="dxa"/>
            <w:tcBorders>
              <w:top w:val="single" w:sz="4" w:space="0" w:color="auto"/>
              <w:left w:val="dotted" w:sz="4" w:space="0" w:color="auto"/>
            </w:tcBorders>
            <w:vAlign w:val="center"/>
          </w:tcPr>
          <w:p w14:paraId="292C73B0" w14:textId="77777777" w:rsidR="00270564" w:rsidRPr="00130B22" w:rsidRDefault="00270564" w:rsidP="00270564">
            <w:pPr>
              <w:pStyle w:val="Textkrper"/>
              <w:ind w:left="126"/>
            </w:pPr>
            <w:r w:rsidRPr="00130B22">
              <w:t>Leitung</w:t>
            </w:r>
          </w:p>
        </w:tc>
      </w:tr>
      <w:tr w:rsidR="00270564" w:rsidRPr="002F7524" w14:paraId="173896C0" w14:textId="77777777" w:rsidTr="006B476F">
        <w:tblPrEx>
          <w:tblBorders>
            <w:insideV w:val="none" w:sz="0" w:space="0" w:color="auto"/>
          </w:tblBorders>
        </w:tblPrEx>
        <w:trPr>
          <w:trHeight w:val="521"/>
          <w:tblHeader/>
        </w:trPr>
        <w:tc>
          <w:tcPr>
            <w:tcW w:w="3261" w:type="dxa"/>
            <w:tcBorders>
              <w:top w:val="single" w:sz="4" w:space="0" w:color="auto"/>
              <w:right w:val="dotted" w:sz="4" w:space="0" w:color="auto"/>
            </w:tcBorders>
            <w:shd w:val="clear" w:color="auto" w:fill="D9D9D9" w:themeFill="background1" w:themeFillShade="D9"/>
          </w:tcPr>
          <w:p w14:paraId="379D3E4B" w14:textId="77777777" w:rsidR="00270564" w:rsidRPr="00130B22" w:rsidRDefault="00270564" w:rsidP="00270564">
            <w:pPr>
              <w:ind w:left="142" w:right="136"/>
              <w:rPr>
                <w:szCs w:val="20"/>
              </w:rPr>
            </w:pPr>
            <w:r w:rsidRPr="00130B22">
              <w:rPr>
                <w:b/>
                <w:i/>
                <w:szCs w:val="20"/>
              </w:rPr>
              <w:t>Situation</w:t>
            </w:r>
          </w:p>
        </w:tc>
        <w:tc>
          <w:tcPr>
            <w:tcW w:w="2128" w:type="dxa"/>
            <w:tcBorders>
              <w:top w:val="single" w:sz="4" w:space="0" w:color="auto"/>
              <w:left w:val="dotted" w:sz="4" w:space="0" w:color="auto"/>
              <w:right w:val="dotted" w:sz="4" w:space="0" w:color="auto"/>
            </w:tcBorders>
            <w:shd w:val="clear" w:color="auto" w:fill="D9D9D9" w:themeFill="background1" w:themeFillShade="D9"/>
          </w:tcPr>
          <w:p w14:paraId="266B876F" w14:textId="77777777" w:rsidR="00270564" w:rsidRPr="00130B22" w:rsidRDefault="00270564" w:rsidP="00270564">
            <w:pPr>
              <w:pStyle w:val="Aufzhlung"/>
              <w:ind w:left="145" w:right="157"/>
              <w:jc w:val="left"/>
            </w:pPr>
          </w:p>
        </w:tc>
        <w:tc>
          <w:tcPr>
            <w:tcW w:w="2975" w:type="dxa"/>
            <w:tcBorders>
              <w:top w:val="single" w:sz="4" w:space="0" w:color="auto"/>
              <w:left w:val="dotted" w:sz="4" w:space="0" w:color="auto"/>
            </w:tcBorders>
            <w:shd w:val="clear" w:color="auto" w:fill="D9D9D9" w:themeFill="background1" w:themeFillShade="D9"/>
            <w:vAlign w:val="center"/>
          </w:tcPr>
          <w:p w14:paraId="06376C0B" w14:textId="77777777" w:rsidR="00270564" w:rsidRPr="00130B22" w:rsidRDefault="00270564" w:rsidP="00270564">
            <w:pPr>
              <w:pStyle w:val="Aufzhlung"/>
              <w:ind w:left="126"/>
            </w:pPr>
          </w:p>
        </w:tc>
      </w:tr>
      <w:tr w:rsidR="00270564" w:rsidRPr="002F7524" w14:paraId="0DFE1280" w14:textId="77777777" w:rsidTr="006B476F">
        <w:tblPrEx>
          <w:tblBorders>
            <w:insideV w:val="none" w:sz="0" w:space="0" w:color="auto"/>
          </w:tblBorders>
        </w:tblPrEx>
        <w:trPr>
          <w:trHeight w:val="521"/>
          <w:tblHeader/>
        </w:trPr>
        <w:tc>
          <w:tcPr>
            <w:tcW w:w="3261" w:type="dxa"/>
            <w:tcBorders>
              <w:top w:val="single" w:sz="4" w:space="0" w:color="auto"/>
              <w:right w:val="dotted" w:sz="4" w:space="0" w:color="auto"/>
            </w:tcBorders>
          </w:tcPr>
          <w:p w14:paraId="70FBF26D" w14:textId="77777777" w:rsidR="00270564" w:rsidRPr="00130B22" w:rsidRDefault="00270564" w:rsidP="00270564">
            <w:pPr>
              <w:ind w:left="142" w:right="136"/>
              <w:rPr>
                <w:b/>
                <w:i/>
                <w:szCs w:val="20"/>
              </w:rPr>
            </w:pPr>
            <w:r w:rsidRPr="00130B22">
              <w:rPr>
                <w:szCs w:val="20"/>
              </w:rPr>
              <w:t xml:space="preserve">Übersichtsplan </w:t>
            </w:r>
          </w:p>
        </w:tc>
        <w:tc>
          <w:tcPr>
            <w:tcW w:w="2128" w:type="dxa"/>
            <w:tcBorders>
              <w:top w:val="single" w:sz="4" w:space="0" w:color="auto"/>
              <w:left w:val="dotted" w:sz="4" w:space="0" w:color="auto"/>
              <w:right w:val="dotted" w:sz="4" w:space="0" w:color="auto"/>
            </w:tcBorders>
          </w:tcPr>
          <w:p w14:paraId="0C904606" w14:textId="77777777" w:rsidR="00270564" w:rsidRPr="00130B22" w:rsidRDefault="00270564" w:rsidP="00270564">
            <w:pPr>
              <w:pStyle w:val="Aufzhlung"/>
              <w:ind w:left="145" w:right="157"/>
              <w:jc w:val="left"/>
            </w:pPr>
            <w:r w:rsidRPr="00130B22">
              <w:t>Amtliche Vermessung der Gemeinde(n)</w:t>
            </w:r>
          </w:p>
        </w:tc>
        <w:tc>
          <w:tcPr>
            <w:tcW w:w="2975" w:type="dxa"/>
            <w:tcBorders>
              <w:top w:val="single" w:sz="4" w:space="0" w:color="auto"/>
              <w:left w:val="dotted" w:sz="4" w:space="0" w:color="auto"/>
            </w:tcBorders>
            <w:vAlign w:val="center"/>
          </w:tcPr>
          <w:p w14:paraId="15DB0290" w14:textId="77777777" w:rsidR="00270564" w:rsidRPr="00130B22" w:rsidRDefault="00270564" w:rsidP="00270564">
            <w:pPr>
              <w:pStyle w:val="Aufzhlung"/>
              <w:ind w:left="126"/>
            </w:pPr>
            <w:r w:rsidRPr="00130B22">
              <w:t>-</w:t>
            </w:r>
          </w:p>
        </w:tc>
      </w:tr>
    </w:tbl>
    <w:p w14:paraId="6109AAEE" w14:textId="36321115" w:rsidR="001C4A55" w:rsidRPr="002F7524" w:rsidRDefault="001C4A55" w:rsidP="00AB7896">
      <w:pPr>
        <w:pStyle w:val="Fliesstext"/>
        <w:rPr>
          <w:highlight w:val="yellow"/>
        </w:rPr>
      </w:pPr>
    </w:p>
    <w:p w14:paraId="4AEF65FF" w14:textId="558B058A" w:rsidR="009965AF" w:rsidRPr="00167358" w:rsidRDefault="009965AF" w:rsidP="009965AF">
      <w:pPr>
        <w:pStyle w:val="berschrift2"/>
      </w:pPr>
      <w:bookmarkStart w:id="13" w:name="_Toc63262690"/>
      <w:r w:rsidRPr="00167358">
        <w:lastRenderedPageBreak/>
        <w:t>Legende</w:t>
      </w:r>
      <w:bookmarkEnd w:id="13"/>
    </w:p>
    <w:p w14:paraId="77D609D9" w14:textId="233EBFCA" w:rsidR="0034108D" w:rsidRPr="00167358" w:rsidRDefault="0034108D" w:rsidP="0034108D">
      <w:pPr>
        <w:pStyle w:val="Fliesstext"/>
      </w:pPr>
      <w:r w:rsidRPr="00167358">
        <w:t xml:space="preserve">Nebst den Legendeneinträgen zu den abgebildeten «Layer» </w:t>
      </w:r>
      <w:r w:rsidR="007607C9">
        <w:t>enthalten</w:t>
      </w:r>
      <w:r w:rsidRPr="00167358">
        <w:t xml:space="preserve"> die Legende</w:t>
      </w:r>
      <w:r w:rsidR="007607C9">
        <w:t>n</w:t>
      </w:r>
      <w:r w:rsidRPr="00167358">
        <w:t xml:space="preserve"> </w:t>
      </w:r>
      <w:r w:rsidR="007607C9">
        <w:t>der verschiedenen Planansichten</w:t>
      </w:r>
      <w:r w:rsidRPr="00167358">
        <w:t xml:space="preserve"> auch weiterführende Informationen. Dies beinhaltet allgemeine wichtige verbindliche Informationen. Die Angabe des Kartenmassstabs (Massstabszahl) ist auf dem Titelblatt ersichtlich. Der Massstab und der Nordpfeil werden innerhalb der Situation an einem gut sichtbaren Standort platziert. Die allgemeinen wichtigen Informationen</w:t>
      </w:r>
      <w:r w:rsidR="00BD35BD">
        <w:t xml:space="preserve"> sind verbindlich und</w:t>
      </w:r>
      <w:r w:rsidRPr="00167358">
        <w:t xml:space="preserve"> werden an dieser Stelle nochmals aufgeführt:</w:t>
      </w:r>
    </w:p>
    <w:p w14:paraId="6944C78F" w14:textId="77777777" w:rsidR="0034108D" w:rsidRPr="00167358" w:rsidRDefault="0034108D" w:rsidP="00583415">
      <w:pPr>
        <w:pStyle w:val="Fliesstext"/>
        <w:numPr>
          <w:ilvl w:val="0"/>
          <w:numId w:val="12"/>
        </w:numPr>
      </w:pPr>
      <w:r w:rsidRPr="00167358">
        <w:t>Bei allen Bauvorhaben ist zu beachten</w:t>
      </w:r>
    </w:p>
    <w:p w14:paraId="0EA8B15D" w14:textId="32BD95A5" w:rsidR="0034108D" w:rsidRPr="00167358" w:rsidRDefault="0034108D" w:rsidP="00583415">
      <w:pPr>
        <w:pStyle w:val="Fliesstext"/>
        <w:numPr>
          <w:ilvl w:val="1"/>
          <w:numId w:val="12"/>
        </w:numPr>
      </w:pPr>
      <w:r w:rsidRPr="00167358">
        <w:t>Kat</w:t>
      </w:r>
      <w:r w:rsidR="00BE339C">
        <w:t>aster der Belasteten Standorte</w:t>
      </w:r>
    </w:p>
    <w:p w14:paraId="78A8EC49" w14:textId="6491E7A4" w:rsidR="0034108D" w:rsidRDefault="0034108D" w:rsidP="00583415">
      <w:pPr>
        <w:pStyle w:val="Fliesstext"/>
        <w:numPr>
          <w:ilvl w:val="1"/>
          <w:numId w:val="12"/>
        </w:numPr>
      </w:pPr>
      <w:r w:rsidRPr="00167358">
        <w:t xml:space="preserve">Naturgefahrenplan </w:t>
      </w:r>
      <w:r w:rsidR="00BE339C">
        <w:t>bzw. Naturgefahrenhinweiskarte</w:t>
      </w:r>
    </w:p>
    <w:p w14:paraId="4C70750A" w14:textId="47C9AA71" w:rsidR="00BE339C" w:rsidRPr="00167358" w:rsidRDefault="00BE339C" w:rsidP="00583415">
      <w:pPr>
        <w:pStyle w:val="Fliesstext"/>
        <w:numPr>
          <w:ilvl w:val="1"/>
          <w:numId w:val="12"/>
        </w:numPr>
      </w:pPr>
      <w:r>
        <w:t>Versickerungskarte</w:t>
      </w:r>
    </w:p>
    <w:p w14:paraId="037DB2DF" w14:textId="773C3EC6" w:rsidR="0034108D" w:rsidRPr="00167358" w:rsidRDefault="0034108D" w:rsidP="00583415">
      <w:pPr>
        <w:pStyle w:val="Fliesstext"/>
        <w:numPr>
          <w:ilvl w:val="0"/>
          <w:numId w:val="12"/>
        </w:numPr>
      </w:pPr>
      <w:r w:rsidRPr="00167358">
        <w:t xml:space="preserve">Grundlage des </w:t>
      </w:r>
      <w:r w:rsidR="007607C9">
        <w:t>«</w:t>
      </w:r>
      <w:r w:rsidR="007607C9" w:rsidRPr="007607C9">
        <w:rPr>
          <w:i/>
        </w:rPr>
        <w:t>Titel Planansicht</w:t>
      </w:r>
      <w:r w:rsidR="007607C9">
        <w:rPr>
          <w:i/>
        </w:rPr>
        <w:t>»</w:t>
      </w:r>
      <w:r w:rsidRPr="00167358">
        <w:t xml:space="preserve"> bildet die Generelle Entwässerungsplanung </w:t>
      </w:r>
    </w:p>
    <w:p w14:paraId="0843BC5A" w14:textId="68D5D607" w:rsidR="0034108D" w:rsidRPr="00167358" w:rsidRDefault="005B3DBA" w:rsidP="00583415">
      <w:pPr>
        <w:pStyle w:val="Fliesstext"/>
        <w:numPr>
          <w:ilvl w:val="0"/>
          <w:numId w:val="12"/>
        </w:numPr>
      </w:pPr>
      <w:r>
        <w:t xml:space="preserve">Nicht </w:t>
      </w:r>
      <w:r w:rsidR="0034108D" w:rsidRPr="00167358">
        <w:t>verschmutztes Regenabwasser von Vorplätzen, Wegen und Strassen soll wo immer möglich über eine belebte Bodenschicht direkt versickert werden (z.B. über die Schulter)</w:t>
      </w:r>
    </w:p>
    <w:p w14:paraId="712AD995" w14:textId="4CB7F16A" w:rsidR="006F499D" w:rsidRPr="00F165A4" w:rsidRDefault="0034108D" w:rsidP="00184F0B">
      <w:pPr>
        <w:pStyle w:val="Fliesstext"/>
        <w:numPr>
          <w:ilvl w:val="0"/>
          <w:numId w:val="12"/>
        </w:numPr>
      </w:pPr>
      <w:r w:rsidRPr="00167358">
        <w:t>Alle Sonderbauwerke sind in der Da</w:t>
      </w:r>
      <w:r w:rsidR="00BE339C">
        <w:t>tenbank Sonderbauwerke erfasst</w:t>
      </w:r>
      <w:r w:rsidRPr="00167358">
        <w:t xml:space="preserve"> </w:t>
      </w:r>
    </w:p>
    <w:p w14:paraId="6839C5D4" w14:textId="74F753F2" w:rsidR="0034108D" w:rsidRPr="00E73D84" w:rsidRDefault="0034108D" w:rsidP="00583415">
      <w:pPr>
        <w:pStyle w:val="berschrift2"/>
        <w:numPr>
          <w:ilvl w:val="1"/>
          <w:numId w:val="9"/>
        </w:numPr>
      </w:pPr>
      <w:bookmarkStart w:id="14" w:name="_Toc63262691"/>
      <w:r w:rsidRPr="00E73D84">
        <w:t>Titelblatt</w:t>
      </w:r>
      <w:bookmarkEnd w:id="14"/>
    </w:p>
    <w:p w14:paraId="4AF7EA93" w14:textId="7594AD92" w:rsidR="00310C66" w:rsidRDefault="0034108D" w:rsidP="0034108D">
      <w:pPr>
        <w:pStyle w:val="Fliesstext"/>
      </w:pPr>
      <w:r w:rsidRPr="00E73D84">
        <w:t>Das Titelblatt ist auf die Dimension A4 zu entwerfen. Es beinhaltet die bearbeitete Gemeinde inkl. Wappen, den Titel des Planes, den Planmassstab sowie Informationen zur Bearbeitung (Datum, Plannummer, Bearbeiter etc.)</w:t>
      </w:r>
      <w:r w:rsidR="00E069B2" w:rsidRPr="00E73D84">
        <w:t>.</w:t>
      </w:r>
    </w:p>
    <w:p w14:paraId="63D3A8DB" w14:textId="77777777" w:rsidR="00310C66" w:rsidRDefault="00310C66">
      <w:pPr>
        <w:spacing w:before="0" w:after="0" w:line="240" w:lineRule="auto"/>
        <w:jc w:val="left"/>
        <w:rPr>
          <w:rFonts w:cs="Arial"/>
        </w:rPr>
      </w:pPr>
      <w:r>
        <w:br w:type="page"/>
      </w:r>
    </w:p>
    <w:p w14:paraId="13EA1C72" w14:textId="68CC621D" w:rsidR="00A50CC3" w:rsidRPr="00C838A3" w:rsidRDefault="00AA3144" w:rsidP="00AA3144">
      <w:pPr>
        <w:pStyle w:val="berschrift1"/>
      </w:pPr>
      <w:bookmarkStart w:id="15" w:name="_Toc63262692"/>
      <w:r>
        <w:lastRenderedPageBreak/>
        <w:t>Darstellungsmodell verschiedener Planansichten</w:t>
      </w:r>
      <w:bookmarkEnd w:id="15"/>
    </w:p>
    <w:p w14:paraId="77BAEED5" w14:textId="5EEEACD1" w:rsidR="002C508D" w:rsidRDefault="00E069B2" w:rsidP="00E069B2">
      <w:pPr>
        <w:pStyle w:val="Fliesstext"/>
      </w:pPr>
      <w:r w:rsidRPr="00C838A3">
        <w:t>Im Folgenden werden die Darstellungsebenen kurz beschrieben und anhand ausgewählter Beispiele veranschaulicht. Die genauen Abmessun</w:t>
      </w:r>
      <w:r w:rsidR="00C838A3" w:rsidRPr="00C838A3">
        <w:t xml:space="preserve">gen und Spezifikationen sind im </w:t>
      </w:r>
      <w:r w:rsidR="00C838A3" w:rsidRPr="00C838A3">
        <w:fldChar w:fldCharType="begin"/>
      </w:r>
      <w:r w:rsidR="00C838A3" w:rsidRPr="00C838A3">
        <w:instrText xml:space="preserve"> REF _Ref33093144 \r \h </w:instrText>
      </w:r>
      <w:r w:rsidR="00C838A3">
        <w:instrText xml:space="preserve"> \* MERGEFORMAT </w:instrText>
      </w:r>
      <w:r w:rsidR="00C838A3" w:rsidRPr="00C838A3">
        <w:fldChar w:fldCharType="separate"/>
      </w:r>
      <w:r w:rsidR="00D46611">
        <w:t>Anhang II</w:t>
      </w:r>
      <w:r w:rsidR="00C838A3" w:rsidRPr="00C838A3">
        <w:fldChar w:fldCharType="end"/>
      </w:r>
      <w:r w:rsidR="00C838A3" w:rsidRPr="00C838A3">
        <w:t xml:space="preserve"> </w:t>
      </w:r>
      <w:r w:rsidRPr="00C838A3">
        <w:t>gegeben.</w:t>
      </w:r>
      <w:r w:rsidR="001F1DF5">
        <w:t xml:space="preserve"> </w:t>
      </w:r>
    </w:p>
    <w:p w14:paraId="70D89800" w14:textId="2D16466A" w:rsidR="00AA3144" w:rsidRDefault="001F1DF5" w:rsidP="00E069B2">
      <w:pPr>
        <w:pStyle w:val="Fliesstext"/>
      </w:pPr>
      <w:r>
        <w:t>Als Referenzmassstab dient primär ein 1:2'000 Massstab. Weitere Massstabsabhängigkeiten</w:t>
      </w:r>
      <w:r w:rsidR="00D22688">
        <w:t>, welche sich primär auf die Darstellung in der IPW beziehen,</w:t>
      </w:r>
      <w:r>
        <w:t xml:space="preserve"> werden in einem Unterkapitel am Schluss des Abschnittes der jeweiligen Planansicht gegeben.</w:t>
      </w:r>
      <w:r w:rsidR="002C508D">
        <w:t xml:space="preserve"> In kleinen Massstäben werden für eine optimale Lesbarkeit nicht alle Objekte dargestellt.</w:t>
      </w:r>
      <w:r w:rsidR="008D3096">
        <w:t xml:space="preserve"> Der Detaillierungsg</w:t>
      </w:r>
      <w:r w:rsidR="00EF57D3">
        <w:t xml:space="preserve">rad nimmt beim Hineinzoomen zu. </w:t>
      </w:r>
      <w:r w:rsidR="00EF57D3" w:rsidRPr="00310C66">
        <w:t xml:space="preserve">Die Symbole werden </w:t>
      </w:r>
      <w:r w:rsidR="00AA611C" w:rsidRPr="00310C66">
        <w:t>massstabsabhängig</w:t>
      </w:r>
      <w:r w:rsidR="00EF57D3" w:rsidRPr="00310C66">
        <w:t xml:space="preserve"> skaliert.</w:t>
      </w:r>
      <w:r w:rsidR="00AA611C" w:rsidRPr="00310C66">
        <w:t xml:space="preserve"> Die Symbolgrösse im Massstab 1:2'000 entspricht 100%.</w:t>
      </w:r>
    </w:p>
    <w:p w14:paraId="04BCC2D2" w14:textId="0543260A" w:rsidR="00AA3144" w:rsidRDefault="00AA3144" w:rsidP="00AA3144">
      <w:pPr>
        <w:pStyle w:val="berschrift2"/>
      </w:pPr>
      <w:bookmarkStart w:id="16" w:name="_Ref58833088"/>
      <w:bookmarkStart w:id="17" w:name="_Toc63262693"/>
      <w:r>
        <w:t>Planansicht Erschliessungsplan «GEP»</w:t>
      </w:r>
      <w:bookmarkEnd w:id="16"/>
      <w:bookmarkEnd w:id="17"/>
    </w:p>
    <w:p w14:paraId="7D9274B0" w14:textId="4AD3E4E9" w:rsidR="00AA3144" w:rsidRDefault="0002073B" w:rsidP="0002073B">
      <w:pPr>
        <w:pStyle w:val="berschrift3"/>
      </w:pPr>
      <w:bookmarkStart w:id="18" w:name="_Toc63262694"/>
      <w:r>
        <w:t>Darstellungsebene Perimeter des öffentlichen Kanalisationsbereiches</w:t>
      </w:r>
      <w:bookmarkEnd w:id="18"/>
    </w:p>
    <w:p w14:paraId="78FF88DF" w14:textId="610B6ED9" w:rsidR="00A96C71" w:rsidRDefault="00A96C71" w:rsidP="00B93062">
      <w:pPr>
        <w:pStyle w:val="Textkrper"/>
        <w:spacing w:before="0" w:after="120" w:line="320" w:lineRule="atLeast"/>
        <w:rPr>
          <w:rFonts w:cs="Arial"/>
        </w:rPr>
      </w:pPr>
      <w:r>
        <w:rPr>
          <w:rFonts w:cs="Arial"/>
        </w:rPr>
        <w:t>Diese Planansicht wird nur im Kanton Solothurn verwendet und ist im Kanton Bern demnach nicht relevant.</w:t>
      </w:r>
    </w:p>
    <w:p w14:paraId="2140F757" w14:textId="43F3BF52" w:rsidR="00B93062" w:rsidRPr="00B93062" w:rsidRDefault="00B93062" w:rsidP="00B93062">
      <w:pPr>
        <w:pStyle w:val="Textkrper"/>
        <w:spacing w:before="0" w:after="120" w:line="320" w:lineRule="atLeast"/>
        <w:rPr>
          <w:rFonts w:cs="Arial"/>
        </w:rPr>
      </w:pPr>
      <w:r w:rsidRPr="00B93062">
        <w:rPr>
          <w:rFonts w:cs="Arial"/>
        </w:rPr>
        <w:t>Bezeichnung: «Perimeter des öffentlichen Kanalisationsbereiches»</w:t>
      </w:r>
    </w:p>
    <w:p w14:paraId="545D7F0C" w14:textId="77777777" w:rsidR="00B93062" w:rsidRPr="00B93062" w:rsidRDefault="00B93062" w:rsidP="00B93062">
      <w:pPr>
        <w:pStyle w:val="Textkrper"/>
        <w:spacing w:before="0" w:after="120" w:line="320" w:lineRule="atLeast"/>
        <w:rPr>
          <w:rFonts w:cs="Arial"/>
        </w:rPr>
      </w:pPr>
      <w:r w:rsidRPr="00B93062">
        <w:rPr>
          <w:rFonts w:cs="Arial"/>
        </w:rPr>
        <w:t>Der Perimeter des öffentlichen Kanalisationsbereiches umfasst:</w:t>
      </w:r>
    </w:p>
    <w:p w14:paraId="21DFE347" w14:textId="77777777" w:rsidR="00B93062" w:rsidRPr="00B93062" w:rsidRDefault="00B93062" w:rsidP="00B93062">
      <w:pPr>
        <w:pStyle w:val="Fliesstext"/>
        <w:numPr>
          <w:ilvl w:val="0"/>
          <w:numId w:val="12"/>
        </w:numPr>
      </w:pPr>
      <w:r w:rsidRPr="00B93062">
        <w:t>Bauzonen</w:t>
      </w:r>
    </w:p>
    <w:p w14:paraId="251ECE32" w14:textId="77777777" w:rsidR="00B93062" w:rsidRPr="00B93062" w:rsidRDefault="00B93062" w:rsidP="00B93062">
      <w:pPr>
        <w:pStyle w:val="Fliesstext"/>
        <w:numPr>
          <w:ilvl w:val="0"/>
          <w:numId w:val="12"/>
        </w:numPr>
      </w:pPr>
      <w:r w:rsidRPr="00B93062">
        <w:t>Weitere Gebiete sobald für sie eine öffentliche Kanalisation erstellt worden ist</w:t>
      </w:r>
    </w:p>
    <w:p w14:paraId="29D91EDF" w14:textId="77777777" w:rsidR="00B93062" w:rsidRPr="00B93062" w:rsidRDefault="00B93062" w:rsidP="00B93062">
      <w:pPr>
        <w:pStyle w:val="Fliesstext"/>
        <w:numPr>
          <w:ilvl w:val="0"/>
          <w:numId w:val="12"/>
        </w:numPr>
      </w:pPr>
      <w:r w:rsidRPr="00B93062">
        <w:t>Weitere Gebiete, in welchen der Anschluss an die Kanalisation zweckmässig und zumutbar ist</w:t>
      </w:r>
    </w:p>
    <w:p w14:paraId="3D14D019" w14:textId="7352C9A5" w:rsidR="00B93062" w:rsidRPr="00592AB8" w:rsidRDefault="00B93062" w:rsidP="005F0509">
      <w:pPr>
        <w:pStyle w:val="Textkrper"/>
        <w:spacing w:before="0" w:after="120" w:line="320" w:lineRule="atLeast"/>
        <w:rPr>
          <w:rFonts w:ascii="Verdana" w:hAnsi="Verdana"/>
          <w:sz w:val="21"/>
          <w:szCs w:val="16"/>
        </w:rPr>
      </w:pPr>
      <w:r w:rsidRPr="00B93062">
        <w:rPr>
          <w:rFonts w:cs="Arial"/>
        </w:rPr>
        <w:t xml:space="preserve">Im Perimeter des öffentlichen Kanalisationsbereichs sind die in der generellen Entwässerungsplanung gezeigten Massnahmen behörden- und eigentümerverbindlich. </w:t>
      </w:r>
      <w:r w:rsidR="005F0509">
        <w:rPr>
          <w:rFonts w:cs="Arial"/>
        </w:rPr>
        <w:t>Er wird erstellt aus den Aussengrenzen sämtlicher Teileinzugsgebiete.</w:t>
      </w:r>
    </w:p>
    <w:tbl>
      <w:tblPr>
        <w:tblStyle w:val="Tabellenraster"/>
        <w:tblpPr w:leftFromText="141" w:rightFromText="141" w:vertAnchor="text" w:horzAnchor="margin" w:tblpX="-851" w:tblpY="119"/>
        <w:tblW w:w="8647"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2268"/>
        <w:gridCol w:w="1560"/>
        <w:gridCol w:w="1417"/>
        <w:gridCol w:w="3402"/>
      </w:tblGrid>
      <w:tr w:rsidR="007354A1" w:rsidRPr="007F5CA2" w14:paraId="24FD4DEB" w14:textId="77777777" w:rsidTr="00B93062">
        <w:tc>
          <w:tcPr>
            <w:tcW w:w="2268" w:type="dxa"/>
          </w:tcPr>
          <w:p w14:paraId="628017C3" w14:textId="77777777" w:rsidR="00B93062" w:rsidRPr="002A4B3C" w:rsidRDefault="00B93062" w:rsidP="00B93062">
            <w:pPr>
              <w:pStyle w:val="TabellenStandard"/>
              <w:rPr>
                <w:b/>
                <w:sz w:val="16"/>
                <w:szCs w:val="16"/>
                <w:lang w:val="de-CH"/>
              </w:rPr>
            </w:pPr>
            <w:r w:rsidRPr="002A4B3C">
              <w:rPr>
                <w:b/>
                <w:sz w:val="16"/>
                <w:szCs w:val="16"/>
                <w:lang w:val="de-CH"/>
              </w:rPr>
              <w:t>Bedeutung</w:t>
            </w:r>
          </w:p>
          <w:p w14:paraId="671C7505" w14:textId="77777777" w:rsidR="00B93062" w:rsidRPr="001F47E2" w:rsidRDefault="00B93062" w:rsidP="00B93062">
            <w:pPr>
              <w:pStyle w:val="TabellenStandard"/>
              <w:rPr>
                <w:i/>
                <w:sz w:val="16"/>
                <w:szCs w:val="16"/>
                <w:lang w:val="de-CH"/>
              </w:rPr>
            </w:pPr>
            <w:r w:rsidRPr="001F47E2">
              <w:rPr>
                <w:i/>
                <w:sz w:val="16"/>
                <w:szCs w:val="16"/>
                <w:lang w:val="de-CH"/>
              </w:rPr>
              <w:t>Legendentext</w:t>
            </w:r>
          </w:p>
        </w:tc>
        <w:tc>
          <w:tcPr>
            <w:tcW w:w="1560" w:type="dxa"/>
          </w:tcPr>
          <w:p w14:paraId="49C23135" w14:textId="77777777" w:rsidR="00B93062" w:rsidRPr="002A4B3C" w:rsidRDefault="00B93062" w:rsidP="00B93062">
            <w:pPr>
              <w:pStyle w:val="TabellenStandard"/>
              <w:rPr>
                <w:b/>
                <w:sz w:val="16"/>
                <w:szCs w:val="16"/>
                <w:lang w:val="de-CH"/>
              </w:rPr>
            </w:pPr>
            <w:r>
              <w:rPr>
                <w:b/>
                <w:sz w:val="16"/>
                <w:szCs w:val="16"/>
                <w:lang w:val="de-CH"/>
              </w:rPr>
              <w:t>Symbol</w:t>
            </w:r>
          </w:p>
        </w:tc>
        <w:tc>
          <w:tcPr>
            <w:tcW w:w="1417" w:type="dxa"/>
          </w:tcPr>
          <w:p w14:paraId="39E6A9C7" w14:textId="77777777" w:rsidR="00B93062" w:rsidRPr="002A4B3C" w:rsidRDefault="00B93062" w:rsidP="00B93062">
            <w:pPr>
              <w:pStyle w:val="TabellenStandard"/>
              <w:rPr>
                <w:b/>
                <w:sz w:val="16"/>
                <w:szCs w:val="16"/>
                <w:lang w:val="de-CH"/>
              </w:rPr>
            </w:pPr>
            <w:r>
              <w:rPr>
                <w:b/>
                <w:sz w:val="16"/>
                <w:szCs w:val="16"/>
                <w:lang w:val="de-CH"/>
              </w:rPr>
              <w:t>Beschreibung / Stil-ID</w:t>
            </w:r>
          </w:p>
        </w:tc>
        <w:tc>
          <w:tcPr>
            <w:tcW w:w="3402" w:type="dxa"/>
          </w:tcPr>
          <w:p w14:paraId="610C03DE" w14:textId="77777777" w:rsidR="00B93062" w:rsidRPr="002A4B3C" w:rsidRDefault="00B93062" w:rsidP="00B93062">
            <w:pPr>
              <w:pStyle w:val="TabellenStandard"/>
              <w:ind w:left="-32" w:firstLine="32"/>
              <w:rPr>
                <w:b/>
                <w:sz w:val="16"/>
                <w:szCs w:val="16"/>
                <w:lang w:val="de-CH"/>
              </w:rPr>
            </w:pPr>
            <w:r>
              <w:rPr>
                <w:b/>
                <w:sz w:val="16"/>
                <w:szCs w:val="16"/>
                <w:lang w:val="de-CH"/>
              </w:rPr>
              <w:t>Beispiel</w:t>
            </w:r>
          </w:p>
        </w:tc>
      </w:tr>
      <w:tr w:rsidR="007354A1" w:rsidRPr="007F5CA2" w14:paraId="182C8222" w14:textId="77777777" w:rsidTr="00B93062">
        <w:tc>
          <w:tcPr>
            <w:tcW w:w="2268" w:type="dxa"/>
          </w:tcPr>
          <w:p w14:paraId="24A2E3EC" w14:textId="77777777" w:rsidR="00B93062" w:rsidRDefault="00B93062" w:rsidP="00B93062">
            <w:pPr>
              <w:pStyle w:val="TabellenStandard"/>
              <w:rPr>
                <w:sz w:val="16"/>
                <w:szCs w:val="16"/>
                <w:lang w:val="de-CH"/>
              </w:rPr>
            </w:pPr>
            <w:r w:rsidRPr="00582B42">
              <w:rPr>
                <w:sz w:val="16"/>
                <w:szCs w:val="16"/>
                <w:lang w:val="de-CH"/>
              </w:rPr>
              <w:t>Perimeter des öffentlichen Kanalisationsbereichs</w:t>
            </w:r>
            <w:r>
              <w:rPr>
                <w:sz w:val="16"/>
                <w:szCs w:val="16"/>
                <w:lang w:val="de-CH"/>
              </w:rPr>
              <w:t>.</w:t>
            </w:r>
          </w:p>
          <w:p w14:paraId="180EAD61" w14:textId="77777777" w:rsidR="00B93062" w:rsidRPr="00582B42" w:rsidRDefault="00B93062" w:rsidP="00B93062">
            <w:pPr>
              <w:pStyle w:val="TabellenStandard"/>
              <w:rPr>
                <w:i/>
                <w:sz w:val="16"/>
                <w:szCs w:val="16"/>
                <w:lang w:val="de-CH"/>
              </w:rPr>
            </w:pPr>
            <w:r w:rsidRPr="00582B42">
              <w:rPr>
                <w:i/>
                <w:sz w:val="16"/>
                <w:szCs w:val="16"/>
                <w:lang w:val="de-CH"/>
              </w:rPr>
              <w:t>Perimeter des öffentlichen Kanalisationsbereichs</w:t>
            </w:r>
          </w:p>
          <w:p w14:paraId="061E1126" w14:textId="77777777" w:rsidR="00B93062" w:rsidRPr="00582B42" w:rsidRDefault="00B93062" w:rsidP="00B93062">
            <w:pPr>
              <w:pStyle w:val="TabellenStandard"/>
              <w:rPr>
                <w:sz w:val="16"/>
                <w:szCs w:val="16"/>
                <w:lang w:val="de-CH"/>
              </w:rPr>
            </w:pPr>
          </w:p>
        </w:tc>
        <w:tc>
          <w:tcPr>
            <w:tcW w:w="1560" w:type="dxa"/>
          </w:tcPr>
          <w:p w14:paraId="4A84870A" w14:textId="77777777" w:rsidR="00B93062" w:rsidRPr="00582B42" w:rsidRDefault="00B93062" w:rsidP="00B93062">
            <w:pPr>
              <w:pStyle w:val="TabellenStandard"/>
              <w:rPr>
                <w:sz w:val="16"/>
                <w:szCs w:val="16"/>
                <w:lang w:val="de-CH"/>
              </w:rPr>
            </w:pPr>
            <w:r>
              <w:rPr>
                <w:noProof/>
                <w:lang w:val="de-CH"/>
              </w:rPr>
              <w:drawing>
                <wp:inline distT="0" distB="0" distL="0" distR="0" wp14:anchorId="7E890DB1" wp14:editId="6ADF3A1B">
                  <wp:extent cx="524786" cy="76531"/>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094" cy="81097"/>
                          </a:xfrm>
                          <a:prstGeom prst="rect">
                            <a:avLst/>
                          </a:prstGeom>
                        </pic:spPr>
                      </pic:pic>
                    </a:graphicData>
                  </a:graphic>
                </wp:inline>
              </w:drawing>
            </w:r>
          </w:p>
        </w:tc>
        <w:tc>
          <w:tcPr>
            <w:tcW w:w="1417" w:type="dxa"/>
          </w:tcPr>
          <w:p w14:paraId="593D793A" w14:textId="77777777" w:rsidR="00B93062" w:rsidRDefault="00B93062" w:rsidP="00B93062">
            <w:pPr>
              <w:pStyle w:val="TabellenStandard"/>
              <w:rPr>
                <w:sz w:val="16"/>
                <w:szCs w:val="16"/>
                <w:lang w:val="de-CH"/>
              </w:rPr>
            </w:pPr>
            <w:r>
              <w:rPr>
                <w:sz w:val="16"/>
                <w:szCs w:val="16"/>
                <w:lang w:val="de-CH"/>
              </w:rPr>
              <w:t>Dunkles Rot; strichpunktiert</w:t>
            </w:r>
          </w:p>
          <w:p w14:paraId="266083CF" w14:textId="77777777" w:rsidR="00B93062" w:rsidRPr="00582B42" w:rsidRDefault="00B93062" w:rsidP="00B93062">
            <w:pPr>
              <w:pStyle w:val="TabellenStandard"/>
              <w:rPr>
                <w:sz w:val="16"/>
                <w:szCs w:val="16"/>
                <w:lang w:val="de-CH"/>
              </w:rPr>
            </w:pPr>
            <w:r>
              <w:rPr>
                <w:sz w:val="16"/>
                <w:szCs w:val="16"/>
                <w:lang w:val="de-CH"/>
              </w:rPr>
              <w:t>Stil-ID Darstellungskatalog: «A_OeKan»</w:t>
            </w:r>
          </w:p>
        </w:tc>
        <w:tc>
          <w:tcPr>
            <w:tcW w:w="3402" w:type="dxa"/>
          </w:tcPr>
          <w:p w14:paraId="5FAD5897" w14:textId="172FE45E" w:rsidR="00B93062" w:rsidRPr="00582B42" w:rsidRDefault="007354A1" w:rsidP="00B93062">
            <w:pPr>
              <w:pStyle w:val="TabellenStandard"/>
              <w:rPr>
                <w:sz w:val="16"/>
                <w:szCs w:val="16"/>
                <w:lang w:val="de-CH"/>
              </w:rPr>
            </w:pPr>
            <w:r>
              <w:rPr>
                <w:noProof/>
                <w:lang w:val="de-CH"/>
              </w:rPr>
              <w:drawing>
                <wp:inline distT="0" distB="0" distL="0" distR="0" wp14:anchorId="2358B8E6" wp14:editId="33CF98A1">
                  <wp:extent cx="1997050" cy="1204654"/>
                  <wp:effectExtent l="0" t="0" r="3810" b="0"/>
                  <wp:docPr id="263" name="Grafik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9889" cy="1248592"/>
                          </a:xfrm>
                          <a:prstGeom prst="rect">
                            <a:avLst/>
                          </a:prstGeom>
                        </pic:spPr>
                      </pic:pic>
                    </a:graphicData>
                  </a:graphic>
                </wp:inline>
              </w:drawing>
            </w:r>
          </w:p>
        </w:tc>
      </w:tr>
    </w:tbl>
    <w:p w14:paraId="3E019B1B" w14:textId="77777777" w:rsidR="00B93062" w:rsidRPr="00B93062" w:rsidRDefault="00B93062" w:rsidP="00B93062">
      <w:pPr>
        <w:pStyle w:val="Fliesstext"/>
        <w:rPr>
          <w:lang w:eastAsia="de-DE"/>
        </w:rPr>
      </w:pPr>
    </w:p>
    <w:p w14:paraId="380B4BE3" w14:textId="69A739E3" w:rsidR="0002073B" w:rsidRDefault="0002073B" w:rsidP="0002073B">
      <w:pPr>
        <w:pStyle w:val="berschrift3"/>
      </w:pPr>
      <w:bookmarkStart w:id="19" w:name="_Ref57019015"/>
      <w:bookmarkStart w:id="20" w:name="_Toc63262695"/>
      <w:r>
        <w:lastRenderedPageBreak/>
        <w:t>Darstellungsebene Begrenzung Teileinzugsgebiet</w:t>
      </w:r>
      <w:bookmarkEnd w:id="19"/>
      <w:bookmarkEnd w:id="20"/>
    </w:p>
    <w:p w14:paraId="2785789E" w14:textId="5EA56E20" w:rsidR="00151705" w:rsidRPr="00151705" w:rsidRDefault="00151705" w:rsidP="00151705">
      <w:pPr>
        <w:pStyle w:val="Textkrper"/>
        <w:spacing w:before="0" w:after="120" w:line="320" w:lineRule="atLeast"/>
        <w:rPr>
          <w:rFonts w:cs="Arial"/>
        </w:rPr>
      </w:pPr>
      <w:r w:rsidRPr="00151705">
        <w:rPr>
          <w:rFonts w:cs="Arial"/>
        </w:rPr>
        <w:t>Bezeichnung: «Teileinzugsgebiet»</w:t>
      </w:r>
    </w:p>
    <w:p w14:paraId="467114F9" w14:textId="42C94D60" w:rsidR="00151705" w:rsidRDefault="00151705" w:rsidP="00151705">
      <w:pPr>
        <w:pStyle w:val="Textkrper"/>
        <w:spacing w:before="0" w:after="120" w:line="320" w:lineRule="atLeast"/>
        <w:rPr>
          <w:rFonts w:cs="Arial"/>
        </w:rPr>
      </w:pPr>
      <w:r w:rsidRPr="00151705">
        <w:rPr>
          <w:rFonts w:cs="Arial"/>
        </w:rPr>
        <w:t xml:space="preserve">Die Abgrenzungen der Teileinzugsgebiete orientieren sich an den Parzellengrenzen, soweit dies der Realität entspricht. Dies heisst nicht, dass jede Parzelle ein einzelnes Teileinzugsgebiet darstellt. Wo an einen Schacht oder eine Leitung mehrere sekundäre Abwasseranlagen mit kleinem Einzugsgebiet (&lt; 1000 m2) einmünden, können diese zusammengefasst werden. Dies kann vor allem bei Strassenentwässerungen sinnvoll sein. Die Abgrenzung bildet die Polygon-Aussenlinie (Umrandung) der Entwässerungsart. </w:t>
      </w:r>
    </w:p>
    <w:tbl>
      <w:tblPr>
        <w:tblStyle w:val="Tabellenraster"/>
        <w:tblW w:w="8639" w:type="dxa"/>
        <w:tblInd w:w="-851"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2133"/>
        <w:gridCol w:w="1518"/>
        <w:gridCol w:w="1595"/>
        <w:gridCol w:w="3393"/>
      </w:tblGrid>
      <w:tr w:rsidR="00151705" w:rsidRPr="007F5CA2" w14:paraId="1E84D9BA" w14:textId="77777777" w:rsidTr="00151705">
        <w:tc>
          <w:tcPr>
            <w:tcW w:w="2133" w:type="dxa"/>
          </w:tcPr>
          <w:p w14:paraId="248A71C0" w14:textId="77777777" w:rsidR="00151705" w:rsidRPr="002A4B3C" w:rsidRDefault="00151705" w:rsidP="00335EE7">
            <w:pPr>
              <w:pStyle w:val="TabellenStandard"/>
              <w:rPr>
                <w:b/>
                <w:sz w:val="16"/>
                <w:szCs w:val="16"/>
                <w:lang w:val="de-CH"/>
              </w:rPr>
            </w:pPr>
            <w:r w:rsidRPr="002A4B3C">
              <w:rPr>
                <w:b/>
                <w:sz w:val="16"/>
                <w:szCs w:val="16"/>
                <w:lang w:val="de-CH"/>
              </w:rPr>
              <w:t>Bedeutung</w:t>
            </w:r>
          </w:p>
          <w:p w14:paraId="6E3A9403" w14:textId="77777777" w:rsidR="00151705" w:rsidRPr="001F47E2" w:rsidRDefault="00151705" w:rsidP="00335EE7">
            <w:pPr>
              <w:pStyle w:val="TabellenStandard"/>
              <w:rPr>
                <w:i/>
                <w:sz w:val="16"/>
                <w:szCs w:val="16"/>
                <w:lang w:val="de-CH"/>
              </w:rPr>
            </w:pPr>
            <w:r w:rsidRPr="001F47E2">
              <w:rPr>
                <w:i/>
                <w:sz w:val="16"/>
                <w:szCs w:val="16"/>
                <w:lang w:val="de-CH"/>
              </w:rPr>
              <w:t>Legendentext</w:t>
            </w:r>
          </w:p>
        </w:tc>
        <w:tc>
          <w:tcPr>
            <w:tcW w:w="1518" w:type="dxa"/>
          </w:tcPr>
          <w:p w14:paraId="584D18F2" w14:textId="77777777" w:rsidR="00151705" w:rsidRPr="002A4B3C" w:rsidRDefault="00151705" w:rsidP="00335EE7">
            <w:pPr>
              <w:pStyle w:val="TabellenStandard"/>
              <w:rPr>
                <w:b/>
                <w:sz w:val="16"/>
                <w:szCs w:val="16"/>
                <w:lang w:val="de-CH"/>
              </w:rPr>
            </w:pPr>
            <w:r>
              <w:rPr>
                <w:b/>
                <w:sz w:val="16"/>
                <w:szCs w:val="16"/>
                <w:lang w:val="de-CH"/>
              </w:rPr>
              <w:t>Symbol</w:t>
            </w:r>
          </w:p>
        </w:tc>
        <w:tc>
          <w:tcPr>
            <w:tcW w:w="1595" w:type="dxa"/>
          </w:tcPr>
          <w:p w14:paraId="20C2DE72" w14:textId="77777777" w:rsidR="00151705" w:rsidRPr="002A4B3C" w:rsidRDefault="00151705" w:rsidP="00335EE7">
            <w:pPr>
              <w:pStyle w:val="TabellenStandard"/>
              <w:rPr>
                <w:b/>
                <w:sz w:val="16"/>
                <w:szCs w:val="16"/>
                <w:lang w:val="de-CH"/>
              </w:rPr>
            </w:pPr>
            <w:r>
              <w:rPr>
                <w:b/>
                <w:sz w:val="16"/>
                <w:szCs w:val="16"/>
                <w:lang w:val="de-CH"/>
              </w:rPr>
              <w:t>Beschreibung / Stil-ID</w:t>
            </w:r>
          </w:p>
        </w:tc>
        <w:tc>
          <w:tcPr>
            <w:tcW w:w="3393" w:type="dxa"/>
          </w:tcPr>
          <w:p w14:paraId="6EDC8FC8" w14:textId="77777777" w:rsidR="00151705" w:rsidRPr="002A4B3C" w:rsidRDefault="00151705" w:rsidP="00335EE7">
            <w:pPr>
              <w:pStyle w:val="TabellenStandard"/>
              <w:ind w:left="-32" w:firstLine="32"/>
              <w:rPr>
                <w:b/>
                <w:sz w:val="16"/>
                <w:szCs w:val="16"/>
                <w:lang w:val="de-CH"/>
              </w:rPr>
            </w:pPr>
            <w:r>
              <w:rPr>
                <w:b/>
                <w:sz w:val="16"/>
                <w:szCs w:val="16"/>
                <w:lang w:val="de-CH"/>
              </w:rPr>
              <w:t>Beispiel</w:t>
            </w:r>
          </w:p>
        </w:tc>
      </w:tr>
      <w:tr w:rsidR="00151705" w:rsidRPr="007F5CA2" w14:paraId="6DC666A4" w14:textId="77777777" w:rsidTr="00151705">
        <w:tc>
          <w:tcPr>
            <w:tcW w:w="2133" w:type="dxa"/>
          </w:tcPr>
          <w:p w14:paraId="69A187F7" w14:textId="77777777" w:rsidR="00151705" w:rsidRDefault="00151705" w:rsidP="00335EE7">
            <w:pPr>
              <w:pStyle w:val="TabellenStandard"/>
              <w:rPr>
                <w:sz w:val="16"/>
                <w:szCs w:val="16"/>
                <w:lang w:val="de-CH"/>
              </w:rPr>
            </w:pPr>
            <w:r>
              <w:rPr>
                <w:sz w:val="16"/>
                <w:szCs w:val="16"/>
                <w:lang w:val="de-CH"/>
              </w:rPr>
              <w:t>(Teil)einzugsgebiet; Abgrenzung orientiert sich an Parzellengrenzen</w:t>
            </w:r>
          </w:p>
          <w:p w14:paraId="74E9EEEF" w14:textId="284BA8AB" w:rsidR="00151705" w:rsidRPr="00582B42" w:rsidRDefault="00151705" w:rsidP="00335EE7">
            <w:pPr>
              <w:pStyle w:val="TabellenStandard"/>
              <w:rPr>
                <w:i/>
                <w:sz w:val="16"/>
                <w:szCs w:val="16"/>
                <w:lang w:val="de-CH"/>
              </w:rPr>
            </w:pPr>
            <w:r>
              <w:rPr>
                <w:i/>
                <w:sz w:val="16"/>
                <w:szCs w:val="16"/>
                <w:lang w:val="de-CH"/>
              </w:rPr>
              <w:t xml:space="preserve">Teileinzugsgebiet </w:t>
            </w:r>
          </w:p>
          <w:p w14:paraId="4D804FB8" w14:textId="77777777" w:rsidR="00151705" w:rsidRPr="00582B42" w:rsidRDefault="00151705" w:rsidP="00335EE7">
            <w:pPr>
              <w:pStyle w:val="TabellenStandard"/>
              <w:rPr>
                <w:sz w:val="16"/>
                <w:szCs w:val="16"/>
                <w:lang w:val="de-CH"/>
              </w:rPr>
            </w:pPr>
          </w:p>
        </w:tc>
        <w:tc>
          <w:tcPr>
            <w:tcW w:w="1518" w:type="dxa"/>
          </w:tcPr>
          <w:p w14:paraId="4E7F1A4A" w14:textId="77777777" w:rsidR="00151705" w:rsidRDefault="00151705" w:rsidP="00335EE7">
            <w:pPr>
              <w:pStyle w:val="TabellenStandard"/>
              <w:rPr>
                <w:sz w:val="16"/>
                <w:szCs w:val="16"/>
                <w:lang w:val="de-CH"/>
              </w:rPr>
            </w:pPr>
            <w:r>
              <w:rPr>
                <w:noProof/>
                <w:lang w:val="de-CH"/>
              </w:rPr>
              <w:drawing>
                <wp:inline distT="0" distB="0" distL="0" distR="0" wp14:anchorId="31DBBAC3" wp14:editId="5598A6B3">
                  <wp:extent cx="563526" cy="13822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331" t="-14882" r="3200" b="17955"/>
                          <a:stretch/>
                        </pic:blipFill>
                        <pic:spPr bwMode="auto">
                          <a:xfrm>
                            <a:off x="0" y="0"/>
                            <a:ext cx="564592" cy="138485"/>
                          </a:xfrm>
                          <a:prstGeom prst="rect">
                            <a:avLst/>
                          </a:prstGeom>
                          <a:ln>
                            <a:noFill/>
                          </a:ln>
                          <a:extLst>
                            <a:ext uri="{53640926-AAD7-44D8-BBD7-CCE9431645EC}">
                              <a14:shadowObscured xmlns:a14="http://schemas.microsoft.com/office/drawing/2010/main"/>
                            </a:ext>
                          </a:extLst>
                        </pic:spPr>
                      </pic:pic>
                    </a:graphicData>
                  </a:graphic>
                </wp:inline>
              </w:drawing>
            </w:r>
          </w:p>
          <w:p w14:paraId="7D20578E" w14:textId="77777777" w:rsidR="00151705" w:rsidRPr="00582B42" w:rsidRDefault="00151705" w:rsidP="00335EE7">
            <w:pPr>
              <w:pStyle w:val="TabellenStandard"/>
              <w:rPr>
                <w:sz w:val="16"/>
                <w:szCs w:val="16"/>
                <w:lang w:val="de-CH"/>
              </w:rPr>
            </w:pPr>
          </w:p>
        </w:tc>
        <w:tc>
          <w:tcPr>
            <w:tcW w:w="1595" w:type="dxa"/>
          </w:tcPr>
          <w:p w14:paraId="5CCBD826" w14:textId="77777777" w:rsidR="00151705" w:rsidRDefault="00151705" w:rsidP="00335EE7">
            <w:pPr>
              <w:pStyle w:val="TabellenStandard"/>
              <w:rPr>
                <w:sz w:val="16"/>
                <w:szCs w:val="16"/>
                <w:lang w:val="de-CH"/>
              </w:rPr>
            </w:pPr>
            <w:r>
              <w:rPr>
                <w:sz w:val="16"/>
                <w:szCs w:val="16"/>
                <w:lang w:val="de-CH"/>
              </w:rPr>
              <w:t>Orange</w:t>
            </w:r>
          </w:p>
          <w:p w14:paraId="1330037F" w14:textId="07D4371C" w:rsidR="00151705" w:rsidRPr="00582B42" w:rsidRDefault="00151705" w:rsidP="005F0509">
            <w:pPr>
              <w:pStyle w:val="TabellenStandard"/>
              <w:rPr>
                <w:sz w:val="16"/>
                <w:szCs w:val="16"/>
                <w:lang w:val="de-CH"/>
              </w:rPr>
            </w:pPr>
            <w:r>
              <w:rPr>
                <w:sz w:val="16"/>
                <w:szCs w:val="16"/>
                <w:lang w:val="de-CH"/>
              </w:rPr>
              <w:t>Stil-ID Darstellungskatal</w:t>
            </w:r>
            <w:r w:rsidR="005F0509">
              <w:rPr>
                <w:sz w:val="16"/>
                <w:szCs w:val="16"/>
                <w:lang w:val="de-CH"/>
              </w:rPr>
              <w:t>og: «A_TEZG_VSTS»; «A_TEZG_VSMS»</w:t>
            </w:r>
          </w:p>
        </w:tc>
        <w:tc>
          <w:tcPr>
            <w:tcW w:w="3393" w:type="dxa"/>
          </w:tcPr>
          <w:p w14:paraId="3402E2DF" w14:textId="1975DC1D" w:rsidR="00151705" w:rsidRPr="001C4A55" w:rsidRDefault="007354A1" w:rsidP="00335EE7">
            <w:pPr>
              <w:pStyle w:val="TabellenStandard"/>
              <w:rPr>
                <w:noProof/>
                <w:lang w:val="de-CH"/>
              </w:rPr>
            </w:pPr>
            <w:r>
              <w:rPr>
                <w:noProof/>
                <w:lang w:val="de-CH"/>
              </w:rPr>
              <w:drawing>
                <wp:inline distT="0" distB="0" distL="0" distR="0" wp14:anchorId="5989FDA1" wp14:editId="58A3DFC2">
                  <wp:extent cx="1967788" cy="1549761"/>
                  <wp:effectExtent l="0" t="0" r="0" b="0"/>
                  <wp:docPr id="268" name="Grafik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90850" cy="1567923"/>
                          </a:xfrm>
                          <a:prstGeom prst="rect">
                            <a:avLst/>
                          </a:prstGeom>
                        </pic:spPr>
                      </pic:pic>
                    </a:graphicData>
                  </a:graphic>
                </wp:inline>
              </w:drawing>
            </w:r>
          </w:p>
        </w:tc>
      </w:tr>
    </w:tbl>
    <w:p w14:paraId="6F5C956A" w14:textId="77777777" w:rsidR="00151705" w:rsidRDefault="00151705" w:rsidP="00151705">
      <w:pPr>
        <w:pStyle w:val="Fliesstext"/>
        <w:rPr>
          <w:lang w:eastAsia="de-DE"/>
        </w:rPr>
      </w:pPr>
    </w:p>
    <w:p w14:paraId="4DDCFCD1" w14:textId="54C8B215" w:rsidR="00151705" w:rsidRDefault="00151705" w:rsidP="00151705">
      <w:pPr>
        <w:pStyle w:val="Textkrper"/>
        <w:spacing w:before="0" w:after="120" w:line="320" w:lineRule="atLeast"/>
        <w:rPr>
          <w:rFonts w:cs="Arial"/>
        </w:rPr>
      </w:pPr>
      <w:r w:rsidRPr="00151705">
        <w:rPr>
          <w:rFonts w:cs="Arial"/>
        </w:rPr>
        <w:t xml:space="preserve">Die Angaben zu den Teileinzugsgebieten werden in einer separaten Liste im technischen Bericht integriert. Darin sind Informationen wie Abflussbeiwert, Anschlussknoten, maximaler Regenwasserabfluss nach Retention, Fläche oder Einwohnerbeiwert. Die rote Darstellung wird gewählt, falls für die Entwässerungsart der Ist-Zustand nicht dem Soll-Zustand entspricht. </w:t>
      </w:r>
    </w:p>
    <w:tbl>
      <w:tblPr>
        <w:tblStyle w:val="Tabellenraster"/>
        <w:tblW w:w="8648" w:type="dxa"/>
        <w:tblInd w:w="-851"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2268"/>
        <w:gridCol w:w="1560"/>
        <w:gridCol w:w="1418"/>
        <w:gridCol w:w="3402"/>
      </w:tblGrid>
      <w:tr w:rsidR="007354A1" w:rsidRPr="007F5CA2" w14:paraId="05C7A41F" w14:textId="77777777" w:rsidTr="004A6C23">
        <w:tc>
          <w:tcPr>
            <w:tcW w:w="2268" w:type="dxa"/>
          </w:tcPr>
          <w:p w14:paraId="05268B38" w14:textId="77777777" w:rsidR="004A6C23" w:rsidRPr="002A4B3C" w:rsidRDefault="004A6C23" w:rsidP="00335EE7">
            <w:pPr>
              <w:pStyle w:val="TabellenStandard"/>
              <w:rPr>
                <w:b/>
                <w:sz w:val="16"/>
                <w:szCs w:val="16"/>
                <w:lang w:val="de-CH"/>
              </w:rPr>
            </w:pPr>
            <w:r w:rsidRPr="002A4B3C">
              <w:rPr>
                <w:b/>
                <w:sz w:val="16"/>
                <w:szCs w:val="16"/>
                <w:lang w:val="de-CH"/>
              </w:rPr>
              <w:t>Bedeutung</w:t>
            </w:r>
          </w:p>
          <w:p w14:paraId="32B785F6" w14:textId="77777777" w:rsidR="004A6C23" w:rsidRPr="001F47E2" w:rsidRDefault="004A6C23" w:rsidP="00335EE7">
            <w:pPr>
              <w:pStyle w:val="TabellenStandard"/>
              <w:rPr>
                <w:i/>
                <w:sz w:val="16"/>
                <w:szCs w:val="16"/>
                <w:lang w:val="de-CH"/>
              </w:rPr>
            </w:pPr>
            <w:r w:rsidRPr="001F47E2">
              <w:rPr>
                <w:i/>
                <w:sz w:val="16"/>
                <w:szCs w:val="16"/>
                <w:lang w:val="de-CH"/>
              </w:rPr>
              <w:t>Legendentext</w:t>
            </w:r>
          </w:p>
        </w:tc>
        <w:tc>
          <w:tcPr>
            <w:tcW w:w="1560" w:type="dxa"/>
          </w:tcPr>
          <w:p w14:paraId="459B050F" w14:textId="77777777" w:rsidR="004A6C23" w:rsidRPr="002A4B3C" w:rsidRDefault="004A6C23" w:rsidP="00335EE7">
            <w:pPr>
              <w:pStyle w:val="TabellenStandard"/>
              <w:rPr>
                <w:b/>
                <w:sz w:val="16"/>
                <w:szCs w:val="16"/>
                <w:lang w:val="de-CH"/>
              </w:rPr>
            </w:pPr>
            <w:r>
              <w:rPr>
                <w:b/>
                <w:sz w:val="16"/>
                <w:szCs w:val="16"/>
                <w:lang w:val="de-CH"/>
              </w:rPr>
              <w:t>Symbol</w:t>
            </w:r>
          </w:p>
        </w:tc>
        <w:tc>
          <w:tcPr>
            <w:tcW w:w="1418" w:type="dxa"/>
          </w:tcPr>
          <w:p w14:paraId="671DF05B" w14:textId="77777777" w:rsidR="004A6C23" w:rsidRPr="002A4B3C" w:rsidRDefault="004A6C23" w:rsidP="00335EE7">
            <w:pPr>
              <w:pStyle w:val="TabellenStandard"/>
              <w:rPr>
                <w:b/>
                <w:sz w:val="16"/>
                <w:szCs w:val="16"/>
                <w:lang w:val="de-CH"/>
              </w:rPr>
            </w:pPr>
            <w:r>
              <w:rPr>
                <w:b/>
                <w:sz w:val="16"/>
                <w:szCs w:val="16"/>
                <w:lang w:val="de-CH"/>
              </w:rPr>
              <w:t>Beschreibung / Stil-ID</w:t>
            </w:r>
          </w:p>
        </w:tc>
        <w:tc>
          <w:tcPr>
            <w:tcW w:w="3402" w:type="dxa"/>
          </w:tcPr>
          <w:p w14:paraId="029AC015" w14:textId="77777777" w:rsidR="004A6C23" w:rsidRPr="002A4B3C" w:rsidRDefault="004A6C23" w:rsidP="00335EE7">
            <w:pPr>
              <w:pStyle w:val="TabellenStandard"/>
              <w:ind w:left="-32" w:firstLine="32"/>
              <w:rPr>
                <w:b/>
                <w:sz w:val="16"/>
                <w:szCs w:val="16"/>
                <w:lang w:val="de-CH"/>
              </w:rPr>
            </w:pPr>
            <w:r>
              <w:rPr>
                <w:b/>
                <w:sz w:val="16"/>
                <w:szCs w:val="16"/>
                <w:lang w:val="de-CH"/>
              </w:rPr>
              <w:t>Beispiel</w:t>
            </w:r>
          </w:p>
        </w:tc>
      </w:tr>
      <w:tr w:rsidR="007354A1" w:rsidRPr="007F5CA2" w14:paraId="475E0700" w14:textId="77777777" w:rsidTr="004A6C23">
        <w:trPr>
          <w:trHeight w:val="2024"/>
        </w:trPr>
        <w:tc>
          <w:tcPr>
            <w:tcW w:w="2268" w:type="dxa"/>
          </w:tcPr>
          <w:p w14:paraId="56EFFF79" w14:textId="77777777" w:rsidR="004A6C23" w:rsidRDefault="004A6C23" w:rsidP="00335EE7">
            <w:pPr>
              <w:pStyle w:val="TabellenStandard"/>
              <w:rPr>
                <w:sz w:val="16"/>
                <w:szCs w:val="16"/>
                <w:lang w:val="de-CH"/>
              </w:rPr>
            </w:pPr>
            <w:r>
              <w:rPr>
                <w:sz w:val="16"/>
                <w:szCs w:val="16"/>
                <w:lang w:val="de-CH"/>
              </w:rPr>
              <w:t>Beschriftung hydraulischen Einzugsgebiete. Informationen in separater Liste in technischem Bericht.</w:t>
            </w:r>
          </w:p>
          <w:p w14:paraId="502896FE" w14:textId="77777777" w:rsidR="004A6C23" w:rsidRPr="00582B42" w:rsidRDefault="004A6C23" w:rsidP="00335EE7">
            <w:pPr>
              <w:pStyle w:val="TabellenStandard"/>
              <w:rPr>
                <w:sz w:val="16"/>
                <w:szCs w:val="16"/>
                <w:lang w:val="de-CH"/>
              </w:rPr>
            </w:pPr>
            <w:r w:rsidRPr="007071B3">
              <w:rPr>
                <w:i/>
                <w:sz w:val="16"/>
                <w:szCs w:val="16"/>
                <w:lang w:val="de-CH"/>
              </w:rPr>
              <w:t>Bezeichnung Teileinzugsgebiet</w:t>
            </w:r>
          </w:p>
        </w:tc>
        <w:tc>
          <w:tcPr>
            <w:tcW w:w="1560" w:type="dxa"/>
          </w:tcPr>
          <w:p w14:paraId="40357B38" w14:textId="77777777" w:rsidR="004A6C23" w:rsidRDefault="004A6C23" w:rsidP="00335EE7">
            <w:pPr>
              <w:pStyle w:val="TabellenStandard"/>
              <w:rPr>
                <w:sz w:val="16"/>
                <w:szCs w:val="16"/>
                <w:lang w:val="de-CH"/>
              </w:rPr>
            </w:pPr>
            <w:r>
              <w:rPr>
                <w:noProof/>
                <w:lang w:val="de-CH"/>
              </w:rPr>
              <w:drawing>
                <wp:anchor distT="0" distB="0" distL="114300" distR="114300" simplePos="0" relativeHeight="251691008" behindDoc="1" locked="0" layoutInCell="1" allowOverlap="1" wp14:anchorId="7D3F6044" wp14:editId="035D05AC">
                  <wp:simplePos x="0" y="0"/>
                  <wp:positionH relativeFrom="column">
                    <wp:posOffset>21285</wp:posOffset>
                  </wp:positionH>
                  <wp:positionV relativeFrom="paragraph">
                    <wp:posOffset>438785</wp:posOffset>
                  </wp:positionV>
                  <wp:extent cx="430530" cy="240665"/>
                  <wp:effectExtent l="0" t="0" r="7620" b="6985"/>
                  <wp:wrapTight wrapText="bothSides">
                    <wp:wrapPolygon edited="0">
                      <wp:start x="0" y="0"/>
                      <wp:lineTo x="0" y="20517"/>
                      <wp:lineTo x="21027" y="20517"/>
                      <wp:lineTo x="21027"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0530" cy="240665"/>
                          </a:xfrm>
                          <a:prstGeom prst="rect">
                            <a:avLst/>
                          </a:prstGeom>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22AF396E" wp14:editId="373AEF4D">
                  <wp:extent cx="468172" cy="258872"/>
                  <wp:effectExtent l="0" t="0" r="8255" b="825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724" cy="264707"/>
                          </a:xfrm>
                          <a:prstGeom prst="rect">
                            <a:avLst/>
                          </a:prstGeom>
                        </pic:spPr>
                      </pic:pic>
                    </a:graphicData>
                  </a:graphic>
                </wp:inline>
              </w:drawing>
            </w:r>
          </w:p>
          <w:p w14:paraId="5EC4F13A" w14:textId="77777777" w:rsidR="004A6C23" w:rsidRPr="00582B42" w:rsidRDefault="004A6C23" w:rsidP="00335EE7">
            <w:pPr>
              <w:pStyle w:val="TabellenStandard"/>
              <w:rPr>
                <w:sz w:val="16"/>
                <w:szCs w:val="16"/>
                <w:lang w:val="de-CH"/>
              </w:rPr>
            </w:pPr>
          </w:p>
        </w:tc>
        <w:tc>
          <w:tcPr>
            <w:tcW w:w="1418" w:type="dxa"/>
          </w:tcPr>
          <w:p w14:paraId="44672EC3" w14:textId="77777777" w:rsidR="004A6C23" w:rsidRDefault="004A6C23" w:rsidP="00335EE7">
            <w:pPr>
              <w:pStyle w:val="TabellenStandard"/>
              <w:rPr>
                <w:sz w:val="16"/>
                <w:szCs w:val="16"/>
                <w:lang w:val="de-CH"/>
              </w:rPr>
            </w:pPr>
            <w:r>
              <w:rPr>
                <w:sz w:val="16"/>
                <w:szCs w:val="16"/>
                <w:lang w:val="de-CH"/>
              </w:rPr>
              <w:t>Grün/Grau</w:t>
            </w:r>
          </w:p>
          <w:p w14:paraId="4579CFDF" w14:textId="77777777" w:rsidR="004A6C23" w:rsidRDefault="004A6C23" w:rsidP="00335EE7">
            <w:pPr>
              <w:pStyle w:val="TabellenStandard"/>
              <w:rPr>
                <w:sz w:val="16"/>
                <w:szCs w:val="16"/>
                <w:lang w:val="de-CH"/>
              </w:rPr>
            </w:pPr>
            <w:r>
              <w:rPr>
                <w:sz w:val="16"/>
                <w:szCs w:val="16"/>
                <w:lang w:val="de-CH"/>
              </w:rPr>
              <w:t>Rot/Grau (falls eine Änderung des Entwässerungssystems ggü. dem IST-Zustand)</w:t>
            </w:r>
          </w:p>
          <w:p w14:paraId="6D288077" w14:textId="77777777" w:rsidR="004A6C23" w:rsidRDefault="004A6C23" w:rsidP="00335EE7">
            <w:pPr>
              <w:pStyle w:val="TabellenStandard"/>
              <w:rPr>
                <w:sz w:val="16"/>
                <w:szCs w:val="16"/>
                <w:lang w:val="de-CH"/>
              </w:rPr>
            </w:pPr>
          </w:p>
          <w:p w14:paraId="225E2A8B" w14:textId="67AF7542" w:rsidR="004A6C23" w:rsidRPr="00582B42" w:rsidRDefault="004A6C23" w:rsidP="00310C66">
            <w:pPr>
              <w:pStyle w:val="TabellenStandard"/>
              <w:rPr>
                <w:sz w:val="16"/>
                <w:szCs w:val="16"/>
                <w:lang w:val="de-CH"/>
              </w:rPr>
            </w:pPr>
            <w:r>
              <w:rPr>
                <w:sz w:val="16"/>
                <w:szCs w:val="16"/>
                <w:lang w:val="de-CH"/>
              </w:rPr>
              <w:t>Stil-ID Darstellungskatalog: «T_Label_TEZG_gr»; «T_Label_TEZG_r»</w:t>
            </w:r>
          </w:p>
        </w:tc>
        <w:tc>
          <w:tcPr>
            <w:tcW w:w="3402" w:type="dxa"/>
          </w:tcPr>
          <w:p w14:paraId="1192CA0D" w14:textId="44D26046" w:rsidR="004A6C23" w:rsidRPr="00582B42" w:rsidRDefault="007354A1" w:rsidP="00335EE7">
            <w:pPr>
              <w:pStyle w:val="TabellenStandard"/>
              <w:rPr>
                <w:sz w:val="16"/>
                <w:szCs w:val="16"/>
                <w:lang w:val="de-CH"/>
              </w:rPr>
            </w:pPr>
            <w:r>
              <w:rPr>
                <w:noProof/>
                <w:lang w:val="de-CH"/>
              </w:rPr>
              <w:drawing>
                <wp:inline distT="0" distB="0" distL="0" distR="0" wp14:anchorId="55C42702" wp14:editId="7D9BB0E1">
                  <wp:extent cx="1982419" cy="1519625"/>
                  <wp:effectExtent l="0" t="0" r="0" b="4445"/>
                  <wp:docPr id="269" name="Grafik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6754" cy="1545945"/>
                          </a:xfrm>
                          <a:prstGeom prst="rect">
                            <a:avLst/>
                          </a:prstGeom>
                        </pic:spPr>
                      </pic:pic>
                    </a:graphicData>
                  </a:graphic>
                </wp:inline>
              </w:drawing>
            </w:r>
          </w:p>
        </w:tc>
      </w:tr>
    </w:tbl>
    <w:p w14:paraId="4E6D0DF6" w14:textId="02F394FB" w:rsidR="0002073B" w:rsidRDefault="0002073B" w:rsidP="0002073B">
      <w:pPr>
        <w:pStyle w:val="berschrift3"/>
      </w:pPr>
      <w:bookmarkStart w:id="21" w:name="_Ref56413287"/>
      <w:bookmarkStart w:id="22" w:name="_Toc63262696"/>
      <w:r>
        <w:lastRenderedPageBreak/>
        <w:t>Darstellungsebene Entwässerungsanlagen</w:t>
      </w:r>
      <w:bookmarkEnd w:id="21"/>
      <w:bookmarkEnd w:id="22"/>
    </w:p>
    <w:p w14:paraId="587801AE" w14:textId="77777777" w:rsidR="004A6C23" w:rsidRPr="004A6C23" w:rsidRDefault="004A6C23" w:rsidP="004A6C23">
      <w:pPr>
        <w:pStyle w:val="Textkrper"/>
        <w:spacing w:before="0" w:after="120" w:line="320" w:lineRule="atLeast"/>
        <w:rPr>
          <w:rFonts w:cs="Arial"/>
        </w:rPr>
      </w:pPr>
      <w:r w:rsidRPr="004A6C23">
        <w:rPr>
          <w:rFonts w:cs="Arial"/>
        </w:rPr>
        <w:t>Bezeichnung: «Entwässerungsanlagen»</w:t>
      </w:r>
    </w:p>
    <w:p w14:paraId="0EE548C8" w14:textId="1ED622EC" w:rsidR="004A6C23" w:rsidRPr="004A6C23" w:rsidRDefault="004A6C23" w:rsidP="004A6C23">
      <w:pPr>
        <w:pStyle w:val="Textkrper"/>
        <w:spacing w:before="0" w:after="120" w:line="320" w:lineRule="atLeast"/>
        <w:rPr>
          <w:rFonts w:cs="Arial"/>
        </w:rPr>
      </w:pPr>
      <w:r w:rsidRPr="004A6C23">
        <w:rPr>
          <w:rFonts w:cs="Arial"/>
        </w:rPr>
        <w:t xml:space="preserve">Unter den Entwässerungsanlagen sind die öffentlichen </w:t>
      </w:r>
      <w:r w:rsidR="001B6982">
        <w:rPr>
          <w:rFonts w:cs="Arial"/>
        </w:rPr>
        <w:t xml:space="preserve">primären </w:t>
      </w:r>
      <w:r w:rsidRPr="004A6C23">
        <w:rPr>
          <w:rFonts w:cs="Arial"/>
        </w:rPr>
        <w:t>Abwasserleitungen und –schächte zusammengefasst. Beschriftet werden die öffentlichen Leitungen mit Kaliber, Material und Fliessrichtung. Es müssen nicht alle Informationen vorhanden sein, die Reihenfolge ist jedoch einzuhalten. Die Schächte werden mit der Schachtnummer beschriftet. Die Schächte werden als Punkte in der Farbe der dazugehörigen Leitung mit weissem Punkt in der Mitte dargestellt. Falls Detailgeometrien vorhanden sind, werden diese dargestellt. Bestehende Leitungen werden als ausgezogene Linie, projektierte als gestrichelte Linie dargestellt.</w:t>
      </w:r>
    </w:p>
    <w:p w14:paraId="0D25C899" w14:textId="77777777" w:rsidR="004A6C23" w:rsidRPr="004A6C23" w:rsidRDefault="004A6C23" w:rsidP="004A6C23">
      <w:pPr>
        <w:pStyle w:val="Textkrper"/>
        <w:spacing w:before="0" w:after="120" w:line="320" w:lineRule="atLeast"/>
        <w:rPr>
          <w:rFonts w:cs="Arial"/>
        </w:rPr>
      </w:pPr>
      <w:r w:rsidRPr="004A6C23">
        <w:rPr>
          <w:rFonts w:cs="Arial"/>
        </w:rPr>
        <w:t>Die Leitungen Dritter (Kanton, Bund, etc.) werden mit dünner ausgezogener Linie dargestellt und nach Medium (Schmutzabwasser, Regenabwasser, Mischabwasser) unterschieden. Sie sind im Orientierungsinhalt aufgeführt.</w:t>
      </w:r>
    </w:p>
    <w:p w14:paraId="7D8D41F0" w14:textId="77777777" w:rsidR="004A6C23" w:rsidRPr="00592AB8" w:rsidRDefault="004A6C23" w:rsidP="004A6C23">
      <w:pPr>
        <w:pStyle w:val="Fliesstext"/>
        <w:rPr>
          <w:rFonts w:ascii="Verdana" w:hAnsi="Verdana"/>
          <w:sz w:val="21"/>
          <w:szCs w:val="16"/>
        </w:rPr>
      </w:pPr>
    </w:p>
    <w:tbl>
      <w:tblPr>
        <w:tblStyle w:val="Tabellenraster"/>
        <w:tblW w:w="8672" w:type="dxa"/>
        <w:tblInd w:w="-851"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2250"/>
        <w:gridCol w:w="1746"/>
        <w:gridCol w:w="1246"/>
        <w:gridCol w:w="3430"/>
      </w:tblGrid>
      <w:tr w:rsidR="001B6982" w:rsidRPr="007F5CA2" w14:paraId="7CB3E368" w14:textId="77777777" w:rsidTr="004A6C23">
        <w:tc>
          <w:tcPr>
            <w:tcW w:w="2254" w:type="dxa"/>
          </w:tcPr>
          <w:p w14:paraId="2F278269" w14:textId="77777777" w:rsidR="004A6C23" w:rsidRPr="002A4B3C" w:rsidRDefault="004A6C23" w:rsidP="00335EE7">
            <w:pPr>
              <w:pStyle w:val="TabellenStandard"/>
              <w:rPr>
                <w:b/>
                <w:sz w:val="16"/>
                <w:szCs w:val="16"/>
                <w:lang w:val="de-CH"/>
              </w:rPr>
            </w:pPr>
            <w:r w:rsidRPr="002A4B3C">
              <w:rPr>
                <w:b/>
                <w:sz w:val="16"/>
                <w:szCs w:val="16"/>
                <w:lang w:val="de-CH"/>
              </w:rPr>
              <w:t>Bedeutung</w:t>
            </w:r>
          </w:p>
          <w:p w14:paraId="19C2B11E" w14:textId="77777777" w:rsidR="004A6C23" w:rsidRPr="001F47E2" w:rsidRDefault="004A6C23" w:rsidP="00335EE7">
            <w:pPr>
              <w:pStyle w:val="TabellenStandard"/>
              <w:rPr>
                <w:i/>
                <w:sz w:val="16"/>
                <w:szCs w:val="16"/>
                <w:lang w:val="de-CH"/>
              </w:rPr>
            </w:pPr>
            <w:r w:rsidRPr="001F47E2">
              <w:rPr>
                <w:i/>
                <w:sz w:val="16"/>
                <w:szCs w:val="16"/>
                <w:lang w:val="de-CH"/>
              </w:rPr>
              <w:t>Legendentext</w:t>
            </w:r>
          </w:p>
        </w:tc>
        <w:tc>
          <w:tcPr>
            <w:tcW w:w="1746" w:type="dxa"/>
          </w:tcPr>
          <w:p w14:paraId="5D117D80" w14:textId="77777777" w:rsidR="004A6C23" w:rsidRPr="002A4B3C" w:rsidRDefault="004A6C23" w:rsidP="00335EE7">
            <w:pPr>
              <w:pStyle w:val="TabellenStandard"/>
              <w:rPr>
                <w:b/>
                <w:sz w:val="16"/>
                <w:szCs w:val="16"/>
                <w:lang w:val="de-CH"/>
              </w:rPr>
            </w:pPr>
            <w:r>
              <w:rPr>
                <w:b/>
                <w:sz w:val="16"/>
                <w:szCs w:val="16"/>
                <w:lang w:val="de-CH"/>
              </w:rPr>
              <w:t>Symbol</w:t>
            </w:r>
          </w:p>
        </w:tc>
        <w:tc>
          <w:tcPr>
            <w:tcW w:w="1246" w:type="dxa"/>
          </w:tcPr>
          <w:p w14:paraId="03087AC9" w14:textId="77777777" w:rsidR="004A6C23" w:rsidRPr="002A4B3C" w:rsidRDefault="004A6C23" w:rsidP="00335EE7">
            <w:pPr>
              <w:pStyle w:val="TabellenStandard"/>
              <w:rPr>
                <w:b/>
                <w:sz w:val="16"/>
                <w:szCs w:val="16"/>
                <w:lang w:val="de-CH"/>
              </w:rPr>
            </w:pPr>
            <w:r>
              <w:rPr>
                <w:b/>
                <w:sz w:val="16"/>
                <w:szCs w:val="16"/>
                <w:lang w:val="de-CH"/>
              </w:rPr>
              <w:t>Beschreibung / Stil-ID</w:t>
            </w:r>
          </w:p>
        </w:tc>
        <w:tc>
          <w:tcPr>
            <w:tcW w:w="3426" w:type="dxa"/>
          </w:tcPr>
          <w:p w14:paraId="775B17FB" w14:textId="77777777" w:rsidR="004A6C23" w:rsidRPr="002A4B3C" w:rsidRDefault="004A6C23" w:rsidP="00335EE7">
            <w:pPr>
              <w:pStyle w:val="TabellenStandard"/>
              <w:ind w:left="-32" w:firstLine="32"/>
              <w:rPr>
                <w:b/>
                <w:sz w:val="16"/>
                <w:szCs w:val="16"/>
                <w:lang w:val="de-CH"/>
              </w:rPr>
            </w:pPr>
            <w:r>
              <w:rPr>
                <w:b/>
                <w:sz w:val="16"/>
                <w:szCs w:val="16"/>
                <w:lang w:val="de-CH"/>
              </w:rPr>
              <w:t>Beispiel</w:t>
            </w:r>
          </w:p>
        </w:tc>
      </w:tr>
      <w:tr w:rsidR="001B6982" w:rsidRPr="007F5CA2" w14:paraId="56B188FF" w14:textId="77777777" w:rsidTr="004A6C23">
        <w:tc>
          <w:tcPr>
            <w:tcW w:w="2254" w:type="dxa"/>
          </w:tcPr>
          <w:p w14:paraId="1C27FADA" w14:textId="77777777" w:rsidR="004A6C23" w:rsidRDefault="004A6C23" w:rsidP="00335EE7">
            <w:pPr>
              <w:pStyle w:val="TabellenStandard"/>
              <w:rPr>
                <w:sz w:val="16"/>
                <w:szCs w:val="16"/>
                <w:lang w:val="de-CH"/>
              </w:rPr>
            </w:pPr>
            <w:r>
              <w:rPr>
                <w:sz w:val="16"/>
                <w:szCs w:val="16"/>
                <w:lang w:val="de-CH"/>
              </w:rPr>
              <w:t>Öffentliche Mischabwasserleitung (best. bzw. proj.)</w:t>
            </w:r>
          </w:p>
          <w:p w14:paraId="44CF5097" w14:textId="77777777" w:rsidR="004A6C23" w:rsidRPr="00582B42" w:rsidRDefault="004A6C23" w:rsidP="00335EE7">
            <w:pPr>
              <w:pStyle w:val="TabellenStandard"/>
              <w:rPr>
                <w:i/>
                <w:sz w:val="16"/>
                <w:szCs w:val="16"/>
                <w:lang w:val="de-CH"/>
              </w:rPr>
            </w:pPr>
            <w:r>
              <w:rPr>
                <w:i/>
                <w:sz w:val="16"/>
                <w:szCs w:val="16"/>
                <w:lang w:val="de-CH"/>
              </w:rPr>
              <w:t>Mischabwasserleitung</w:t>
            </w:r>
          </w:p>
          <w:p w14:paraId="60539110" w14:textId="77777777" w:rsidR="004A6C23" w:rsidRPr="00582B42" w:rsidRDefault="004A6C23" w:rsidP="00335EE7">
            <w:pPr>
              <w:pStyle w:val="TabellenStandard"/>
              <w:rPr>
                <w:sz w:val="16"/>
                <w:szCs w:val="16"/>
                <w:lang w:val="de-CH"/>
              </w:rPr>
            </w:pPr>
          </w:p>
        </w:tc>
        <w:tc>
          <w:tcPr>
            <w:tcW w:w="1746" w:type="dxa"/>
          </w:tcPr>
          <w:p w14:paraId="00F0F559" w14:textId="77777777" w:rsidR="004A6C23" w:rsidRDefault="004A6C23" w:rsidP="00335EE7">
            <w:pPr>
              <w:pStyle w:val="TabellenStandard"/>
              <w:rPr>
                <w:noProof/>
                <w:lang w:val="de-CH"/>
              </w:rPr>
            </w:pPr>
            <w:r>
              <w:rPr>
                <w:noProof/>
                <w:lang w:val="de-CH"/>
              </w:rPr>
              <w:drawing>
                <wp:inline distT="0" distB="0" distL="0" distR="0" wp14:anchorId="53E152A4" wp14:editId="062C3DA4">
                  <wp:extent cx="929030" cy="285293"/>
                  <wp:effectExtent l="0" t="0" r="4445"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50069" b="6084"/>
                          <a:stretch/>
                        </pic:blipFill>
                        <pic:spPr bwMode="auto">
                          <a:xfrm>
                            <a:off x="0" y="0"/>
                            <a:ext cx="932902" cy="286482"/>
                          </a:xfrm>
                          <a:prstGeom prst="rect">
                            <a:avLst/>
                          </a:prstGeom>
                          <a:ln>
                            <a:noFill/>
                          </a:ln>
                          <a:extLst>
                            <a:ext uri="{53640926-AAD7-44D8-BBD7-CCE9431645EC}">
                              <a14:shadowObscured xmlns:a14="http://schemas.microsoft.com/office/drawing/2010/main"/>
                            </a:ext>
                          </a:extLst>
                        </pic:spPr>
                      </pic:pic>
                    </a:graphicData>
                  </a:graphic>
                </wp:inline>
              </w:drawing>
            </w:r>
          </w:p>
          <w:p w14:paraId="37010557" w14:textId="77777777" w:rsidR="004A6C23" w:rsidRPr="00582B42" w:rsidRDefault="004A6C23" w:rsidP="00335EE7">
            <w:pPr>
              <w:pStyle w:val="TabellenStandard"/>
              <w:rPr>
                <w:sz w:val="16"/>
                <w:szCs w:val="16"/>
                <w:lang w:val="de-CH"/>
              </w:rPr>
            </w:pPr>
            <w:r>
              <w:rPr>
                <w:noProof/>
                <w:lang w:val="de-CH"/>
              </w:rPr>
              <w:drawing>
                <wp:inline distT="0" distB="0" distL="0" distR="0" wp14:anchorId="6A456ACE" wp14:editId="041F63D1">
                  <wp:extent cx="938276" cy="321869"/>
                  <wp:effectExtent l="0" t="0" r="0" b="254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646" r="1" b="-5799"/>
                          <a:stretch/>
                        </pic:blipFill>
                        <pic:spPr bwMode="auto">
                          <a:xfrm>
                            <a:off x="0" y="0"/>
                            <a:ext cx="940795" cy="322733"/>
                          </a:xfrm>
                          <a:prstGeom prst="rect">
                            <a:avLst/>
                          </a:prstGeom>
                          <a:ln>
                            <a:noFill/>
                          </a:ln>
                          <a:extLst>
                            <a:ext uri="{53640926-AAD7-44D8-BBD7-CCE9431645EC}">
                              <a14:shadowObscured xmlns:a14="http://schemas.microsoft.com/office/drawing/2010/main"/>
                            </a:ext>
                          </a:extLst>
                        </pic:spPr>
                      </pic:pic>
                    </a:graphicData>
                  </a:graphic>
                </wp:inline>
              </w:drawing>
            </w:r>
          </w:p>
        </w:tc>
        <w:tc>
          <w:tcPr>
            <w:tcW w:w="1246" w:type="dxa"/>
          </w:tcPr>
          <w:p w14:paraId="3D36A250" w14:textId="77777777" w:rsidR="004A6C23" w:rsidRDefault="004A6C23" w:rsidP="00335EE7">
            <w:pPr>
              <w:pStyle w:val="TabellenStandard"/>
              <w:rPr>
                <w:sz w:val="16"/>
                <w:szCs w:val="16"/>
                <w:lang w:val="de-CH"/>
              </w:rPr>
            </w:pPr>
            <w:r>
              <w:rPr>
                <w:sz w:val="16"/>
                <w:szCs w:val="16"/>
                <w:lang w:val="de-CH"/>
              </w:rPr>
              <w:t>Violett</w:t>
            </w:r>
          </w:p>
          <w:p w14:paraId="73FDB5D8" w14:textId="77777777" w:rsidR="004A6C23" w:rsidRDefault="004A6C23" w:rsidP="00335EE7">
            <w:pPr>
              <w:pStyle w:val="TabellenStandard"/>
              <w:rPr>
                <w:sz w:val="16"/>
                <w:szCs w:val="16"/>
                <w:lang w:val="de-CH"/>
              </w:rPr>
            </w:pPr>
          </w:p>
          <w:p w14:paraId="6736170D" w14:textId="77777777" w:rsidR="004A6C23" w:rsidRDefault="004A6C23" w:rsidP="00335EE7">
            <w:pPr>
              <w:pStyle w:val="TabellenStandard"/>
              <w:rPr>
                <w:sz w:val="16"/>
                <w:szCs w:val="16"/>
                <w:lang w:val="de-CH"/>
              </w:rPr>
            </w:pPr>
            <w:r>
              <w:rPr>
                <w:sz w:val="16"/>
                <w:szCs w:val="16"/>
                <w:lang w:val="de-CH"/>
              </w:rPr>
              <w:t>Stil-ID Darstellungskatalog best.: «L_MA»; «T_Label_Leitung»; «K_MA»</w:t>
            </w:r>
          </w:p>
          <w:p w14:paraId="211F4A08" w14:textId="77777777" w:rsidR="004A6C23" w:rsidRDefault="004A6C23" w:rsidP="00335EE7">
            <w:pPr>
              <w:pStyle w:val="TabellenStandard"/>
              <w:rPr>
                <w:sz w:val="16"/>
                <w:szCs w:val="16"/>
                <w:lang w:val="de-CH"/>
              </w:rPr>
            </w:pPr>
            <w:r>
              <w:rPr>
                <w:sz w:val="16"/>
                <w:szCs w:val="16"/>
                <w:lang w:val="de-CH"/>
              </w:rPr>
              <w:t>Stil-ID Darstellungskatalog proj: «L_proj»; «T_Label_proj»</w:t>
            </w:r>
          </w:p>
          <w:p w14:paraId="4867D57F" w14:textId="77777777" w:rsidR="004A6C23" w:rsidRDefault="004A6C23" w:rsidP="00335EE7">
            <w:pPr>
              <w:pStyle w:val="TabellenStandard"/>
              <w:rPr>
                <w:sz w:val="16"/>
                <w:szCs w:val="16"/>
                <w:lang w:val="de-CH"/>
              </w:rPr>
            </w:pPr>
            <w:r>
              <w:rPr>
                <w:sz w:val="16"/>
                <w:szCs w:val="16"/>
                <w:lang w:val="de-CH"/>
              </w:rPr>
              <w:t>Stil-ID Darstellungskatalog Knoten: «P_MA»; «A_Detail» falls Detailgeometrie vorhanden</w:t>
            </w:r>
          </w:p>
          <w:p w14:paraId="527632A4" w14:textId="77777777" w:rsidR="004A6C23" w:rsidRPr="00582B42" w:rsidRDefault="004A6C23" w:rsidP="00335EE7">
            <w:pPr>
              <w:pStyle w:val="TabellenStandard"/>
              <w:rPr>
                <w:sz w:val="16"/>
                <w:szCs w:val="16"/>
                <w:lang w:val="de-CH"/>
              </w:rPr>
            </w:pPr>
          </w:p>
        </w:tc>
        <w:tc>
          <w:tcPr>
            <w:tcW w:w="3426" w:type="dxa"/>
          </w:tcPr>
          <w:p w14:paraId="1B819EB0" w14:textId="0EE76E4B" w:rsidR="004A6C23" w:rsidRPr="00582B42" w:rsidRDefault="007354A1" w:rsidP="00335EE7">
            <w:pPr>
              <w:pStyle w:val="TabellenStandard"/>
              <w:rPr>
                <w:sz w:val="16"/>
                <w:szCs w:val="16"/>
                <w:lang w:val="de-CH"/>
              </w:rPr>
            </w:pPr>
            <w:r>
              <w:rPr>
                <w:noProof/>
                <w:lang w:val="de-CH"/>
              </w:rPr>
              <w:drawing>
                <wp:inline distT="0" distB="0" distL="0" distR="0" wp14:anchorId="5F7EFB07" wp14:editId="00DD005B">
                  <wp:extent cx="2033625" cy="1377794"/>
                  <wp:effectExtent l="0" t="0" r="5080" b="0"/>
                  <wp:docPr id="270" name="Grafik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2125" cy="1403878"/>
                          </a:xfrm>
                          <a:prstGeom prst="rect">
                            <a:avLst/>
                          </a:prstGeom>
                        </pic:spPr>
                      </pic:pic>
                    </a:graphicData>
                  </a:graphic>
                </wp:inline>
              </w:drawing>
            </w:r>
          </w:p>
        </w:tc>
      </w:tr>
      <w:tr w:rsidR="001B6982" w:rsidRPr="007F5CA2" w14:paraId="32393B78" w14:textId="77777777" w:rsidTr="004A6C23">
        <w:tc>
          <w:tcPr>
            <w:tcW w:w="2254" w:type="dxa"/>
          </w:tcPr>
          <w:p w14:paraId="73E18E47" w14:textId="77777777" w:rsidR="004A6C23" w:rsidRDefault="004A6C23" w:rsidP="00335EE7">
            <w:pPr>
              <w:pStyle w:val="TabellenStandard"/>
              <w:rPr>
                <w:sz w:val="16"/>
                <w:szCs w:val="16"/>
                <w:lang w:val="de-CH"/>
              </w:rPr>
            </w:pPr>
            <w:r>
              <w:rPr>
                <w:sz w:val="16"/>
                <w:szCs w:val="16"/>
                <w:lang w:val="de-CH"/>
              </w:rPr>
              <w:lastRenderedPageBreak/>
              <w:t>Öffentliche Regenabwasserleitung (best. bzw. proj.)</w:t>
            </w:r>
          </w:p>
          <w:p w14:paraId="2F1C2C5C" w14:textId="77777777" w:rsidR="004A6C23" w:rsidRPr="00582B42" w:rsidRDefault="004A6C23" w:rsidP="00335EE7">
            <w:pPr>
              <w:pStyle w:val="TabellenStandard"/>
              <w:rPr>
                <w:i/>
                <w:sz w:val="16"/>
                <w:szCs w:val="16"/>
                <w:lang w:val="de-CH"/>
              </w:rPr>
            </w:pPr>
            <w:r>
              <w:rPr>
                <w:i/>
                <w:sz w:val="16"/>
                <w:szCs w:val="16"/>
                <w:lang w:val="de-CH"/>
              </w:rPr>
              <w:t>Regenabwasser- und Reinabwasserleitung</w:t>
            </w:r>
          </w:p>
          <w:p w14:paraId="66DE94EB" w14:textId="77777777" w:rsidR="004A6C23" w:rsidRPr="00582B42" w:rsidRDefault="004A6C23" w:rsidP="00335EE7">
            <w:pPr>
              <w:pStyle w:val="TabellenStandard"/>
              <w:rPr>
                <w:sz w:val="16"/>
                <w:szCs w:val="16"/>
                <w:lang w:val="de-CH"/>
              </w:rPr>
            </w:pPr>
          </w:p>
        </w:tc>
        <w:tc>
          <w:tcPr>
            <w:tcW w:w="1746" w:type="dxa"/>
          </w:tcPr>
          <w:p w14:paraId="0403F0DD" w14:textId="77777777" w:rsidR="004A6C23" w:rsidRDefault="004A6C23" w:rsidP="00335EE7">
            <w:pPr>
              <w:pStyle w:val="TabellenStandard"/>
              <w:rPr>
                <w:noProof/>
                <w:lang w:val="de-CH"/>
              </w:rPr>
            </w:pPr>
            <w:r>
              <w:rPr>
                <w:noProof/>
                <w:lang w:val="de-CH"/>
              </w:rPr>
              <w:drawing>
                <wp:inline distT="0" distB="0" distL="0" distR="0" wp14:anchorId="5BDF884C" wp14:editId="297CAE84">
                  <wp:extent cx="929005" cy="263348"/>
                  <wp:effectExtent l="0" t="0" r="4445" b="381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0631" b="4694"/>
                          <a:stretch/>
                        </pic:blipFill>
                        <pic:spPr bwMode="auto">
                          <a:xfrm>
                            <a:off x="0" y="0"/>
                            <a:ext cx="933045" cy="264493"/>
                          </a:xfrm>
                          <a:prstGeom prst="rect">
                            <a:avLst/>
                          </a:prstGeom>
                          <a:ln>
                            <a:noFill/>
                          </a:ln>
                          <a:extLst>
                            <a:ext uri="{53640926-AAD7-44D8-BBD7-CCE9431645EC}">
                              <a14:shadowObscured xmlns:a14="http://schemas.microsoft.com/office/drawing/2010/main"/>
                            </a:ext>
                          </a:extLst>
                        </pic:spPr>
                      </pic:pic>
                    </a:graphicData>
                  </a:graphic>
                </wp:inline>
              </w:drawing>
            </w:r>
          </w:p>
          <w:p w14:paraId="263BFA92" w14:textId="77777777" w:rsidR="004A6C23" w:rsidRPr="00582B42" w:rsidRDefault="004A6C23" w:rsidP="00335EE7">
            <w:pPr>
              <w:pStyle w:val="TabellenStandard"/>
              <w:rPr>
                <w:sz w:val="16"/>
                <w:szCs w:val="16"/>
                <w:lang w:val="de-CH"/>
              </w:rPr>
            </w:pPr>
            <w:r>
              <w:rPr>
                <w:noProof/>
                <w:lang w:val="de-CH"/>
              </w:rPr>
              <w:drawing>
                <wp:inline distT="0" distB="0" distL="0" distR="0" wp14:anchorId="2F3FCECD" wp14:editId="3DED67F0">
                  <wp:extent cx="913791" cy="263347"/>
                  <wp:effectExtent l="0" t="0" r="635" b="381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8386" r="3194" b="4968"/>
                          <a:stretch/>
                        </pic:blipFill>
                        <pic:spPr bwMode="auto">
                          <a:xfrm>
                            <a:off x="0" y="0"/>
                            <a:ext cx="915123" cy="263731"/>
                          </a:xfrm>
                          <a:prstGeom prst="rect">
                            <a:avLst/>
                          </a:prstGeom>
                          <a:ln>
                            <a:noFill/>
                          </a:ln>
                          <a:extLst>
                            <a:ext uri="{53640926-AAD7-44D8-BBD7-CCE9431645EC}">
                              <a14:shadowObscured xmlns:a14="http://schemas.microsoft.com/office/drawing/2010/main"/>
                            </a:ext>
                          </a:extLst>
                        </pic:spPr>
                      </pic:pic>
                    </a:graphicData>
                  </a:graphic>
                </wp:inline>
              </w:drawing>
            </w:r>
            <w:r>
              <w:rPr>
                <w:noProof/>
                <w:lang w:val="de-CH"/>
              </w:rPr>
              <w:t xml:space="preserve"> </w:t>
            </w:r>
          </w:p>
        </w:tc>
        <w:tc>
          <w:tcPr>
            <w:tcW w:w="1246" w:type="dxa"/>
          </w:tcPr>
          <w:p w14:paraId="660873ED" w14:textId="77777777" w:rsidR="004A6C23" w:rsidRDefault="004A6C23" w:rsidP="00335EE7">
            <w:pPr>
              <w:pStyle w:val="TabellenStandard"/>
              <w:rPr>
                <w:sz w:val="16"/>
                <w:szCs w:val="16"/>
                <w:lang w:val="de-CH"/>
              </w:rPr>
            </w:pPr>
            <w:r>
              <w:rPr>
                <w:sz w:val="16"/>
                <w:szCs w:val="16"/>
                <w:lang w:val="de-CH"/>
              </w:rPr>
              <w:t>Blau</w:t>
            </w:r>
          </w:p>
          <w:p w14:paraId="6D543079" w14:textId="77777777" w:rsidR="004A6C23" w:rsidRDefault="004A6C23" w:rsidP="00335EE7">
            <w:pPr>
              <w:pStyle w:val="TabellenStandard"/>
              <w:rPr>
                <w:sz w:val="16"/>
                <w:szCs w:val="16"/>
                <w:lang w:val="de-CH"/>
              </w:rPr>
            </w:pPr>
          </w:p>
          <w:p w14:paraId="51D488F1" w14:textId="77777777" w:rsidR="004A6C23" w:rsidRDefault="004A6C23" w:rsidP="00335EE7">
            <w:pPr>
              <w:pStyle w:val="TabellenStandard"/>
              <w:rPr>
                <w:sz w:val="16"/>
                <w:szCs w:val="16"/>
                <w:lang w:val="de-CH"/>
              </w:rPr>
            </w:pPr>
            <w:r>
              <w:rPr>
                <w:sz w:val="16"/>
                <w:szCs w:val="16"/>
                <w:lang w:val="de-CH"/>
              </w:rPr>
              <w:t>Stil-ID Darstellungskatalog best.: «L_RA»; «T_Label_Leitung»; «K_RA»</w:t>
            </w:r>
          </w:p>
          <w:p w14:paraId="61967079" w14:textId="77777777" w:rsidR="004A6C23" w:rsidRDefault="004A6C23" w:rsidP="00335EE7">
            <w:pPr>
              <w:pStyle w:val="TabellenStandard"/>
              <w:rPr>
                <w:sz w:val="16"/>
                <w:szCs w:val="16"/>
                <w:lang w:val="de-CH"/>
              </w:rPr>
            </w:pPr>
            <w:r>
              <w:rPr>
                <w:sz w:val="16"/>
                <w:szCs w:val="16"/>
                <w:lang w:val="de-CH"/>
              </w:rPr>
              <w:t>Stil-ID Darstellungskatalog proj: «L_proj»; «T_Label_proj»</w:t>
            </w:r>
          </w:p>
          <w:p w14:paraId="6365B383" w14:textId="77777777" w:rsidR="004A6C23" w:rsidRDefault="004A6C23" w:rsidP="00335EE7">
            <w:pPr>
              <w:pStyle w:val="TabellenStandard"/>
              <w:rPr>
                <w:sz w:val="16"/>
                <w:szCs w:val="16"/>
                <w:lang w:val="de-CH"/>
              </w:rPr>
            </w:pPr>
            <w:r>
              <w:rPr>
                <w:sz w:val="16"/>
                <w:szCs w:val="16"/>
                <w:lang w:val="de-CH"/>
              </w:rPr>
              <w:t>Stil-ID Darstellungskatalog Knoten: «P_RA»; «A_Detail» falls Detailgeometrie vorhanden</w:t>
            </w:r>
          </w:p>
          <w:p w14:paraId="4FA49576" w14:textId="77777777" w:rsidR="004A6C23" w:rsidRPr="00582B42" w:rsidRDefault="004A6C23" w:rsidP="00335EE7">
            <w:pPr>
              <w:pStyle w:val="TabellenStandard"/>
              <w:rPr>
                <w:sz w:val="16"/>
                <w:szCs w:val="16"/>
                <w:lang w:val="de-CH"/>
              </w:rPr>
            </w:pPr>
          </w:p>
        </w:tc>
        <w:tc>
          <w:tcPr>
            <w:tcW w:w="3426" w:type="dxa"/>
          </w:tcPr>
          <w:p w14:paraId="7806A6C8" w14:textId="30762F6E" w:rsidR="004A6C23" w:rsidRPr="00582B42" w:rsidRDefault="00411D38" w:rsidP="00335EE7">
            <w:pPr>
              <w:pStyle w:val="TabellenStandard"/>
              <w:rPr>
                <w:sz w:val="16"/>
                <w:szCs w:val="16"/>
                <w:lang w:val="de-CH"/>
              </w:rPr>
            </w:pPr>
            <w:r>
              <w:rPr>
                <w:noProof/>
                <w:lang w:val="de-CH"/>
              </w:rPr>
              <w:drawing>
                <wp:inline distT="0" distB="0" distL="0" distR="0" wp14:anchorId="41066787" wp14:editId="53E3E4CE">
                  <wp:extent cx="2004365" cy="1126372"/>
                  <wp:effectExtent l="0" t="0" r="0" b="0"/>
                  <wp:docPr id="272" name="Grafik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5873" cy="1144078"/>
                          </a:xfrm>
                          <a:prstGeom prst="rect">
                            <a:avLst/>
                          </a:prstGeom>
                        </pic:spPr>
                      </pic:pic>
                    </a:graphicData>
                  </a:graphic>
                </wp:inline>
              </w:drawing>
            </w:r>
          </w:p>
        </w:tc>
      </w:tr>
      <w:tr w:rsidR="001B6982" w:rsidRPr="007F5CA2" w14:paraId="3F27B10F" w14:textId="77777777" w:rsidTr="004A6C23">
        <w:tc>
          <w:tcPr>
            <w:tcW w:w="2254" w:type="dxa"/>
          </w:tcPr>
          <w:p w14:paraId="58AB4B53" w14:textId="77777777" w:rsidR="004A6C23" w:rsidRDefault="004A6C23" w:rsidP="00335EE7">
            <w:pPr>
              <w:pStyle w:val="TabellenStandard"/>
              <w:rPr>
                <w:sz w:val="16"/>
                <w:szCs w:val="16"/>
                <w:lang w:val="de-CH"/>
              </w:rPr>
            </w:pPr>
            <w:r>
              <w:rPr>
                <w:sz w:val="16"/>
                <w:szCs w:val="16"/>
                <w:lang w:val="de-CH"/>
              </w:rPr>
              <w:t>Öffentliche Schmutzabwasserleitung (best. bzw. proj.)</w:t>
            </w:r>
          </w:p>
          <w:p w14:paraId="3E759C19" w14:textId="77777777" w:rsidR="004A6C23" w:rsidRPr="00582B42" w:rsidRDefault="004A6C23" w:rsidP="00335EE7">
            <w:pPr>
              <w:pStyle w:val="TabellenStandard"/>
              <w:rPr>
                <w:i/>
                <w:sz w:val="16"/>
                <w:szCs w:val="16"/>
                <w:lang w:val="de-CH"/>
              </w:rPr>
            </w:pPr>
            <w:r>
              <w:rPr>
                <w:i/>
                <w:sz w:val="16"/>
                <w:szCs w:val="16"/>
                <w:lang w:val="de-CH"/>
              </w:rPr>
              <w:t>Schmutzabwasserleitung</w:t>
            </w:r>
          </w:p>
          <w:p w14:paraId="40F248F8" w14:textId="77777777" w:rsidR="004A6C23" w:rsidRPr="00582B42" w:rsidRDefault="004A6C23" w:rsidP="00335EE7">
            <w:pPr>
              <w:pStyle w:val="TabellenStandard"/>
              <w:rPr>
                <w:sz w:val="16"/>
                <w:szCs w:val="16"/>
                <w:lang w:val="de-CH"/>
              </w:rPr>
            </w:pPr>
          </w:p>
        </w:tc>
        <w:tc>
          <w:tcPr>
            <w:tcW w:w="1746" w:type="dxa"/>
          </w:tcPr>
          <w:p w14:paraId="29E61C6D" w14:textId="77777777" w:rsidR="004A6C23" w:rsidRDefault="004A6C23" w:rsidP="00335EE7">
            <w:pPr>
              <w:pStyle w:val="TabellenStandard"/>
              <w:rPr>
                <w:sz w:val="16"/>
                <w:szCs w:val="16"/>
                <w:lang w:val="de-CH"/>
              </w:rPr>
            </w:pPr>
            <w:r>
              <w:rPr>
                <w:noProof/>
                <w:lang w:val="de-CH"/>
              </w:rPr>
              <w:drawing>
                <wp:inline distT="0" distB="0" distL="0" distR="0" wp14:anchorId="2EC13426" wp14:editId="44FA733E">
                  <wp:extent cx="913765" cy="285293"/>
                  <wp:effectExtent l="0" t="0" r="635" b="63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r="52057" b="-1592"/>
                          <a:stretch/>
                        </pic:blipFill>
                        <pic:spPr bwMode="auto">
                          <a:xfrm>
                            <a:off x="0" y="0"/>
                            <a:ext cx="916386" cy="286111"/>
                          </a:xfrm>
                          <a:prstGeom prst="rect">
                            <a:avLst/>
                          </a:prstGeom>
                          <a:ln>
                            <a:noFill/>
                          </a:ln>
                          <a:extLst>
                            <a:ext uri="{53640926-AAD7-44D8-BBD7-CCE9431645EC}">
                              <a14:shadowObscured xmlns:a14="http://schemas.microsoft.com/office/drawing/2010/main"/>
                            </a:ext>
                          </a:extLst>
                        </pic:spPr>
                      </pic:pic>
                    </a:graphicData>
                  </a:graphic>
                </wp:inline>
              </w:drawing>
            </w:r>
          </w:p>
          <w:p w14:paraId="7BDD3C43" w14:textId="77777777" w:rsidR="004A6C23" w:rsidRPr="00582B42" w:rsidRDefault="004A6C23" w:rsidP="00335EE7">
            <w:pPr>
              <w:pStyle w:val="TabellenStandard"/>
              <w:rPr>
                <w:sz w:val="16"/>
                <w:szCs w:val="16"/>
                <w:lang w:val="de-CH"/>
              </w:rPr>
            </w:pPr>
            <w:r>
              <w:rPr>
                <w:noProof/>
                <w:lang w:val="de-CH"/>
              </w:rPr>
              <w:drawing>
                <wp:inline distT="0" distB="0" distL="0" distR="0" wp14:anchorId="5723D868" wp14:editId="1531E12E">
                  <wp:extent cx="855878" cy="263347"/>
                  <wp:effectExtent l="0" t="0" r="1905" b="381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8767" r="5914" b="2028"/>
                          <a:stretch/>
                        </pic:blipFill>
                        <pic:spPr bwMode="auto">
                          <a:xfrm>
                            <a:off x="0" y="0"/>
                            <a:ext cx="864671" cy="266053"/>
                          </a:xfrm>
                          <a:prstGeom prst="rect">
                            <a:avLst/>
                          </a:prstGeom>
                          <a:ln>
                            <a:noFill/>
                          </a:ln>
                          <a:extLst>
                            <a:ext uri="{53640926-AAD7-44D8-BBD7-CCE9431645EC}">
                              <a14:shadowObscured xmlns:a14="http://schemas.microsoft.com/office/drawing/2010/main"/>
                            </a:ext>
                          </a:extLst>
                        </pic:spPr>
                      </pic:pic>
                    </a:graphicData>
                  </a:graphic>
                </wp:inline>
              </w:drawing>
            </w:r>
          </w:p>
        </w:tc>
        <w:tc>
          <w:tcPr>
            <w:tcW w:w="1246" w:type="dxa"/>
          </w:tcPr>
          <w:p w14:paraId="715DDF28" w14:textId="77777777" w:rsidR="004A6C23" w:rsidRDefault="004A6C23" w:rsidP="00335EE7">
            <w:pPr>
              <w:pStyle w:val="TabellenStandard"/>
              <w:rPr>
                <w:sz w:val="16"/>
                <w:szCs w:val="16"/>
                <w:lang w:val="de-CH"/>
              </w:rPr>
            </w:pPr>
            <w:r>
              <w:rPr>
                <w:sz w:val="16"/>
                <w:szCs w:val="16"/>
                <w:lang w:val="de-CH"/>
              </w:rPr>
              <w:t>Rot</w:t>
            </w:r>
          </w:p>
          <w:p w14:paraId="3946F572" w14:textId="77777777" w:rsidR="004A6C23" w:rsidRDefault="004A6C23" w:rsidP="00335EE7">
            <w:pPr>
              <w:pStyle w:val="TabellenStandard"/>
              <w:rPr>
                <w:sz w:val="16"/>
                <w:szCs w:val="16"/>
                <w:lang w:val="de-CH"/>
              </w:rPr>
            </w:pPr>
          </w:p>
          <w:p w14:paraId="7242F040" w14:textId="77777777" w:rsidR="004A6C23" w:rsidRDefault="004A6C23" w:rsidP="00335EE7">
            <w:pPr>
              <w:pStyle w:val="TabellenStandard"/>
              <w:rPr>
                <w:sz w:val="16"/>
                <w:szCs w:val="16"/>
                <w:lang w:val="de-CH"/>
              </w:rPr>
            </w:pPr>
            <w:r>
              <w:rPr>
                <w:sz w:val="16"/>
                <w:szCs w:val="16"/>
                <w:lang w:val="de-CH"/>
              </w:rPr>
              <w:t>Stil-ID Darstellungskatalog best.: «L_SA»; «T_Label_Leitung»; «K_SA»</w:t>
            </w:r>
          </w:p>
          <w:p w14:paraId="0D07BF4A" w14:textId="77777777" w:rsidR="004A6C23" w:rsidRDefault="004A6C23" w:rsidP="00335EE7">
            <w:pPr>
              <w:pStyle w:val="TabellenStandard"/>
              <w:rPr>
                <w:sz w:val="16"/>
                <w:szCs w:val="16"/>
                <w:lang w:val="de-CH"/>
              </w:rPr>
            </w:pPr>
            <w:r>
              <w:rPr>
                <w:sz w:val="16"/>
                <w:szCs w:val="16"/>
                <w:lang w:val="de-CH"/>
              </w:rPr>
              <w:t>Stil-ID Darstellungskatalog proj: «L_proj»; «T_Label_proj»</w:t>
            </w:r>
          </w:p>
          <w:p w14:paraId="7D422D0E" w14:textId="77777777" w:rsidR="004A6C23" w:rsidRDefault="004A6C23" w:rsidP="00335EE7">
            <w:pPr>
              <w:pStyle w:val="TabellenStandard"/>
              <w:rPr>
                <w:sz w:val="16"/>
                <w:szCs w:val="16"/>
                <w:lang w:val="de-CH"/>
              </w:rPr>
            </w:pPr>
            <w:r>
              <w:rPr>
                <w:sz w:val="16"/>
                <w:szCs w:val="16"/>
                <w:lang w:val="de-CH"/>
              </w:rPr>
              <w:t>Stil-ID Darstellungskatalog Knoten: «P_SA»; «A_Detail» falls Detailgeometrie vorhanden</w:t>
            </w:r>
          </w:p>
          <w:p w14:paraId="6EC7749C" w14:textId="77777777" w:rsidR="004A6C23" w:rsidRDefault="004A6C23" w:rsidP="00335EE7">
            <w:pPr>
              <w:pStyle w:val="TabellenStandard"/>
              <w:rPr>
                <w:sz w:val="16"/>
                <w:szCs w:val="16"/>
                <w:lang w:val="de-CH"/>
              </w:rPr>
            </w:pPr>
            <w:r>
              <w:rPr>
                <w:sz w:val="16"/>
                <w:szCs w:val="16"/>
                <w:lang w:val="de-CH"/>
              </w:rPr>
              <w:t xml:space="preserve">Stil-ID Darstellungskatalog Knoten: «P_MA»; «A_Detail» </w:t>
            </w:r>
            <w:r>
              <w:rPr>
                <w:sz w:val="16"/>
                <w:szCs w:val="16"/>
                <w:lang w:val="de-CH"/>
              </w:rPr>
              <w:lastRenderedPageBreak/>
              <w:t>falls Detailgeometrie vorhanden</w:t>
            </w:r>
          </w:p>
          <w:p w14:paraId="74D16EB1" w14:textId="77777777" w:rsidR="004A6C23" w:rsidRPr="00582B42" w:rsidRDefault="004A6C23" w:rsidP="00335EE7">
            <w:pPr>
              <w:pStyle w:val="TabellenStandard"/>
              <w:rPr>
                <w:sz w:val="16"/>
                <w:szCs w:val="16"/>
                <w:lang w:val="de-CH"/>
              </w:rPr>
            </w:pPr>
          </w:p>
        </w:tc>
        <w:tc>
          <w:tcPr>
            <w:tcW w:w="3426" w:type="dxa"/>
          </w:tcPr>
          <w:p w14:paraId="21907D68" w14:textId="42D47E23" w:rsidR="004A6C23" w:rsidRPr="00592AB8" w:rsidRDefault="00411D38" w:rsidP="00335EE7">
            <w:pPr>
              <w:pStyle w:val="TabellenStandard"/>
              <w:rPr>
                <w:sz w:val="16"/>
                <w:szCs w:val="16"/>
                <w:lang w:val="de-CH"/>
              </w:rPr>
            </w:pPr>
            <w:r>
              <w:rPr>
                <w:noProof/>
                <w:lang w:val="de-CH"/>
              </w:rPr>
              <w:lastRenderedPageBreak/>
              <w:drawing>
                <wp:inline distT="0" distB="0" distL="0" distR="0" wp14:anchorId="6CF7EAEA" wp14:editId="06C1B6C4">
                  <wp:extent cx="2018995" cy="1221299"/>
                  <wp:effectExtent l="0" t="0" r="635" b="0"/>
                  <wp:docPr id="273" name="Grafik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4103" cy="1236487"/>
                          </a:xfrm>
                          <a:prstGeom prst="rect">
                            <a:avLst/>
                          </a:prstGeom>
                        </pic:spPr>
                      </pic:pic>
                    </a:graphicData>
                  </a:graphic>
                </wp:inline>
              </w:drawing>
            </w:r>
          </w:p>
        </w:tc>
      </w:tr>
      <w:tr w:rsidR="001B6982" w:rsidRPr="007F5CA2" w14:paraId="52F39A0F" w14:textId="77777777" w:rsidTr="004A6C23">
        <w:tc>
          <w:tcPr>
            <w:tcW w:w="2254" w:type="dxa"/>
          </w:tcPr>
          <w:p w14:paraId="70C061B7" w14:textId="77777777" w:rsidR="004A6C23" w:rsidRDefault="004A6C23" w:rsidP="00335EE7">
            <w:pPr>
              <w:pStyle w:val="TabellenStandard"/>
              <w:rPr>
                <w:sz w:val="16"/>
                <w:szCs w:val="16"/>
                <w:lang w:val="de-CH"/>
              </w:rPr>
            </w:pPr>
            <w:r>
              <w:rPr>
                <w:sz w:val="16"/>
                <w:szCs w:val="16"/>
                <w:lang w:val="de-CH"/>
              </w:rPr>
              <w:t>Entlastungsleitung (best. bzw. proj.)</w:t>
            </w:r>
          </w:p>
          <w:p w14:paraId="1F719E72" w14:textId="77777777" w:rsidR="004A6C23" w:rsidRPr="00582B42" w:rsidRDefault="004A6C23" w:rsidP="00335EE7">
            <w:pPr>
              <w:pStyle w:val="TabellenStandard"/>
              <w:rPr>
                <w:i/>
                <w:sz w:val="16"/>
                <w:szCs w:val="16"/>
                <w:lang w:val="de-CH"/>
              </w:rPr>
            </w:pPr>
            <w:r>
              <w:rPr>
                <w:i/>
                <w:sz w:val="16"/>
                <w:szCs w:val="16"/>
                <w:lang w:val="de-CH"/>
              </w:rPr>
              <w:t>Entlastetes Mischabwasser</w:t>
            </w:r>
          </w:p>
          <w:p w14:paraId="64D843B8" w14:textId="77777777" w:rsidR="004A6C23" w:rsidRPr="00582B42" w:rsidRDefault="004A6C23" w:rsidP="00335EE7">
            <w:pPr>
              <w:pStyle w:val="TabellenStandard"/>
              <w:rPr>
                <w:sz w:val="16"/>
                <w:szCs w:val="16"/>
                <w:lang w:val="de-CH"/>
              </w:rPr>
            </w:pPr>
          </w:p>
        </w:tc>
        <w:tc>
          <w:tcPr>
            <w:tcW w:w="1746" w:type="dxa"/>
          </w:tcPr>
          <w:p w14:paraId="57AACE8C" w14:textId="77777777" w:rsidR="004A6C23" w:rsidRDefault="004A6C23" w:rsidP="00335EE7">
            <w:pPr>
              <w:pStyle w:val="TabellenStandard"/>
              <w:rPr>
                <w:sz w:val="16"/>
                <w:szCs w:val="16"/>
                <w:lang w:val="de-CH"/>
              </w:rPr>
            </w:pPr>
            <w:r>
              <w:rPr>
                <w:noProof/>
                <w:lang w:val="de-CH"/>
              </w:rPr>
              <w:drawing>
                <wp:inline distT="0" distB="0" distL="0" distR="0" wp14:anchorId="7D850844" wp14:editId="739B06C5">
                  <wp:extent cx="913765" cy="292608"/>
                  <wp:effectExtent l="0" t="0" r="635"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2006" b="-3552"/>
                          <a:stretch/>
                        </pic:blipFill>
                        <pic:spPr bwMode="auto">
                          <a:xfrm>
                            <a:off x="0" y="0"/>
                            <a:ext cx="915728" cy="293237"/>
                          </a:xfrm>
                          <a:prstGeom prst="rect">
                            <a:avLst/>
                          </a:prstGeom>
                          <a:ln>
                            <a:noFill/>
                          </a:ln>
                          <a:extLst>
                            <a:ext uri="{53640926-AAD7-44D8-BBD7-CCE9431645EC}">
                              <a14:shadowObscured xmlns:a14="http://schemas.microsoft.com/office/drawing/2010/main"/>
                            </a:ext>
                          </a:extLst>
                        </pic:spPr>
                      </pic:pic>
                    </a:graphicData>
                  </a:graphic>
                </wp:inline>
              </w:drawing>
            </w:r>
          </w:p>
          <w:p w14:paraId="4EC2AF7E" w14:textId="77777777" w:rsidR="004A6C23" w:rsidRPr="00582B42" w:rsidRDefault="004A6C23" w:rsidP="00335EE7">
            <w:pPr>
              <w:pStyle w:val="TabellenStandard"/>
              <w:rPr>
                <w:sz w:val="16"/>
                <w:szCs w:val="16"/>
                <w:lang w:val="de-CH"/>
              </w:rPr>
            </w:pPr>
            <w:r>
              <w:rPr>
                <w:noProof/>
                <w:lang w:val="de-CH"/>
              </w:rPr>
              <w:drawing>
                <wp:inline distT="0" distB="0" distL="0" distR="0" wp14:anchorId="1D5FAD54" wp14:editId="7A89296F">
                  <wp:extent cx="964724" cy="285115"/>
                  <wp:effectExtent l="0" t="0" r="6985"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180" r="1" b="-1194"/>
                          <a:stretch/>
                        </pic:blipFill>
                        <pic:spPr bwMode="auto">
                          <a:xfrm>
                            <a:off x="0" y="0"/>
                            <a:ext cx="969630" cy="286565"/>
                          </a:xfrm>
                          <a:prstGeom prst="rect">
                            <a:avLst/>
                          </a:prstGeom>
                          <a:ln>
                            <a:noFill/>
                          </a:ln>
                          <a:extLst>
                            <a:ext uri="{53640926-AAD7-44D8-BBD7-CCE9431645EC}">
                              <a14:shadowObscured xmlns:a14="http://schemas.microsoft.com/office/drawing/2010/main"/>
                            </a:ext>
                          </a:extLst>
                        </pic:spPr>
                      </pic:pic>
                    </a:graphicData>
                  </a:graphic>
                </wp:inline>
              </w:drawing>
            </w:r>
          </w:p>
        </w:tc>
        <w:tc>
          <w:tcPr>
            <w:tcW w:w="1246" w:type="dxa"/>
          </w:tcPr>
          <w:p w14:paraId="1DD35E6D" w14:textId="77777777" w:rsidR="004A6C23" w:rsidRDefault="004A6C23" w:rsidP="00335EE7">
            <w:pPr>
              <w:pStyle w:val="TabellenStandard"/>
              <w:rPr>
                <w:sz w:val="16"/>
                <w:szCs w:val="16"/>
                <w:lang w:val="de-CH"/>
              </w:rPr>
            </w:pPr>
            <w:r>
              <w:rPr>
                <w:sz w:val="16"/>
                <w:szCs w:val="16"/>
                <w:lang w:val="de-CH"/>
              </w:rPr>
              <w:t>Grün</w:t>
            </w:r>
          </w:p>
          <w:p w14:paraId="50DA336B" w14:textId="77777777" w:rsidR="004A6C23" w:rsidRDefault="004A6C23" w:rsidP="00335EE7">
            <w:pPr>
              <w:pStyle w:val="TabellenStandard"/>
              <w:rPr>
                <w:sz w:val="16"/>
                <w:szCs w:val="16"/>
                <w:lang w:val="de-CH"/>
              </w:rPr>
            </w:pPr>
          </w:p>
          <w:p w14:paraId="5DF37612" w14:textId="77777777" w:rsidR="004A6C23" w:rsidRDefault="004A6C23" w:rsidP="00335EE7">
            <w:pPr>
              <w:pStyle w:val="TabellenStandard"/>
              <w:rPr>
                <w:sz w:val="16"/>
                <w:szCs w:val="16"/>
                <w:lang w:val="de-CH"/>
              </w:rPr>
            </w:pPr>
            <w:r>
              <w:rPr>
                <w:sz w:val="16"/>
                <w:szCs w:val="16"/>
                <w:lang w:val="de-CH"/>
              </w:rPr>
              <w:t>Stil-ID Darstellungskatalog best.: «L_Entl»; «T_Label_Leitung»; «K_Entl»</w:t>
            </w:r>
          </w:p>
          <w:p w14:paraId="60058773" w14:textId="77777777" w:rsidR="004A6C23" w:rsidRDefault="004A6C23" w:rsidP="00335EE7">
            <w:pPr>
              <w:pStyle w:val="TabellenStandard"/>
              <w:rPr>
                <w:sz w:val="16"/>
                <w:szCs w:val="16"/>
                <w:lang w:val="de-CH"/>
              </w:rPr>
            </w:pPr>
            <w:r>
              <w:rPr>
                <w:sz w:val="16"/>
                <w:szCs w:val="16"/>
                <w:lang w:val="de-CH"/>
              </w:rPr>
              <w:t>Stil-ID Darstellungskatalog proj: «L_proj»; «T_Label_proj»</w:t>
            </w:r>
          </w:p>
          <w:p w14:paraId="4F2A2ABB" w14:textId="77777777" w:rsidR="004A6C23" w:rsidRDefault="004A6C23" w:rsidP="00335EE7">
            <w:pPr>
              <w:pStyle w:val="TabellenStandard"/>
              <w:rPr>
                <w:sz w:val="16"/>
                <w:szCs w:val="16"/>
                <w:lang w:val="de-CH"/>
              </w:rPr>
            </w:pPr>
            <w:r>
              <w:rPr>
                <w:sz w:val="16"/>
                <w:szCs w:val="16"/>
                <w:lang w:val="de-CH"/>
              </w:rPr>
              <w:t>Stil-ID Darstellungskatalog Knoten: «P_Entl»; «A_Detail» falls Detailgeometrie vorhanden</w:t>
            </w:r>
          </w:p>
          <w:p w14:paraId="1FB62D9D" w14:textId="77777777" w:rsidR="004A6C23" w:rsidRPr="00582B42" w:rsidRDefault="004A6C23" w:rsidP="00335EE7">
            <w:pPr>
              <w:pStyle w:val="TabellenStandard"/>
              <w:rPr>
                <w:sz w:val="16"/>
                <w:szCs w:val="16"/>
                <w:lang w:val="de-CH"/>
              </w:rPr>
            </w:pPr>
          </w:p>
        </w:tc>
        <w:tc>
          <w:tcPr>
            <w:tcW w:w="3426" w:type="dxa"/>
          </w:tcPr>
          <w:p w14:paraId="2B00A62B" w14:textId="77777777" w:rsidR="004A6C23" w:rsidRPr="00582B42" w:rsidRDefault="004A6C23" w:rsidP="00335EE7">
            <w:pPr>
              <w:pStyle w:val="TabellenStandard"/>
              <w:rPr>
                <w:sz w:val="16"/>
                <w:szCs w:val="16"/>
                <w:lang w:val="de-CH"/>
              </w:rPr>
            </w:pPr>
          </w:p>
        </w:tc>
      </w:tr>
      <w:tr w:rsidR="001B6982" w:rsidRPr="007F5CA2" w14:paraId="7674EDF1" w14:textId="77777777" w:rsidTr="004A6C23">
        <w:trPr>
          <w:trHeight w:val="1191"/>
        </w:trPr>
        <w:tc>
          <w:tcPr>
            <w:tcW w:w="2254" w:type="dxa"/>
          </w:tcPr>
          <w:p w14:paraId="666A1481" w14:textId="77777777" w:rsidR="004A6C23" w:rsidRDefault="004A6C23" w:rsidP="00335EE7">
            <w:pPr>
              <w:pStyle w:val="TabellenStandard"/>
              <w:rPr>
                <w:sz w:val="16"/>
                <w:szCs w:val="16"/>
                <w:lang w:val="de-CH"/>
              </w:rPr>
            </w:pPr>
            <w:r>
              <w:rPr>
                <w:sz w:val="16"/>
                <w:szCs w:val="16"/>
                <w:lang w:val="de-CH"/>
              </w:rPr>
              <w:t>Pumpendruckleitung (best. bzw. proj.)</w:t>
            </w:r>
          </w:p>
          <w:p w14:paraId="0EA177A7" w14:textId="77777777" w:rsidR="004A6C23" w:rsidRPr="00582B42" w:rsidRDefault="004A6C23" w:rsidP="00335EE7">
            <w:pPr>
              <w:pStyle w:val="TabellenStandard"/>
              <w:rPr>
                <w:i/>
                <w:sz w:val="16"/>
                <w:szCs w:val="16"/>
                <w:lang w:val="de-CH"/>
              </w:rPr>
            </w:pPr>
            <w:r>
              <w:rPr>
                <w:i/>
                <w:sz w:val="16"/>
                <w:szCs w:val="16"/>
                <w:lang w:val="de-CH"/>
              </w:rPr>
              <w:t>Pumpendruckleitung (in Medium entsprechender Farbe)</w:t>
            </w:r>
          </w:p>
          <w:p w14:paraId="6377EC86" w14:textId="77777777" w:rsidR="004A6C23" w:rsidRPr="00582B42" w:rsidRDefault="004A6C23" w:rsidP="00335EE7">
            <w:pPr>
              <w:pStyle w:val="TabellenStandard"/>
              <w:rPr>
                <w:sz w:val="16"/>
                <w:szCs w:val="16"/>
                <w:lang w:val="de-CH"/>
              </w:rPr>
            </w:pPr>
          </w:p>
        </w:tc>
        <w:tc>
          <w:tcPr>
            <w:tcW w:w="1746" w:type="dxa"/>
          </w:tcPr>
          <w:p w14:paraId="0AB9CCFD" w14:textId="77777777" w:rsidR="004A6C23" w:rsidRPr="00582B42" w:rsidRDefault="004A6C23" w:rsidP="00335EE7">
            <w:pPr>
              <w:pStyle w:val="TabellenStandard"/>
              <w:rPr>
                <w:sz w:val="16"/>
                <w:szCs w:val="16"/>
                <w:lang w:val="de-CH"/>
              </w:rPr>
            </w:pPr>
            <w:r>
              <w:rPr>
                <w:noProof/>
                <w:lang w:val="de-CH"/>
              </w:rPr>
              <w:drawing>
                <wp:anchor distT="0" distB="0" distL="114300" distR="114300" simplePos="0" relativeHeight="251693056" behindDoc="1" locked="0" layoutInCell="1" allowOverlap="1" wp14:anchorId="7B0770D2" wp14:editId="67801EE6">
                  <wp:simplePos x="0" y="0"/>
                  <wp:positionH relativeFrom="column">
                    <wp:posOffset>-13808</wp:posOffset>
                  </wp:positionH>
                  <wp:positionV relativeFrom="paragraph">
                    <wp:posOffset>130426</wp:posOffset>
                  </wp:positionV>
                  <wp:extent cx="744279" cy="177328"/>
                  <wp:effectExtent l="0" t="0" r="0" b="0"/>
                  <wp:wrapTight wrapText="bothSides">
                    <wp:wrapPolygon edited="0">
                      <wp:start x="0" y="0"/>
                      <wp:lineTo x="0" y="18581"/>
                      <wp:lineTo x="21010" y="18581"/>
                      <wp:lineTo x="21010" y="0"/>
                      <wp:lineTo x="0" y="0"/>
                    </wp:wrapPolygon>
                  </wp:wrapTight>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4279" cy="177328"/>
                          </a:xfrm>
                          <a:prstGeom prst="rect">
                            <a:avLst/>
                          </a:prstGeom>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392E4C13" wp14:editId="40294BAB">
                  <wp:extent cx="615670" cy="1778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125" t="1" r="-1" b="5723"/>
                          <a:stretch/>
                        </pic:blipFill>
                        <pic:spPr bwMode="auto">
                          <a:xfrm>
                            <a:off x="0" y="0"/>
                            <a:ext cx="642047" cy="185418"/>
                          </a:xfrm>
                          <a:prstGeom prst="rect">
                            <a:avLst/>
                          </a:prstGeom>
                          <a:ln>
                            <a:noFill/>
                          </a:ln>
                          <a:extLst>
                            <a:ext uri="{53640926-AAD7-44D8-BBD7-CCE9431645EC}">
                              <a14:shadowObscured xmlns:a14="http://schemas.microsoft.com/office/drawing/2010/main"/>
                            </a:ext>
                          </a:extLst>
                        </pic:spPr>
                      </pic:pic>
                    </a:graphicData>
                  </a:graphic>
                </wp:inline>
              </w:drawing>
            </w:r>
          </w:p>
        </w:tc>
        <w:tc>
          <w:tcPr>
            <w:tcW w:w="1246" w:type="dxa"/>
          </w:tcPr>
          <w:p w14:paraId="14F9C680" w14:textId="77777777" w:rsidR="004A6C23" w:rsidRDefault="004A6C23" w:rsidP="00335EE7">
            <w:pPr>
              <w:pStyle w:val="TabellenStandard"/>
              <w:rPr>
                <w:sz w:val="16"/>
                <w:szCs w:val="16"/>
                <w:lang w:val="de-CH"/>
              </w:rPr>
            </w:pPr>
            <w:r>
              <w:rPr>
                <w:sz w:val="16"/>
                <w:szCs w:val="16"/>
                <w:lang w:val="de-CH"/>
              </w:rPr>
              <w:t xml:space="preserve">Schwarz (Beschriftung nach Nutzungsart) / rot </w:t>
            </w:r>
          </w:p>
          <w:p w14:paraId="4D40E601" w14:textId="77777777" w:rsidR="004A6C23" w:rsidRDefault="004A6C23" w:rsidP="00335EE7">
            <w:pPr>
              <w:pStyle w:val="TabellenStandard"/>
              <w:rPr>
                <w:sz w:val="16"/>
                <w:szCs w:val="16"/>
                <w:lang w:val="de-CH"/>
              </w:rPr>
            </w:pPr>
          </w:p>
          <w:p w14:paraId="4DC49578" w14:textId="77777777" w:rsidR="004A6C23" w:rsidRDefault="004A6C23" w:rsidP="00335EE7">
            <w:pPr>
              <w:pStyle w:val="TabellenStandard"/>
              <w:rPr>
                <w:sz w:val="16"/>
                <w:szCs w:val="16"/>
                <w:lang w:val="de-CH"/>
              </w:rPr>
            </w:pPr>
            <w:r>
              <w:rPr>
                <w:sz w:val="16"/>
                <w:szCs w:val="16"/>
                <w:lang w:val="de-CH"/>
              </w:rPr>
              <w:t>Stil-ID Darstellungskatalog best.: «L_PD»; «T_Label_Leitung»</w:t>
            </w:r>
          </w:p>
          <w:p w14:paraId="09A70606" w14:textId="77777777" w:rsidR="004A6C23" w:rsidRDefault="004A6C23" w:rsidP="00335EE7">
            <w:pPr>
              <w:pStyle w:val="TabellenStandard"/>
              <w:rPr>
                <w:sz w:val="16"/>
                <w:szCs w:val="16"/>
                <w:lang w:val="de-CH"/>
              </w:rPr>
            </w:pPr>
            <w:r>
              <w:rPr>
                <w:sz w:val="16"/>
                <w:szCs w:val="16"/>
                <w:lang w:val="de-CH"/>
              </w:rPr>
              <w:t>Stil-ID Darstellungskatalog proj: «L_PD_proj»; «T_Label_proj»</w:t>
            </w:r>
          </w:p>
          <w:p w14:paraId="679EB718" w14:textId="77777777" w:rsidR="004A6C23" w:rsidRPr="00582B42" w:rsidRDefault="004A6C23" w:rsidP="00335EE7">
            <w:pPr>
              <w:pStyle w:val="TabellenStandard"/>
              <w:rPr>
                <w:sz w:val="16"/>
                <w:szCs w:val="16"/>
                <w:lang w:val="de-CH"/>
              </w:rPr>
            </w:pPr>
          </w:p>
        </w:tc>
        <w:tc>
          <w:tcPr>
            <w:tcW w:w="3426" w:type="dxa"/>
          </w:tcPr>
          <w:p w14:paraId="4EE30649" w14:textId="3C64B464" w:rsidR="004A6C23" w:rsidRPr="00582B42" w:rsidRDefault="004A6C23" w:rsidP="00335EE7">
            <w:pPr>
              <w:pStyle w:val="TabellenStandard"/>
              <w:rPr>
                <w:sz w:val="16"/>
                <w:szCs w:val="16"/>
                <w:lang w:val="de-CH"/>
              </w:rPr>
            </w:pPr>
            <w:r>
              <w:rPr>
                <w:noProof/>
              </w:rPr>
              <w:t xml:space="preserve"> </w:t>
            </w:r>
            <w:r w:rsidR="00411D38">
              <w:rPr>
                <w:noProof/>
                <w:lang w:val="de-CH"/>
              </w:rPr>
              <w:drawing>
                <wp:inline distT="0" distB="0" distL="0" distR="0" wp14:anchorId="7E692316" wp14:editId="491F7552">
                  <wp:extent cx="1960474" cy="1475989"/>
                  <wp:effectExtent l="0" t="0" r="1905" b="0"/>
                  <wp:docPr id="274" name="Grafik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1894" cy="1492116"/>
                          </a:xfrm>
                          <a:prstGeom prst="rect">
                            <a:avLst/>
                          </a:prstGeom>
                        </pic:spPr>
                      </pic:pic>
                    </a:graphicData>
                  </a:graphic>
                </wp:inline>
              </w:drawing>
            </w:r>
          </w:p>
        </w:tc>
      </w:tr>
      <w:tr w:rsidR="001B6982" w:rsidRPr="007F5CA2" w14:paraId="1FE2F486" w14:textId="77777777" w:rsidTr="004A6C23">
        <w:tc>
          <w:tcPr>
            <w:tcW w:w="2254" w:type="dxa"/>
          </w:tcPr>
          <w:p w14:paraId="7ED92511" w14:textId="77777777" w:rsidR="004A6C23" w:rsidRDefault="004A6C23" w:rsidP="00335EE7">
            <w:pPr>
              <w:pStyle w:val="TabellenStandard"/>
              <w:rPr>
                <w:sz w:val="16"/>
                <w:szCs w:val="16"/>
                <w:lang w:val="de-CH"/>
              </w:rPr>
            </w:pPr>
            <w:r>
              <w:rPr>
                <w:sz w:val="16"/>
                <w:szCs w:val="16"/>
                <w:lang w:val="de-CH"/>
              </w:rPr>
              <w:lastRenderedPageBreak/>
              <w:t>Sammelkanal Verband (best. bzw. proj.)</w:t>
            </w:r>
          </w:p>
          <w:p w14:paraId="6B6FFA61" w14:textId="77777777" w:rsidR="004A6C23" w:rsidRPr="00E03846" w:rsidRDefault="004A6C23" w:rsidP="00335EE7">
            <w:pPr>
              <w:pStyle w:val="TabellenStandard"/>
              <w:rPr>
                <w:i/>
                <w:sz w:val="16"/>
                <w:szCs w:val="16"/>
                <w:lang w:val="de-CH"/>
              </w:rPr>
            </w:pPr>
            <w:r w:rsidRPr="00E03846">
              <w:rPr>
                <w:i/>
                <w:sz w:val="16"/>
                <w:szCs w:val="16"/>
                <w:lang w:val="de-CH"/>
              </w:rPr>
              <w:t>ARA Sammelkanal</w:t>
            </w:r>
          </w:p>
        </w:tc>
        <w:tc>
          <w:tcPr>
            <w:tcW w:w="1746" w:type="dxa"/>
          </w:tcPr>
          <w:p w14:paraId="41E54929" w14:textId="77777777" w:rsidR="004A6C23" w:rsidRDefault="004A6C23" w:rsidP="00335EE7">
            <w:pPr>
              <w:pStyle w:val="TabellenStandard"/>
              <w:rPr>
                <w:noProof/>
              </w:rPr>
            </w:pPr>
            <w:r>
              <w:rPr>
                <w:noProof/>
                <w:lang w:val="de-CH"/>
              </w:rPr>
              <w:drawing>
                <wp:inline distT="0" distB="0" distL="0" distR="0" wp14:anchorId="23E15D00" wp14:editId="17B98BB1">
                  <wp:extent cx="527050" cy="319550"/>
                  <wp:effectExtent l="0" t="0" r="6350" b="444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538" cy="322878"/>
                          </a:xfrm>
                          <a:prstGeom prst="rect">
                            <a:avLst/>
                          </a:prstGeom>
                        </pic:spPr>
                      </pic:pic>
                    </a:graphicData>
                  </a:graphic>
                </wp:inline>
              </w:drawing>
            </w:r>
            <w:r>
              <w:rPr>
                <w:noProof/>
              </w:rPr>
              <w:t xml:space="preserve"> </w:t>
            </w:r>
          </w:p>
          <w:p w14:paraId="14346F5B" w14:textId="77777777" w:rsidR="004A6C23" w:rsidRDefault="004A6C23" w:rsidP="00335EE7">
            <w:pPr>
              <w:pStyle w:val="TabellenStandard"/>
              <w:rPr>
                <w:noProof/>
                <w:lang w:val="de-CH"/>
              </w:rPr>
            </w:pPr>
            <w:r>
              <w:rPr>
                <w:noProof/>
                <w:lang w:val="de-CH"/>
              </w:rPr>
              <w:drawing>
                <wp:inline distT="0" distB="0" distL="0" distR="0" wp14:anchorId="4430C2BE" wp14:editId="1DABCAC4">
                  <wp:extent cx="540385" cy="200025"/>
                  <wp:effectExtent l="0" t="0" r="0" b="9525"/>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4041"/>
                          <a:stretch/>
                        </pic:blipFill>
                        <pic:spPr bwMode="auto">
                          <a:xfrm>
                            <a:off x="0" y="0"/>
                            <a:ext cx="540385" cy="200025"/>
                          </a:xfrm>
                          <a:prstGeom prst="rect">
                            <a:avLst/>
                          </a:prstGeom>
                          <a:ln>
                            <a:noFill/>
                          </a:ln>
                          <a:extLst>
                            <a:ext uri="{53640926-AAD7-44D8-BBD7-CCE9431645EC}">
                              <a14:shadowObscured xmlns:a14="http://schemas.microsoft.com/office/drawing/2010/main"/>
                            </a:ext>
                          </a:extLst>
                        </pic:spPr>
                      </pic:pic>
                    </a:graphicData>
                  </a:graphic>
                </wp:inline>
              </w:drawing>
            </w:r>
          </w:p>
        </w:tc>
        <w:tc>
          <w:tcPr>
            <w:tcW w:w="1246" w:type="dxa"/>
          </w:tcPr>
          <w:p w14:paraId="3AA0B825" w14:textId="77777777" w:rsidR="004A6C23" w:rsidRDefault="004A6C23" w:rsidP="00335EE7">
            <w:pPr>
              <w:pStyle w:val="TabellenStandard"/>
              <w:rPr>
                <w:sz w:val="16"/>
                <w:szCs w:val="16"/>
                <w:lang w:val="de-CH"/>
              </w:rPr>
            </w:pPr>
            <w:r>
              <w:rPr>
                <w:sz w:val="16"/>
                <w:szCs w:val="16"/>
                <w:lang w:val="de-CH"/>
              </w:rPr>
              <w:t>Orange / nach Nutzungsart</w:t>
            </w:r>
          </w:p>
          <w:p w14:paraId="42C54539" w14:textId="77777777" w:rsidR="004A6C23" w:rsidRDefault="004A6C23" w:rsidP="00335EE7">
            <w:pPr>
              <w:pStyle w:val="TabellenStandard"/>
              <w:rPr>
                <w:sz w:val="16"/>
                <w:szCs w:val="16"/>
                <w:lang w:val="de-CH"/>
              </w:rPr>
            </w:pPr>
          </w:p>
          <w:p w14:paraId="24FD771F" w14:textId="77777777" w:rsidR="004A6C23" w:rsidRDefault="004A6C23" w:rsidP="00335EE7">
            <w:pPr>
              <w:pStyle w:val="TabellenStandard"/>
              <w:rPr>
                <w:sz w:val="16"/>
                <w:szCs w:val="16"/>
                <w:lang w:val="de-CH"/>
              </w:rPr>
            </w:pPr>
            <w:r>
              <w:rPr>
                <w:sz w:val="16"/>
                <w:szCs w:val="16"/>
                <w:lang w:val="de-CH"/>
              </w:rPr>
              <w:t>Stil-ID Darstellungskatalog best.: «L_VK»; «T_Label_Leitung»</w:t>
            </w:r>
          </w:p>
          <w:p w14:paraId="2ACFAAD1" w14:textId="77777777" w:rsidR="004A6C23" w:rsidRDefault="004A6C23" w:rsidP="00335EE7">
            <w:pPr>
              <w:pStyle w:val="TabellenStandard"/>
              <w:rPr>
                <w:sz w:val="16"/>
                <w:szCs w:val="16"/>
                <w:lang w:val="de-CH"/>
              </w:rPr>
            </w:pPr>
            <w:r>
              <w:rPr>
                <w:sz w:val="16"/>
                <w:szCs w:val="16"/>
                <w:lang w:val="de-CH"/>
              </w:rPr>
              <w:t>Stil-ID Darstellungskatalog proj: «L_proj»; «T_Label_proj»</w:t>
            </w:r>
          </w:p>
          <w:p w14:paraId="7BD8E37F" w14:textId="77777777" w:rsidR="004A6C23" w:rsidRDefault="004A6C23" w:rsidP="00335EE7">
            <w:pPr>
              <w:pStyle w:val="TabellenStandard"/>
              <w:rPr>
                <w:sz w:val="16"/>
                <w:szCs w:val="16"/>
                <w:lang w:val="de-CH"/>
              </w:rPr>
            </w:pPr>
            <w:r>
              <w:rPr>
                <w:sz w:val="16"/>
                <w:szCs w:val="16"/>
                <w:lang w:val="de-CH"/>
              </w:rPr>
              <w:t>Stil-ID Darstellungskatalog Knoten: nach Nutzungsart; «A_Detail» falls Detailgeometrie vorhanden</w:t>
            </w:r>
          </w:p>
          <w:p w14:paraId="4A9C7B98" w14:textId="77777777" w:rsidR="004A6C23" w:rsidRDefault="004A6C23" w:rsidP="00335EE7">
            <w:pPr>
              <w:pStyle w:val="TabellenStandard"/>
              <w:rPr>
                <w:sz w:val="16"/>
                <w:szCs w:val="16"/>
                <w:lang w:val="de-CH"/>
              </w:rPr>
            </w:pPr>
          </w:p>
        </w:tc>
        <w:tc>
          <w:tcPr>
            <w:tcW w:w="3426" w:type="dxa"/>
          </w:tcPr>
          <w:p w14:paraId="703E44D1" w14:textId="3F9C30D7" w:rsidR="004A6C23" w:rsidRDefault="00411D38" w:rsidP="00335EE7">
            <w:pPr>
              <w:pStyle w:val="TabellenStandard"/>
              <w:rPr>
                <w:noProof/>
                <w:lang w:val="de-CH"/>
              </w:rPr>
            </w:pPr>
            <w:r>
              <w:rPr>
                <w:noProof/>
                <w:lang w:val="de-CH"/>
              </w:rPr>
              <w:drawing>
                <wp:inline distT="0" distB="0" distL="0" distR="0" wp14:anchorId="660A8E88" wp14:editId="6FC50132">
                  <wp:extent cx="2026310" cy="1364014"/>
                  <wp:effectExtent l="0" t="0" r="0" b="7620"/>
                  <wp:docPr id="275" name="Grafik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0044" cy="1373259"/>
                          </a:xfrm>
                          <a:prstGeom prst="rect">
                            <a:avLst/>
                          </a:prstGeom>
                        </pic:spPr>
                      </pic:pic>
                    </a:graphicData>
                  </a:graphic>
                </wp:inline>
              </w:drawing>
            </w:r>
          </w:p>
        </w:tc>
      </w:tr>
      <w:tr w:rsidR="001B6982" w:rsidRPr="007F5CA2" w14:paraId="2740CA61" w14:textId="77777777" w:rsidTr="004A6C23">
        <w:tc>
          <w:tcPr>
            <w:tcW w:w="2254" w:type="dxa"/>
          </w:tcPr>
          <w:p w14:paraId="60CB700D" w14:textId="77777777" w:rsidR="004A6C23" w:rsidRDefault="004A6C23" w:rsidP="00335EE7">
            <w:pPr>
              <w:pStyle w:val="TabellenStandard"/>
              <w:rPr>
                <w:sz w:val="16"/>
                <w:szCs w:val="16"/>
                <w:lang w:val="de-CH"/>
              </w:rPr>
            </w:pPr>
            <w:r>
              <w:rPr>
                <w:sz w:val="16"/>
                <w:szCs w:val="16"/>
                <w:lang w:val="de-CH"/>
              </w:rPr>
              <w:t>Private Hausanschlüsse von Gemeinde zu übernehmen</w:t>
            </w:r>
          </w:p>
          <w:p w14:paraId="7796857A" w14:textId="77777777" w:rsidR="004A6C23" w:rsidRPr="00533C34" w:rsidRDefault="004A6C23" w:rsidP="00335EE7">
            <w:pPr>
              <w:pStyle w:val="TabellenStandard"/>
              <w:rPr>
                <w:i/>
                <w:sz w:val="16"/>
                <w:szCs w:val="16"/>
                <w:lang w:val="de-CH"/>
              </w:rPr>
            </w:pPr>
            <w:r w:rsidRPr="00533C34">
              <w:rPr>
                <w:i/>
                <w:sz w:val="16"/>
                <w:szCs w:val="16"/>
                <w:lang w:val="de-CH"/>
              </w:rPr>
              <w:t>Private Hausanschlüsse von Gemeinde zu übernehmen</w:t>
            </w:r>
            <w:r>
              <w:rPr>
                <w:i/>
                <w:sz w:val="16"/>
                <w:szCs w:val="16"/>
                <w:lang w:val="de-CH"/>
              </w:rPr>
              <w:t xml:space="preserve"> (in Medium entsprechender Farbe)</w:t>
            </w:r>
          </w:p>
          <w:p w14:paraId="648B8298" w14:textId="77777777" w:rsidR="004A6C23" w:rsidRDefault="004A6C23" w:rsidP="00335EE7">
            <w:pPr>
              <w:pStyle w:val="TabellenStandard"/>
              <w:rPr>
                <w:sz w:val="16"/>
                <w:szCs w:val="16"/>
                <w:lang w:val="de-CH"/>
              </w:rPr>
            </w:pPr>
          </w:p>
        </w:tc>
        <w:tc>
          <w:tcPr>
            <w:tcW w:w="1746" w:type="dxa"/>
          </w:tcPr>
          <w:p w14:paraId="571DE300" w14:textId="77777777" w:rsidR="004A6C23" w:rsidRDefault="004A6C23" w:rsidP="00335EE7">
            <w:pPr>
              <w:pStyle w:val="TabellenStandard"/>
              <w:rPr>
                <w:noProof/>
                <w:lang w:val="de-CH"/>
              </w:rPr>
            </w:pPr>
            <w:r>
              <w:rPr>
                <w:noProof/>
                <w:lang w:val="de-CH"/>
              </w:rPr>
              <w:drawing>
                <wp:inline distT="0" distB="0" distL="0" distR="0" wp14:anchorId="7C631E3C" wp14:editId="018BEBCC">
                  <wp:extent cx="577337" cy="184150"/>
                  <wp:effectExtent l="0" t="0" r="0" b="635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735" cy="186510"/>
                          </a:xfrm>
                          <a:prstGeom prst="rect">
                            <a:avLst/>
                          </a:prstGeom>
                        </pic:spPr>
                      </pic:pic>
                    </a:graphicData>
                  </a:graphic>
                </wp:inline>
              </w:drawing>
            </w:r>
          </w:p>
        </w:tc>
        <w:tc>
          <w:tcPr>
            <w:tcW w:w="1246" w:type="dxa"/>
          </w:tcPr>
          <w:p w14:paraId="309A526A" w14:textId="77777777" w:rsidR="004A6C23" w:rsidRDefault="004A6C23" w:rsidP="00335EE7">
            <w:pPr>
              <w:pStyle w:val="TabellenStandard"/>
              <w:rPr>
                <w:sz w:val="16"/>
                <w:szCs w:val="16"/>
                <w:lang w:val="de-CH"/>
              </w:rPr>
            </w:pPr>
            <w:r>
              <w:rPr>
                <w:sz w:val="16"/>
                <w:szCs w:val="16"/>
                <w:lang w:val="de-CH"/>
              </w:rPr>
              <w:t xml:space="preserve">grau / nach Nutzungsart </w:t>
            </w:r>
          </w:p>
          <w:p w14:paraId="2B587710" w14:textId="77777777" w:rsidR="004A6C23" w:rsidRDefault="004A6C23" w:rsidP="00335EE7">
            <w:pPr>
              <w:pStyle w:val="TabellenStandard"/>
              <w:rPr>
                <w:sz w:val="16"/>
                <w:szCs w:val="16"/>
                <w:lang w:val="de-CH"/>
              </w:rPr>
            </w:pPr>
          </w:p>
          <w:p w14:paraId="7BDC7062" w14:textId="77777777" w:rsidR="004A6C23" w:rsidRDefault="004A6C23" w:rsidP="00335EE7">
            <w:pPr>
              <w:pStyle w:val="TabellenStandard"/>
              <w:rPr>
                <w:sz w:val="16"/>
                <w:szCs w:val="16"/>
                <w:lang w:val="de-CH"/>
              </w:rPr>
            </w:pPr>
            <w:r>
              <w:rPr>
                <w:sz w:val="16"/>
                <w:szCs w:val="16"/>
                <w:lang w:val="de-CH"/>
              </w:rPr>
              <w:t>Stil-ID Darstellungskatalog: «L_Gem»</w:t>
            </w:r>
          </w:p>
          <w:p w14:paraId="52D05C0E" w14:textId="77777777" w:rsidR="004A6C23" w:rsidRDefault="004A6C23" w:rsidP="00335EE7">
            <w:pPr>
              <w:pStyle w:val="TabellenStandard"/>
              <w:rPr>
                <w:sz w:val="16"/>
                <w:szCs w:val="16"/>
                <w:lang w:val="de-CH"/>
              </w:rPr>
            </w:pPr>
            <w:r>
              <w:rPr>
                <w:sz w:val="16"/>
                <w:szCs w:val="16"/>
                <w:lang w:val="de-CH"/>
              </w:rPr>
              <w:t>Stil-ID Darstellungskatalog Knoten: «P_Gem»; «A_Detail» falls Detailgeometrie vorhanden</w:t>
            </w:r>
          </w:p>
          <w:p w14:paraId="1E687A0D" w14:textId="77777777" w:rsidR="004A6C23" w:rsidRDefault="004A6C23" w:rsidP="00335EE7">
            <w:pPr>
              <w:pStyle w:val="TabellenStandard"/>
              <w:rPr>
                <w:sz w:val="16"/>
                <w:szCs w:val="16"/>
                <w:lang w:val="de-CH"/>
              </w:rPr>
            </w:pPr>
          </w:p>
        </w:tc>
        <w:tc>
          <w:tcPr>
            <w:tcW w:w="3426" w:type="dxa"/>
          </w:tcPr>
          <w:p w14:paraId="291F0CF5" w14:textId="7D27D475" w:rsidR="004A6C23" w:rsidRDefault="00411D38" w:rsidP="00335EE7">
            <w:pPr>
              <w:pStyle w:val="TabellenStandard"/>
              <w:rPr>
                <w:noProof/>
                <w:lang w:val="de-CH"/>
              </w:rPr>
            </w:pPr>
            <w:r>
              <w:rPr>
                <w:noProof/>
                <w:lang w:val="de-CH"/>
              </w:rPr>
              <w:drawing>
                <wp:inline distT="0" distB="0" distL="0" distR="0" wp14:anchorId="7C0E94B8" wp14:editId="76C805B6">
                  <wp:extent cx="2018995" cy="1303935"/>
                  <wp:effectExtent l="0" t="0" r="635" b="0"/>
                  <wp:docPr id="276" name="Grafik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6644" cy="1334709"/>
                          </a:xfrm>
                          <a:prstGeom prst="rect">
                            <a:avLst/>
                          </a:prstGeom>
                        </pic:spPr>
                      </pic:pic>
                    </a:graphicData>
                  </a:graphic>
                </wp:inline>
              </w:drawing>
            </w:r>
          </w:p>
        </w:tc>
      </w:tr>
      <w:tr w:rsidR="001B6982" w:rsidRPr="007F5CA2" w14:paraId="58DB8F9C" w14:textId="77777777" w:rsidTr="004A6C23">
        <w:tc>
          <w:tcPr>
            <w:tcW w:w="2254" w:type="dxa"/>
          </w:tcPr>
          <w:p w14:paraId="7BA0A7A1" w14:textId="77777777" w:rsidR="004A6C23" w:rsidRDefault="004A6C23" w:rsidP="00335EE7">
            <w:pPr>
              <w:pStyle w:val="TabellenStandard"/>
              <w:rPr>
                <w:sz w:val="16"/>
                <w:szCs w:val="16"/>
                <w:lang w:val="de-CH"/>
              </w:rPr>
            </w:pPr>
            <w:r>
              <w:rPr>
                <w:sz w:val="16"/>
                <w:szCs w:val="16"/>
                <w:lang w:val="de-CH"/>
              </w:rPr>
              <w:t>Aufzuhebende Leitung / Bauwerk</w:t>
            </w:r>
          </w:p>
          <w:p w14:paraId="5D4BB4C3" w14:textId="77777777" w:rsidR="004A6C23" w:rsidRPr="00BD65CF" w:rsidRDefault="004A6C23" w:rsidP="00335EE7">
            <w:pPr>
              <w:pStyle w:val="TabellenStandard"/>
              <w:rPr>
                <w:i/>
                <w:sz w:val="16"/>
                <w:szCs w:val="16"/>
                <w:lang w:val="de-CH"/>
              </w:rPr>
            </w:pPr>
            <w:r w:rsidRPr="00BD65CF">
              <w:rPr>
                <w:i/>
                <w:sz w:val="16"/>
                <w:szCs w:val="16"/>
                <w:lang w:val="de-CH"/>
              </w:rPr>
              <w:t>Aufzuhebende Leitung / Bauwerk (in Medium entsprechender Farbe)</w:t>
            </w:r>
          </w:p>
          <w:p w14:paraId="3C627E9F" w14:textId="77777777" w:rsidR="004A6C23" w:rsidRDefault="004A6C23" w:rsidP="00335EE7">
            <w:pPr>
              <w:pStyle w:val="TabellenStandard"/>
              <w:rPr>
                <w:sz w:val="16"/>
                <w:szCs w:val="16"/>
                <w:lang w:val="de-CH"/>
              </w:rPr>
            </w:pPr>
          </w:p>
        </w:tc>
        <w:tc>
          <w:tcPr>
            <w:tcW w:w="1746" w:type="dxa"/>
          </w:tcPr>
          <w:p w14:paraId="29A0752D" w14:textId="77777777" w:rsidR="004A6C23" w:rsidRDefault="004A6C23" w:rsidP="00335EE7">
            <w:pPr>
              <w:pStyle w:val="TabellenStandard"/>
              <w:rPr>
                <w:noProof/>
                <w:lang w:val="de-CH"/>
              </w:rPr>
            </w:pPr>
            <w:r>
              <w:rPr>
                <w:noProof/>
                <w:lang w:val="de-CH"/>
              </w:rPr>
              <w:drawing>
                <wp:inline distT="0" distB="0" distL="0" distR="0" wp14:anchorId="594FBA1E" wp14:editId="62A3ED5C">
                  <wp:extent cx="807522" cy="462167"/>
                  <wp:effectExtent l="0" t="0" r="0" b="0"/>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19368" cy="468947"/>
                          </a:xfrm>
                          <a:prstGeom prst="rect">
                            <a:avLst/>
                          </a:prstGeom>
                        </pic:spPr>
                      </pic:pic>
                    </a:graphicData>
                  </a:graphic>
                </wp:inline>
              </w:drawing>
            </w:r>
          </w:p>
        </w:tc>
        <w:tc>
          <w:tcPr>
            <w:tcW w:w="1246" w:type="dxa"/>
          </w:tcPr>
          <w:p w14:paraId="0BBC09E8" w14:textId="77777777" w:rsidR="004A6C23" w:rsidRDefault="004A6C23" w:rsidP="00335EE7">
            <w:pPr>
              <w:pStyle w:val="TabellenStandard"/>
              <w:rPr>
                <w:sz w:val="16"/>
                <w:szCs w:val="16"/>
                <w:lang w:val="de-CH"/>
              </w:rPr>
            </w:pPr>
            <w:r>
              <w:rPr>
                <w:sz w:val="16"/>
                <w:szCs w:val="16"/>
                <w:lang w:val="de-CH"/>
              </w:rPr>
              <w:t>Rot (Texte und Knoten durchgestrichen, Leitungen nicht durchgestrichen)</w:t>
            </w:r>
          </w:p>
          <w:p w14:paraId="47D4B27E" w14:textId="77777777" w:rsidR="004A6C23" w:rsidRDefault="004A6C23" w:rsidP="00335EE7">
            <w:pPr>
              <w:pStyle w:val="TabellenStandard"/>
              <w:rPr>
                <w:sz w:val="16"/>
                <w:szCs w:val="16"/>
                <w:lang w:val="de-CH"/>
              </w:rPr>
            </w:pPr>
          </w:p>
          <w:p w14:paraId="45D061DE" w14:textId="77777777" w:rsidR="004A6C23" w:rsidRDefault="004A6C23" w:rsidP="00335EE7">
            <w:pPr>
              <w:pStyle w:val="TabellenStandard"/>
              <w:rPr>
                <w:sz w:val="16"/>
                <w:szCs w:val="16"/>
                <w:lang w:val="de-CH"/>
              </w:rPr>
            </w:pPr>
            <w:r>
              <w:rPr>
                <w:sz w:val="16"/>
                <w:szCs w:val="16"/>
                <w:lang w:val="de-CH"/>
              </w:rPr>
              <w:t>Stil-ID Darstellungskatalog: «P_aufh»; «T_Label_Lei</w:t>
            </w:r>
            <w:r>
              <w:rPr>
                <w:sz w:val="16"/>
                <w:szCs w:val="16"/>
                <w:lang w:val="de-CH"/>
              </w:rPr>
              <w:lastRenderedPageBreak/>
              <w:t xml:space="preserve">tung_aufzuheben»; «T_Label_Knoten_aufzuheben»  </w:t>
            </w:r>
          </w:p>
        </w:tc>
        <w:tc>
          <w:tcPr>
            <w:tcW w:w="3426" w:type="dxa"/>
          </w:tcPr>
          <w:p w14:paraId="6647502C" w14:textId="77777777" w:rsidR="004A6C23" w:rsidRDefault="004A6C23" w:rsidP="00335EE7">
            <w:pPr>
              <w:pStyle w:val="TabellenStandard"/>
              <w:rPr>
                <w:noProof/>
                <w:lang w:val="de-CH"/>
              </w:rPr>
            </w:pPr>
          </w:p>
        </w:tc>
      </w:tr>
      <w:tr w:rsidR="001B6982" w:rsidRPr="007F5CA2" w14:paraId="0027DFD6" w14:textId="77777777" w:rsidTr="004A6C23">
        <w:tc>
          <w:tcPr>
            <w:tcW w:w="2254" w:type="dxa"/>
          </w:tcPr>
          <w:p w14:paraId="7A213586" w14:textId="77777777" w:rsidR="004A6C23" w:rsidRDefault="004A6C23" w:rsidP="00335EE7">
            <w:pPr>
              <w:pStyle w:val="TabellenStandard"/>
              <w:rPr>
                <w:sz w:val="16"/>
                <w:szCs w:val="16"/>
                <w:lang w:val="de-CH"/>
              </w:rPr>
            </w:pPr>
            <w:r>
              <w:rPr>
                <w:sz w:val="16"/>
                <w:szCs w:val="16"/>
                <w:lang w:val="de-CH"/>
              </w:rPr>
              <w:t>Kaliberänderung</w:t>
            </w:r>
          </w:p>
          <w:p w14:paraId="670F5E6C" w14:textId="77777777" w:rsidR="004A6C23" w:rsidRDefault="004A6C23" w:rsidP="00335EE7">
            <w:pPr>
              <w:pStyle w:val="TabellenStandard"/>
              <w:rPr>
                <w:sz w:val="16"/>
                <w:szCs w:val="16"/>
                <w:lang w:val="de-CH"/>
              </w:rPr>
            </w:pPr>
            <w:r>
              <w:rPr>
                <w:i/>
                <w:sz w:val="16"/>
                <w:szCs w:val="16"/>
                <w:lang w:val="de-CH"/>
              </w:rPr>
              <w:t>Änderung des Kalibers</w:t>
            </w:r>
            <w:r w:rsidRPr="004307F5">
              <w:rPr>
                <w:i/>
                <w:sz w:val="16"/>
                <w:szCs w:val="16"/>
                <w:lang w:val="de-CH"/>
              </w:rPr>
              <w:t xml:space="preserve"> (in Medium entsprechender Farbe)</w:t>
            </w:r>
          </w:p>
        </w:tc>
        <w:tc>
          <w:tcPr>
            <w:tcW w:w="1746" w:type="dxa"/>
          </w:tcPr>
          <w:p w14:paraId="53A6421B" w14:textId="77777777" w:rsidR="004A6C23" w:rsidRDefault="004A6C23" w:rsidP="00335EE7">
            <w:pPr>
              <w:pStyle w:val="TabellenStandard"/>
              <w:rPr>
                <w:noProof/>
              </w:rPr>
            </w:pPr>
            <w:r>
              <w:rPr>
                <w:noProof/>
                <w:lang w:val="de-CH"/>
              </w:rPr>
              <w:drawing>
                <wp:inline distT="0" distB="0" distL="0" distR="0" wp14:anchorId="45D5C1CE" wp14:editId="3478DE71">
                  <wp:extent cx="771525" cy="434272"/>
                  <wp:effectExtent l="0" t="0" r="0" b="444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91426" cy="445474"/>
                          </a:xfrm>
                          <a:prstGeom prst="rect">
                            <a:avLst/>
                          </a:prstGeom>
                        </pic:spPr>
                      </pic:pic>
                    </a:graphicData>
                  </a:graphic>
                </wp:inline>
              </w:drawing>
            </w:r>
          </w:p>
        </w:tc>
        <w:tc>
          <w:tcPr>
            <w:tcW w:w="1246" w:type="dxa"/>
          </w:tcPr>
          <w:p w14:paraId="2C42DCBA" w14:textId="77777777" w:rsidR="004A6C23" w:rsidRDefault="004A6C23" w:rsidP="00335EE7">
            <w:pPr>
              <w:pStyle w:val="TabellenStandard"/>
              <w:rPr>
                <w:sz w:val="16"/>
                <w:szCs w:val="16"/>
                <w:lang w:val="de-CH"/>
              </w:rPr>
            </w:pPr>
            <w:r>
              <w:rPr>
                <w:sz w:val="16"/>
                <w:szCs w:val="16"/>
                <w:lang w:val="de-CH"/>
              </w:rPr>
              <w:t>Rot</w:t>
            </w:r>
          </w:p>
          <w:p w14:paraId="1C1A9A06" w14:textId="77777777" w:rsidR="004A6C23" w:rsidRDefault="004A6C23" w:rsidP="00335EE7">
            <w:pPr>
              <w:pStyle w:val="TabellenStandard"/>
              <w:rPr>
                <w:sz w:val="16"/>
                <w:szCs w:val="16"/>
                <w:lang w:val="de-CH"/>
              </w:rPr>
            </w:pPr>
          </w:p>
          <w:p w14:paraId="43939279" w14:textId="77777777" w:rsidR="004A6C23" w:rsidRDefault="004A6C23" w:rsidP="00335EE7">
            <w:pPr>
              <w:pStyle w:val="TabellenStandard"/>
              <w:rPr>
                <w:sz w:val="16"/>
                <w:szCs w:val="16"/>
                <w:lang w:val="de-CH"/>
              </w:rPr>
            </w:pPr>
            <w:r>
              <w:rPr>
                <w:sz w:val="16"/>
                <w:szCs w:val="16"/>
                <w:lang w:val="de-CH"/>
              </w:rPr>
              <w:t>Stil-ID Darstellungskatalog «T_Label_proj»: «T_Label_aufzuheben»</w:t>
            </w:r>
          </w:p>
        </w:tc>
        <w:tc>
          <w:tcPr>
            <w:tcW w:w="3426" w:type="dxa"/>
          </w:tcPr>
          <w:p w14:paraId="0F6711F0" w14:textId="4E70CCEA" w:rsidR="004A6C23" w:rsidRDefault="00411D38" w:rsidP="00335EE7">
            <w:pPr>
              <w:pStyle w:val="TabellenStandard"/>
              <w:rPr>
                <w:noProof/>
                <w:lang w:val="de-CH"/>
              </w:rPr>
            </w:pPr>
            <w:r>
              <w:rPr>
                <w:noProof/>
                <w:lang w:val="de-CH"/>
              </w:rPr>
              <w:drawing>
                <wp:inline distT="0" distB="0" distL="0" distR="0" wp14:anchorId="58720FE9" wp14:editId="2DD3A49C">
                  <wp:extent cx="1218273" cy="1962785"/>
                  <wp:effectExtent l="8572"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1129"/>
                          <a:stretch/>
                        </pic:blipFill>
                        <pic:spPr bwMode="auto">
                          <a:xfrm rot="16200000">
                            <a:off x="0" y="0"/>
                            <a:ext cx="1240962" cy="1999340"/>
                          </a:xfrm>
                          <a:prstGeom prst="rect">
                            <a:avLst/>
                          </a:prstGeom>
                          <a:ln>
                            <a:noFill/>
                          </a:ln>
                          <a:extLst>
                            <a:ext uri="{53640926-AAD7-44D8-BBD7-CCE9431645EC}">
                              <a14:shadowObscured xmlns:a14="http://schemas.microsoft.com/office/drawing/2010/main"/>
                            </a:ext>
                          </a:extLst>
                        </pic:spPr>
                      </pic:pic>
                    </a:graphicData>
                  </a:graphic>
                </wp:inline>
              </w:drawing>
            </w:r>
          </w:p>
        </w:tc>
      </w:tr>
      <w:tr w:rsidR="001B6982" w:rsidRPr="007F5CA2" w14:paraId="2AE5C5F5" w14:textId="77777777" w:rsidTr="004A6C23">
        <w:tc>
          <w:tcPr>
            <w:tcW w:w="2254" w:type="dxa"/>
          </w:tcPr>
          <w:p w14:paraId="14C2B856" w14:textId="77777777" w:rsidR="004A6C23" w:rsidRDefault="004A6C23" w:rsidP="00335EE7">
            <w:pPr>
              <w:pStyle w:val="TabellenStandard"/>
              <w:rPr>
                <w:sz w:val="16"/>
                <w:szCs w:val="16"/>
                <w:lang w:val="de-CH"/>
              </w:rPr>
            </w:pPr>
            <w:r>
              <w:rPr>
                <w:sz w:val="16"/>
                <w:szCs w:val="16"/>
                <w:lang w:val="de-CH"/>
              </w:rPr>
              <w:t>Nutzungsart wird geändert</w:t>
            </w:r>
          </w:p>
          <w:p w14:paraId="0D267970" w14:textId="77777777" w:rsidR="004A6C23" w:rsidRPr="00A17442" w:rsidRDefault="004A6C23" w:rsidP="00335EE7">
            <w:pPr>
              <w:pStyle w:val="TabellenStandard"/>
              <w:rPr>
                <w:i/>
                <w:sz w:val="16"/>
                <w:szCs w:val="16"/>
                <w:lang w:val="de-CH"/>
              </w:rPr>
            </w:pPr>
            <w:r w:rsidRPr="00A17442">
              <w:rPr>
                <w:i/>
                <w:sz w:val="16"/>
                <w:szCs w:val="16"/>
                <w:lang w:val="de-CH"/>
              </w:rPr>
              <w:t>Nutzungsart wird geändert</w:t>
            </w:r>
          </w:p>
        </w:tc>
        <w:tc>
          <w:tcPr>
            <w:tcW w:w="1746" w:type="dxa"/>
          </w:tcPr>
          <w:p w14:paraId="180D7664" w14:textId="77777777" w:rsidR="004A6C23" w:rsidRDefault="004A6C23" w:rsidP="00335EE7">
            <w:pPr>
              <w:pStyle w:val="TabellenStandard"/>
              <w:rPr>
                <w:noProof/>
              </w:rPr>
            </w:pPr>
            <w:r>
              <w:rPr>
                <w:noProof/>
                <w:lang w:val="de-CH"/>
              </w:rPr>
              <w:drawing>
                <wp:inline distT="0" distB="0" distL="0" distR="0" wp14:anchorId="7EF037B3" wp14:editId="6095CA2F">
                  <wp:extent cx="762000" cy="390646"/>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71073" cy="395297"/>
                          </a:xfrm>
                          <a:prstGeom prst="rect">
                            <a:avLst/>
                          </a:prstGeom>
                        </pic:spPr>
                      </pic:pic>
                    </a:graphicData>
                  </a:graphic>
                </wp:inline>
              </w:drawing>
            </w:r>
          </w:p>
        </w:tc>
        <w:tc>
          <w:tcPr>
            <w:tcW w:w="1246" w:type="dxa"/>
          </w:tcPr>
          <w:p w14:paraId="5783A8E8" w14:textId="77777777" w:rsidR="004A6C23" w:rsidRDefault="004A6C23" w:rsidP="00335EE7">
            <w:pPr>
              <w:pStyle w:val="TabellenStandard"/>
              <w:rPr>
                <w:sz w:val="16"/>
                <w:szCs w:val="16"/>
                <w:lang w:val="de-CH"/>
              </w:rPr>
            </w:pPr>
            <w:r>
              <w:rPr>
                <w:sz w:val="16"/>
                <w:szCs w:val="16"/>
                <w:lang w:val="de-CH"/>
              </w:rPr>
              <w:t>Rot mit rosa Schattierung</w:t>
            </w:r>
          </w:p>
          <w:p w14:paraId="70F3C2B9" w14:textId="77777777" w:rsidR="004A6C23" w:rsidRDefault="004A6C23" w:rsidP="00335EE7">
            <w:pPr>
              <w:pStyle w:val="TabellenStandard"/>
              <w:rPr>
                <w:sz w:val="16"/>
                <w:szCs w:val="16"/>
                <w:lang w:val="de-CH"/>
              </w:rPr>
            </w:pPr>
          </w:p>
          <w:p w14:paraId="52821B95" w14:textId="77777777" w:rsidR="004A6C23" w:rsidRDefault="004A6C23" w:rsidP="00335EE7">
            <w:pPr>
              <w:pStyle w:val="TabellenStandard"/>
              <w:rPr>
                <w:sz w:val="16"/>
                <w:szCs w:val="16"/>
                <w:lang w:val="de-CH"/>
              </w:rPr>
            </w:pPr>
            <w:r>
              <w:rPr>
                <w:sz w:val="16"/>
                <w:szCs w:val="16"/>
                <w:lang w:val="de-CH"/>
              </w:rPr>
              <w:t>Stil-ID Darstellungskatalog «T_Label_Nutzungsaenderung»</w:t>
            </w:r>
          </w:p>
        </w:tc>
        <w:tc>
          <w:tcPr>
            <w:tcW w:w="3426" w:type="dxa"/>
          </w:tcPr>
          <w:p w14:paraId="6468FE04" w14:textId="77777777" w:rsidR="004A6C23" w:rsidRDefault="004A6C23" w:rsidP="00335EE7">
            <w:pPr>
              <w:pStyle w:val="TabellenStandard"/>
              <w:rPr>
                <w:noProof/>
                <w:lang w:val="de-CH"/>
              </w:rPr>
            </w:pPr>
          </w:p>
        </w:tc>
      </w:tr>
      <w:tr w:rsidR="001B6982" w:rsidRPr="007F5CA2" w14:paraId="5242486D" w14:textId="77777777" w:rsidTr="004A6C23">
        <w:tc>
          <w:tcPr>
            <w:tcW w:w="2254" w:type="dxa"/>
          </w:tcPr>
          <w:p w14:paraId="4BE80E10" w14:textId="77777777" w:rsidR="004A6C23" w:rsidRDefault="004A6C23" w:rsidP="00335EE7">
            <w:pPr>
              <w:pStyle w:val="TabellenStandard"/>
              <w:rPr>
                <w:sz w:val="16"/>
                <w:szCs w:val="16"/>
                <w:lang w:val="de-CH"/>
              </w:rPr>
            </w:pPr>
            <w:r>
              <w:rPr>
                <w:sz w:val="16"/>
                <w:szCs w:val="16"/>
                <w:lang w:val="de-CH"/>
              </w:rPr>
              <w:t>Leitungen Dritter</w:t>
            </w:r>
          </w:p>
          <w:p w14:paraId="20704F49" w14:textId="77777777" w:rsidR="004A6C23" w:rsidRPr="00A23DD9" w:rsidRDefault="004A6C23" w:rsidP="00335EE7">
            <w:pPr>
              <w:pStyle w:val="TabellenStandard"/>
              <w:rPr>
                <w:i/>
                <w:sz w:val="16"/>
                <w:szCs w:val="16"/>
                <w:lang w:val="de-CH"/>
              </w:rPr>
            </w:pPr>
            <w:r w:rsidRPr="00A54A67">
              <w:rPr>
                <w:i/>
                <w:sz w:val="16"/>
                <w:szCs w:val="16"/>
                <w:lang w:val="de-CH"/>
              </w:rPr>
              <w:t>Leitungen Dritter (Kanton, Bund, etc.)</w:t>
            </w:r>
            <w:r>
              <w:rPr>
                <w:i/>
                <w:sz w:val="16"/>
                <w:szCs w:val="16"/>
                <w:lang w:val="de-CH"/>
              </w:rPr>
              <w:t xml:space="preserve"> und Sanierungsleitung </w:t>
            </w:r>
          </w:p>
        </w:tc>
        <w:tc>
          <w:tcPr>
            <w:tcW w:w="1746" w:type="dxa"/>
          </w:tcPr>
          <w:p w14:paraId="0F9E6456" w14:textId="7E37F558" w:rsidR="004A6C23" w:rsidRDefault="001B6982" w:rsidP="00335EE7">
            <w:pPr>
              <w:pStyle w:val="TabellenStandard"/>
              <w:rPr>
                <w:noProof/>
                <w:lang w:val="de-CH"/>
              </w:rPr>
            </w:pPr>
            <w:r>
              <w:rPr>
                <w:noProof/>
                <w:lang w:val="de-CH"/>
              </w:rPr>
              <w:drawing>
                <wp:inline distT="0" distB="0" distL="0" distR="0" wp14:anchorId="43CC2688" wp14:editId="2FEC418A">
                  <wp:extent cx="930303" cy="434816"/>
                  <wp:effectExtent l="0" t="0" r="3175"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73922" cy="455203"/>
                          </a:xfrm>
                          <a:prstGeom prst="rect">
                            <a:avLst/>
                          </a:prstGeom>
                        </pic:spPr>
                      </pic:pic>
                    </a:graphicData>
                  </a:graphic>
                </wp:inline>
              </w:drawing>
            </w:r>
          </w:p>
        </w:tc>
        <w:tc>
          <w:tcPr>
            <w:tcW w:w="1246" w:type="dxa"/>
          </w:tcPr>
          <w:p w14:paraId="4A7BEF4A" w14:textId="77777777" w:rsidR="004A6C23" w:rsidRDefault="004A6C23" w:rsidP="00335EE7">
            <w:pPr>
              <w:pStyle w:val="TabellenStandard"/>
              <w:rPr>
                <w:sz w:val="16"/>
                <w:szCs w:val="16"/>
                <w:lang w:val="de-CH"/>
              </w:rPr>
            </w:pPr>
            <w:r>
              <w:rPr>
                <w:sz w:val="16"/>
                <w:szCs w:val="16"/>
                <w:lang w:val="de-CH"/>
              </w:rPr>
              <w:t>Pink, Blau, Dunkles rot</w:t>
            </w:r>
          </w:p>
          <w:p w14:paraId="0F97BEA1" w14:textId="77777777" w:rsidR="004A6C23" w:rsidRDefault="004A6C23" w:rsidP="00335EE7">
            <w:pPr>
              <w:pStyle w:val="TabellenStandard"/>
              <w:rPr>
                <w:sz w:val="16"/>
                <w:szCs w:val="16"/>
                <w:lang w:val="de-CH"/>
              </w:rPr>
            </w:pPr>
          </w:p>
          <w:p w14:paraId="4B78EAAC" w14:textId="77777777" w:rsidR="004A6C23" w:rsidRDefault="004A6C23" w:rsidP="00335EE7">
            <w:pPr>
              <w:pStyle w:val="TabellenStandard"/>
              <w:rPr>
                <w:sz w:val="16"/>
                <w:szCs w:val="16"/>
                <w:lang w:val="de-CH"/>
              </w:rPr>
            </w:pPr>
            <w:r>
              <w:rPr>
                <w:sz w:val="16"/>
                <w:szCs w:val="16"/>
                <w:lang w:val="de-CH"/>
              </w:rPr>
              <w:t>Stil-ID Darstellungskatalog «L_SA_dr»; «L_RA_dr»; «L_MS_dr»</w:t>
            </w:r>
          </w:p>
        </w:tc>
        <w:tc>
          <w:tcPr>
            <w:tcW w:w="3426" w:type="dxa"/>
          </w:tcPr>
          <w:p w14:paraId="78CFAD8F" w14:textId="27A8B5DB" w:rsidR="004A6C23" w:rsidRDefault="00411D38" w:rsidP="00335EE7">
            <w:pPr>
              <w:pStyle w:val="TabellenStandard"/>
              <w:rPr>
                <w:noProof/>
                <w:lang w:val="de-CH"/>
              </w:rPr>
            </w:pPr>
            <w:r>
              <w:rPr>
                <w:noProof/>
                <w:lang w:val="de-CH"/>
              </w:rPr>
              <w:drawing>
                <wp:inline distT="0" distB="0" distL="0" distR="0" wp14:anchorId="0E55595F" wp14:editId="6560BA5C">
                  <wp:extent cx="2040941" cy="1295959"/>
                  <wp:effectExtent l="0" t="0" r="0" b="0"/>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74200" cy="1317078"/>
                          </a:xfrm>
                          <a:prstGeom prst="rect">
                            <a:avLst/>
                          </a:prstGeom>
                        </pic:spPr>
                      </pic:pic>
                    </a:graphicData>
                  </a:graphic>
                </wp:inline>
              </w:drawing>
            </w:r>
          </w:p>
        </w:tc>
      </w:tr>
    </w:tbl>
    <w:p w14:paraId="15E59EB4" w14:textId="44BC9840" w:rsidR="0002073B" w:rsidRDefault="0002073B" w:rsidP="0002073B">
      <w:pPr>
        <w:pStyle w:val="berschrift3"/>
      </w:pPr>
      <w:bookmarkStart w:id="23" w:name="_Ref57019120"/>
      <w:bookmarkStart w:id="24" w:name="_Toc63262697"/>
      <w:r>
        <w:t>Darstellungsebene Entwässerungsart</w:t>
      </w:r>
      <w:bookmarkEnd w:id="23"/>
      <w:bookmarkEnd w:id="24"/>
    </w:p>
    <w:p w14:paraId="2282B297" w14:textId="77777777" w:rsidR="00436A7D" w:rsidRPr="00592AB8" w:rsidRDefault="00436A7D" w:rsidP="00436A7D">
      <w:pPr>
        <w:pStyle w:val="Textkrper"/>
        <w:spacing w:before="0" w:after="120" w:line="320" w:lineRule="atLeast"/>
      </w:pPr>
      <w:r w:rsidRPr="00592AB8">
        <w:t>Bezeichnung: «Entwässerungsart»</w:t>
      </w:r>
    </w:p>
    <w:p w14:paraId="0B0A0FCB" w14:textId="1C7CEA6B" w:rsidR="00436A7D" w:rsidRDefault="00436A7D" w:rsidP="00436A7D">
      <w:pPr>
        <w:pStyle w:val="Textkrper"/>
        <w:spacing w:before="0" w:after="120" w:line="320" w:lineRule="atLeast"/>
      </w:pPr>
      <w:r w:rsidRPr="00592AB8">
        <w:t>Die Darstellungsebene Entwässerungsart stellt das Entwässerungssystem des entsprec</w:t>
      </w:r>
      <w:r>
        <w:t>henden Teileinzugsgebietes dar.</w:t>
      </w:r>
      <w:r w:rsidR="005B3DBA">
        <w:t xml:space="preserve"> Teileinzugsgebiete ohne Abfluss werden ohne Füllfarbe dargestellt. Die Aussengrenzen werden jedoch nach wie vor von einer ausgezogenen orangen Linie dargestellt (s. Kapitel </w:t>
      </w:r>
      <w:r w:rsidR="005B3DBA">
        <w:fldChar w:fldCharType="begin"/>
      </w:r>
      <w:r w:rsidR="005B3DBA">
        <w:instrText xml:space="preserve"> REF _Ref57019015 \r \h </w:instrText>
      </w:r>
      <w:r w:rsidR="005B3DBA">
        <w:fldChar w:fldCharType="separate"/>
      </w:r>
      <w:r w:rsidR="00D46611">
        <w:t>3.1.2</w:t>
      </w:r>
      <w:r w:rsidR="005B3DBA">
        <w:fldChar w:fldCharType="end"/>
      </w:r>
      <w:r w:rsidR="005B3DBA">
        <w:t>).</w:t>
      </w:r>
    </w:p>
    <w:p w14:paraId="1C0C966C" w14:textId="77777777" w:rsidR="00436A7D" w:rsidRPr="00592AB8" w:rsidRDefault="00436A7D" w:rsidP="00436A7D">
      <w:pPr>
        <w:pStyle w:val="Textkrper"/>
      </w:pPr>
    </w:p>
    <w:tbl>
      <w:tblPr>
        <w:tblStyle w:val="Tabellenraster"/>
        <w:tblW w:w="8649" w:type="dxa"/>
        <w:tblInd w:w="-851" w:type="dxa"/>
        <w:tblBorders>
          <w:left w:val="none" w:sz="0" w:space="0" w:color="auto"/>
          <w:right w:val="none" w:sz="0" w:space="0" w:color="auto"/>
          <w:insideH w:val="dotted" w:sz="2" w:space="0" w:color="auto"/>
          <w:insideV w:val="dotted" w:sz="2" w:space="0" w:color="auto"/>
        </w:tblBorders>
        <w:tblLayout w:type="fixed"/>
        <w:tblLook w:val="04A0" w:firstRow="1" w:lastRow="0" w:firstColumn="1" w:lastColumn="0" w:noHBand="0" w:noVBand="1"/>
      </w:tblPr>
      <w:tblGrid>
        <w:gridCol w:w="2268"/>
        <w:gridCol w:w="1702"/>
        <w:gridCol w:w="1418"/>
        <w:gridCol w:w="3261"/>
      </w:tblGrid>
      <w:tr w:rsidR="00436A7D" w:rsidRPr="007F5CA2" w14:paraId="7002A875" w14:textId="77777777" w:rsidTr="0006095D">
        <w:tc>
          <w:tcPr>
            <w:tcW w:w="2268" w:type="dxa"/>
          </w:tcPr>
          <w:p w14:paraId="29F35F23" w14:textId="77777777" w:rsidR="00436A7D" w:rsidRPr="002A4B3C" w:rsidRDefault="00436A7D" w:rsidP="00335EE7">
            <w:pPr>
              <w:pStyle w:val="TabellenStandard"/>
              <w:rPr>
                <w:b/>
                <w:sz w:val="16"/>
                <w:szCs w:val="16"/>
                <w:lang w:val="de-CH"/>
              </w:rPr>
            </w:pPr>
            <w:r w:rsidRPr="002A4B3C">
              <w:rPr>
                <w:b/>
                <w:sz w:val="16"/>
                <w:szCs w:val="16"/>
                <w:lang w:val="de-CH"/>
              </w:rPr>
              <w:t>Bedeutung</w:t>
            </w:r>
          </w:p>
          <w:p w14:paraId="78959A80" w14:textId="77777777" w:rsidR="00436A7D" w:rsidRPr="001F47E2" w:rsidRDefault="00436A7D" w:rsidP="00335EE7">
            <w:pPr>
              <w:pStyle w:val="TabellenStandard"/>
              <w:rPr>
                <w:i/>
                <w:sz w:val="16"/>
                <w:szCs w:val="16"/>
                <w:lang w:val="de-CH"/>
              </w:rPr>
            </w:pPr>
            <w:r w:rsidRPr="001F47E2">
              <w:rPr>
                <w:i/>
                <w:sz w:val="16"/>
                <w:szCs w:val="16"/>
                <w:lang w:val="de-CH"/>
              </w:rPr>
              <w:t>Legendentext</w:t>
            </w:r>
          </w:p>
        </w:tc>
        <w:tc>
          <w:tcPr>
            <w:tcW w:w="1702" w:type="dxa"/>
          </w:tcPr>
          <w:p w14:paraId="1E552A12" w14:textId="77777777" w:rsidR="00436A7D" w:rsidRPr="002A4B3C" w:rsidRDefault="00436A7D" w:rsidP="00335EE7">
            <w:pPr>
              <w:pStyle w:val="TabellenStandard"/>
              <w:rPr>
                <w:b/>
                <w:sz w:val="16"/>
                <w:szCs w:val="16"/>
                <w:lang w:val="de-CH"/>
              </w:rPr>
            </w:pPr>
            <w:r>
              <w:rPr>
                <w:b/>
                <w:sz w:val="16"/>
                <w:szCs w:val="16"/>
                <w:lang w:val="de-CH"/>
              </w:rPr>
              <w:t>Symbol</w:t>
            </w:r>
          </w:p>
        </w:tc>
        <w:tc>
          <w:tcPr>
            <w:tcW w:w="1418" w:type="dxa"/>
          </w:tcPr>
          <w:p w14:paraId="443BBAE6" w14:textId="77777777" w:rsidR="00436A7D" w:rsidRPr="002A4B3C" w:rsidRDefault="00436A7D" w:rsidP="00335EE7">
            <w:pPr>
              <w:pStyle w:val="TabellenStandard"/>
              <w:rPr>
                <w:b/>
                <w:sz w:val="16"/>
                <w:szCs w:val="16"/>
                <w:lang w:val="de-CH"/>
              </w:rPr>
            </w:pPr>
            <w:r>
              <w:rPr>
                <w:b/>
                <w:sz w:val="16"/>
                <w:szCs w:val="16"/>
                <w:lang w:val="de-CH"/>
              </w:rPr>
              <w:t>Beschreibung / Stil-ID</w:t>
            </w:r>
          </w:p>
        </w:tc>
        <w:tc>
          <w:tcPr>
            <w:tcW w:w="3261" w:type="dxa"/>
          </w:tcPr>
          <w:p w14:paraId="427DD289" w14:textId="77777777" w:rsidR="00436A7D" w:rsidRPr="002A4B3C" w:rsidRDefault="00436A7D" w:rsidP="00335EE7">
            <w:pPr>
              <w:pStyle w:val="TabellenStandard"/>
              <w:ind w:left="-32" w:firstLine="32"/>
              <w:rPr>
                <w:b/>
                <w:sz w:val="16"/>
                <w:szCs w:val="16"/>
                <w:lang w:val="de-CH"/>
              </w:rPr>
            </w:pPr>
            <w:r>
              <w:rPr>
                <w:b/>
                <w:sz w:val="16"/>
                <w:szCs w:val="16"/>
                <w:lang w:val="de-CH"/>
              </w:rPr>
              <w:t>Beispiel</w:t>
            </w:r>
          </w:p>
        </w:tc>
      </w:tr>
      <w:tr w:rsidR="00436A7D" w:rsidRPr="007F5CA2" w14:paraId="0098E3FB" w14:textId="77777777" w:rsidTr="0006095D">
        <w:tc>
          <w:tcPr>
            <w:tcW w:w="2268" w:type="dxa"/>
          </w:tcPr>
          <w:p w14:paraId="75FE9D92" w14:textId="4FB516D1" w:rsidR="00436A7D" w:rsidRDefault="00BE339C" w:rsidP="00335EE7">
            <w:pPr>
              <w:pStyle w:val="TabellenStandard"/>
              <w:rPr>
                <w:sz w:val="16"/>
                <w:szCs w:val="16"/>
                <w:lang w:val="de-CH"/>
              </w:rPr>
            </w:pPr>
            <w:r>
              <w:rPr>
                <w:sz w:val="16"/>
                <w:szCs w:val="16"/>
                <w:lang w:val="de-CH"/>
              </w:rPr>
              <w:t>Gebiet im Trennsystem mit Versickerungsprüfpflicht</w:t>
            </w:r>
          </w:p>
          <w:p w14:paraId="43EFD736" w14:textId="0B050987" w:rsidR="00436A7D" w:rsidRPr="00A7088C" w:rsidRDefault="00BE339C" w:rsidP="00335EE7">
            <w:pPr>
              <w:pStyle w:val="TabellenStandard"/>
              <w:rPr>
                <w:i/>
                <w:sz w:val="16"/>
                <w:szCs w:val="16"/>
                <w:lang w:val="de-CH"/>
              </w:rPr>
            </w:pPr>
            <w:r>
              <w:rPr>
                <w:i/>
                <w:sz w:val="16"/>
                <w:szCs w:val="16"/>
                <w:lang w:val="de-CH"/>
              </w:rPr>
              <w:t>Trennsystem mit Versickerungsprüfpflicht</w:t>
            </w:r>
          </w:p>
        </w:tc>
        <w:tc>
          <w:tcPr>
            <w:tcW w:w="1702" w:type="dxa"/>
          </w:tcPr>
          <w:p w14:paraId="631FFF1E" w14:textId="77777777" w:rsidR="00436A7D" w:rsidRDefault="00436A7D" w:rsidP="00335EE7">
            <w:pPr>
              <w:pStyle w:val="TabellenStandard"/>
              <w:rPr>
                <w:noProof/>
              </w:rPr>
            </w:pPr>
            <w:r>
              <w:rPr>
                <w:noProof/>
              </w:rPr>
              <w:t xml:space="preserve"> </w:t>
            </w:r>
            <w:r>
              <w:rPr>
                <w:noProof/>
                <w:lang w:val="de-CH"/>
              </w:rPr>
              <w:drawing>
                <wp:inline distT="0" distB="0" distL="0" distR="0" wp14:anchorId="09786C4C" wp14:editId="6BDF4EBD">
                  <wp:extent cx="603204" cy="403761"/>
                  <wp:effectExtent l="0" t="0" r="6985" b="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8936" cy="407598"/>
                          </a:xfrm>
                          <a:prstGeom prst="rect">
                            <a:avLst/>
                          </a:prstGeom>
                        </pic:spPr>
                      </pic:pic>
                    </a:graphicData>
                  </a:graphic>
                </wp:inline>
              </w:drawing>
            </w:r>
          </w:p>
        </w:tc>
        <w:tc>
          <w:tcPr>
            <w:tcW w:w="1418" w:type="dxa"/>
          </w:tcPr>
          <w:p w14:paraId="5D8B0D32" w14:textId="77777777" w:rsidR="00436A7D" w:rsidRDefault="00436A7D" w:rsidP="00335EE7">
            <w:pPr>
              <w:pStyle w:val="TabellenStandard"/>
              <w:rPr>
                <w:sz w:val="16"/>
                <w:szCs w:val="16"/>
                <w:lang w:val="de-CH"/>
              </w:rPr>
            </w:pPr>
            <w:r>
              <w:rPr>
                <w:sz w:val="16"/>
                <w:szCs w:val="16"/>
                <w:lang w:val="de-CH"/>
              </w:rPr>
              <w:t>Blau</w:t>
            </w:r>
          </w:p>
          <w:p w14:paraId="44E81DCB" w14:textId="357E12D6" w:rsidR="00436A7D" w:rsidRDefault="00436A7D" w:rsidP="00BE339C">
            <w:pPr>
              <w:pStyle w:val="TabellenStandard"/>
              <w:rPr>
                <w:sz w:val="16"/>
                <w:szCs w:val="16"/>
                <w:lang w:val="de-CH"/>
              </w:rPr>
            </w:pPr>
            <w:r>
              <w:rPr>
                <w:sz w:val="16"/>
                <w:szCs w:val="16"/>
                <w:lang w:val="de-CH"/>
              </w:rPr>
              <w:t>Stil-ID Darstellungskatalog «A_TEZG_</w:t>
            </w:r>
            <w:r w:rsidR="005F0509">
              <w:rPr>
                <w:sz w:val="16"/>
                <w:szCs w:val="16"/>
                <w:lang w:val="de-CH"/>
              </w:rPr>
              <w:t>VS</w:t>
            </w:r>
            <w:r w:rsidR="00BE339C">
              <w:rPr>
                <w:sz w:val="16"/>
                <w:szCs w:val="16"/>
                <w:lang w:val="de-CH"/>
              </w:rPr>
              <w:t>TS</w:t>
            </w:r>
            <w:r>
              <w:rPr>
                <w:sz w:val="16"/>
                <w:szCs w:val="16"/>
                <w:lang w:val="de-CH"/>
              </w:rPr>
              <w:t>»</w:t>
            </w:r>
          </w:p>
        </w:tc>
        <w:tc>
          <w:tcPr>
            <w:tcW w:w="3261" w:type="dxa"/>
          </w:tcPr>
          <w:p w14:paraId="17CBCD8A" w14:textId="77777777" w:rsidR="00436A7D" w:rsidRDefault="00436A7D" w:rsidP="00335EE7">
            <w:pPr>
              <w:pStyle w:val="TabellenStandard"/>
              <w:rPr>
                <w:noProof/>
              </w:rPr>
            </w:pPr>
          </w:p>
        </w:tc>
      </w:tr>
      <w:tr w:rsidR="00436A7D" w:rsidRPr="007F5CA2" w14:paraId="521E7EBC" w14:textId="77777777" w:rsidTr="0006095D">
        <w:tc>
          <w:tcPr>
            <w:tcW w:w="2268" w:type="dxa"/>
          </w:tcPr>
          <w:p w14:paraId="046EB42F" w14:textId="6696097A" w:rsidR="00436A7D" w:rsidRDefault="00436A7D" w:rsidP="00335EE7">
            <w:pPr>
              <w:pStyle w:val="TabellenStandard"/>
              <w:rPr>
                <w:sz w:val="16"/>
                <w:szCs w:val="16"/>
                <w:lang w:val="de-CH"/>
              </w:rPr>
            </w:pPr>
            <w:r>
              <w:rPr>
                <w:sz w:val="16"/>
                <w:szCs w:val="16"/>
                <w:lang w:val="de-CH"/>
              </w:rPr>
              <w:lastRenderedPageBreak/>
              <w:t>Gebiet im Mischsystem</w:t>
            </w:r>
            <w:r w:rsidR="00BE339C">
              <w:rPr>
                <w:sz w:val="16"/>
                <w:szCs w:val="16"/>
                <w:lang w:val="de-CH"/>
              </w:rPr>
              <w:t xml:space="preserve"> mit Versickerungsprüfpflicht</w:t>
            </w:r>
          </w:p>
          <w:p w14:paraId="260311B2" w14:textId="6F7BA89F" w:rsidR="00436A7D" w:rsidRPr="00A7088C" w:rsidRDefault="00BE339C" w:rsidP="00335EE7">
            <w:pPr>
              <w:pStyle w:val="TabellenStandard"/>
              <w:rPr>
                <w:i/>
                <w:sz w:val="16"/>
                <w:szCs w:val="16"/>
                <w:lang w:val="de-CH"/>
              </w:rPr>
            </w:pPr>
            <w:r>
              <w:rPr>
                <w:i/>
                <w:sz w:val="16"/>
                <w:szCs w:val="16"/>
                <w:lang w:val="de-CH"/>
              </w:rPr>
              <w:t>Mischsystem mit Versickerungsprüfpflicht</w:t>
            </w:r>
          </w:p>
        </w:tc>
        <w:tc>
          <w:tcPr>
            <w:tcW w:w="1702" w:type="dxa"/>
          </w:tcPr>
          <w:p w14:paraId="5ECA957D" w14:textId="77777777" w:rsidR="00436A7D" w:rsidRPr="00C90417" w:rsidRDefault="00436A7D" w:rsidP="00335EE7">
            <w:pPr>
              <w:pStyle w:val="TabellenStandard"/>
              <w:rPr>
                <w:noProof/>
                <w:lang w:val="de-CH"/>
              </w:rPr>
            </w:pPr>
            <w:r>
              <w:rPr>
                <w:noProof/>
              </w:rPr>
              <w:t xml:space="preserve"> </w:t>
            </w:r>
            <w:r>
              <w:rPr>
                <w:noProof/>
                <w:lang w:val="de-CH"/>
              </w:rPr>
              <w:drawing>
                <wp:inline distT="0" distB="0" distL="0" distR="0" wp14:anchorId="70DC8C2A" wp14:editId="57FA097D">
                  <wp:extent cx="641268" cy="427512"/>
                  <wp:effectExtent l="0" t="0" r="6985" b="0"/>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4812" cy="429875"/>
                          </a:xfrm>
                          <a:prstGeom prst="rect">
                            <a:avLst/>
                          </a:prstGeom>
                        </pic:spPr>
                      </pic:pic>
                    </a:graphicData>
                  </a:graphic>
                </wp:inline>
              </w:drawing>
            </w:r>
          </w:p>
        </w:tc>
        <w:tc>
          <w:tcPr>
            <w:tcW w:w="1418" w:type="dxa"/>
          </w:tcPr>
          <w:p w14:paraId="1CD5C354" w14:textId="77777777" w:rsidR="00436A7D" w:rsidRDefault="00436A7D" w:rsidP="00335EE7">
            <w:pPr>
              <w:pStyle w:val="TabellenStandard"/>
              <w:rPr>
                <w:sz w:val="16"/>
                <w:szCs w:val="16"/>
                <w:lang w:val="de-CH"/>
              </w:rPr>
            </w:pPr>
            <w:r>
              <w:rPr>
                <w:sz w:val="16"/>
                <w:szCs w:val="16"/>
                <w:lang w:val="de-CH"/>
              </w:rPr>
              <w:t>Rosa</w:t>
            </w:r>
          </w:p>
          <w:p w14:paraId="4FB32051" w14:textId="77777777" w:rsidR="00436A7D" w:rsidRDefault="00436A7D" w:rsidP="00335EE7">
            <w:pPr>
              <w:pStyle w:val="TabellenStandard"/>
              <w:rPr>
                <w:sz w:val="16"/>
                <w:szCs w:val="16"/>
                <w:lang w:val="de-CH"/>
              </w:rPr>
            </w:pPr>
          </w:p>
          <w:p w14:paraId="25EBA31C" w14:textId="0CC72041" w:rsidR="00436A7D" w:rsidRDefault="00436A7D" w:rsidP="00335EE7">
            <w:pPr>
              <w:pStyle w:val="TabellenStandard"/>
              <w:rPr>
                <w:sz w:val="16"/>
                <w:szCs w:val="16"/>
                <w:lang w:val="de-CH"/>
              </w:rPr>
            </w:pPr>
            <w:r>
              <w:rPr>
                <w:sz w:val="16"/>
                <w:szCs w:val="16"/>
                <w:lang w:val="de-CH"/>
              </w:rPr>
              <w:t>Stil-ID Darstellungskatalog «A_TEZG_</w:t>
            </w:r>
            <w:r w:rsidR="005F0509">
              <w:rPr>
                <w:sz w:val="16"/>
                <w:szCs w:val="16"/>
                <w:lang w:val="de-CH"/>
              </w:rPr>
              <w:t>VS</w:t>
            </w:r>
            <w:r>
              <w:rPr>
                <w:sz w:val="16"/>
                <w:szCs w:val="16"/>
                <w:lang w:val="de-CH"/>
              </w:rPr>
              <w:t>MS»</w:t>
            </w:r>
          </w:p>
        </w:tc>
        <w:tc>
          <w:tcPr>
            <w:tcW w:w="3261" w:type="dxa"/>
          </w:tcPr>
          <w:p w14:paraId="5BDD4149" w14:textId="77777777" w:rsidR="00436A7D" w:rsidRDefault="00436A7D" w:rsidP="00335EE7">
            <w:pPr>
              <w:pStyle w:val="TabellenStandard"/>
              <w:rPr>
                <w:noProof/>
              </w:rPr>
            </w:pPr>
          </w:p>
        </w:tc>
      </w:tr>
      <w:tr w:rsidR="00436A7D" w:rsidRPr="007F5CA2" w14:paraId="46FF78EE" w14:textId="77777777" w:rsidTr="0006095D">
        <w:tc>
          <w:tcPr>
            <w:tcW w:w="2268" w:type="dxa"/>
          </w:tcPr>
          <w:p w14:paraId="76F0DDBE" w14:textId="77777777" w:rsidR="00436A7D" w:rsidRPr="005F0509" w:rsidRDefault="00436A7D" w:rsidP="00335EE7">
            <w:pPr>
              <w:pStyle w:val="TabellenStandard"/>
              <w:rPr>
                <w:sz w:val="16"/>
                <w:szCs w:val="16"/>
                <w:lang w:val="de-CH"/>
              </w:rPr>
            </w:pPr>
            <w:r w:rsidRPr="005F0509">
              <w:rPr>
                <w:sz w:val="16"/>
                <w:szCs w:val="16"/>
                <w:lang w:val="de-CH"/>
              </w:rPr>
              <w:t>Anschlusspflicht an öffentliche Kanalisation</w:t>
            </w:r>
          </w:p>
          <w:p w14:paraId="1177AE00" w14:textId="4A5DB52E" w:rsidR="00436A7D" w:rsidRPr="005F0509" w:rsidRDefault="00BA1851" w:rsidP="005B6ABA">
            <w:pPr>
              <w:pStyle w:val="TabellenStandard"/>
              <w:rPr>
                <w:sz w:val="16"/>
                <w:szCs w:val="16"/>
                <w:lang w:val="de-CH"/>
              </w:rPr>
            </w:pPr>
            <w:r>
              <w:rPr>
                <w:i/>
                <w:sz w:val="16"/>
                <w:szCs w:val="16"/>
                <w:lang w:val="de-CH"/>
              </w:rPr>
              <w:t>Anschluss</w:t>
            </w:r>
            <w:r w:rsidR="00436A7D" w:rsidRPr="005F0509">
              <w:rPr>
                <w:i/>
                <w:sz w:val="16"/>
                <w:szCs w:val="16"/>
                <w:lang w:val="de-CH"/>
              </w:rPr>
              <w:t xml:space="preserve"> an öffentliche Kanalisation (innerhalb öffentlicher Kanalisationsbereich / ausserhalb Bau</w:t>
            </w:r>
            <w:r w:rsidR="005B6ABA">
              <w:rPr>
                <w:i/>
                <w:sz w:val="16"/>
                <w:szCs w:val="16"/>
                <w:lang w:val="de-CH"/>
              </w:rPr>
              <w:t>zone</w:t>
            </w:r>
            <w:r w:rsidR="00436A7D" w:rsidRPr="005F0509">
              <w:rPr>
                <w:i/>
                <w:sz w:val="16"/>
                <w:szCs w:val="16"/>
                <w:lang w:val="de-CH"/>
              </w:rPr>
              <w:t>)</w:t>
            </w:r>
          </w:p>
        </w:tc>
        <w:tc>
          <w:tcPr>
            <w:tcW w:w="1702" w:type="dxa"/>
          </w:tcPr>
          <w:p w14:paraId="7C64D169" w14:textId="5B5482E1" w:rsidR="00C632B1" w:rsidRDefault="00C632B1" w:rsidP="00335EE7">
            <w:pPr>
              <w:pStyle w:val="TabellenStandard"/>
              <w:rPr>
                <w:noProof/>
                <w:lang w:val="de-CH"/>
              </w:rPr>
            </w:pPr>
            <w:r w:rsidRPr="005F0509">
              <w:rPr>
                <w:noProof/>
                <w:lang w:val="de-CH"/>
              </w:rPr>
              <w:drawing>
                <wp:anchor distT="0" distB="0" distL="114300" distR="114300" simplePos="0" relativeHeight="251695104" behindDoc="1" locked="0" layoutInCell="1" allowOverlap="1" wp14:anchorId="2E4ADF59" wp14:editId="786B67E2">
                  <wp:simplePos x="0" y="0"/>
                  <wp:positionH relativeFrom="column">
                    <wp:posOffset>-4445</wp:posOffset>
                  </wp:positionH>
                  <wp:positionV relativeFrom="paragraph">
                    <wp:posOffset>119380</wp:posOffset>
                  </wp:positionV>
                  <wp:extent cx="356235" cy="302260"/>
                  <wp:effectExtent l="0" t="0" r="5715" b="2540"/>
                  <wp:wrapTight wrapText="bothSides">
                    <wp:wrapPolygon edited="0">
                      <wp:start x="0" y="0"/>
                      <wp:lineTo x="0" y="20420"/>
                      <wp:lineTo x="20791" y="20420"/>
                      <wp:lineTo x="20791"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6261" r="-1" b="870"/>
                          <a:stretch/>
                        </pic:blipFill>
                        <pic:spPr bwMode="auto">
                          <a:xfrm>
                            <a:off x="0" y="0"/>
                            <a:ext cx="356235" cy="302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52ABD3" w14:textId="7E213754" w:rsidR="00C632B1" w:rsidRDefault="00C632B1" w:rsidP="00335EE7">
            <w:pPr>
              <w:pStyle w:val="TabellenStandard"/>
              <w:rPr>
                <w:noProof/>
                <w:lang w:val="de-CH"/>
              </w:rPr>
            </w:pPr>
          </w:p>
          <w:p w14:paraId="375ADFBC" w14:textId="095D5E5B" w:rsidR="00436A7D" w:rsidRPr="005F0509" w:rsidRDefault="00C632B1" w:rsidP="00335EE7">
            <w:pPr>
              <w:pStyle w:val="TabellenStandard"/>
              <w:rPr>
                <w:noProof/>
                <w:lang w:val="de-CH"/>
              </w:rPr>
            </w:pPr>
            <w:r w:rsidRPr="006C6903">
              <w:rPr>
                <w:noProof/>
                <w:sz w:val="16"/>
                <w:szCs w:val="16"/>
                <w:lang w:val="de-CH"/>
              </w:rPr>
              <w:t xml:space="preserve">Wird über die </w:t>
            </w:r>
            <w:r>
              <w:rPr>
                <w:noProof/>
                <w:sz w:val="16"/>
                <w:szCs w:val="16"/>
                <w:lang w:val="de-CH"/>
              </w:rPr>
              <w:t>Klasse Teileinzugsgebiet dargestellt</w:t>
            </w:r>
          </w:p>
        </w:tc>
        <w:tc>
          <w:tcPr>
            <w:tcW w:w="1418" w:type="dxa"/>
          </w:tcPr>
          <w:p w14:paraId="34460FCE" w14:textId="77777777" w:rsidR="00436A7D" w:rsidRPr="005F0509" w:rsidRDefault="00436A7D" w:rsidP="00335EE7">
            <w:pPr>
              <w:pStyle w:val="TabellenStandard"/>
              <w:rPr>
                <w:sz w:val="16"/>
                <w:szCs w:val="16"/>
                <w:lang w:val="de-CH"/>
              </w:rPr>
            </w:pPr>
            <w:r w:rsidRPr="005F0509">
              <w:rPr>
                <w:sz w:val="16"/>
                <w:szCs w:val="16"/>
                <w:lang w:val="de-CH"/>
              </w:rPr>
              <w:t>Pink mit weissem Punkt</w:t>
            </w:r>
          </w:p>
          <w:p w14:paraId="7ED929E0" w14:textId="77777777" w:rsidR="00436A7D" w:rsidRPr="005F0509" w:rsidRDefault="00436A7D" w:rsidP="00335EE7">
            <w:pPr>
              <w:pStyle w:val="TabellenStandard"/>
              <w:rPr>
                <w:sz w:val="16"/>
                <w:szCs w:val="16"/>
                <w:lang w:val="de-CH"/>
              </w:rPr>
            </w:pPr>
          </w:p>
          <w:p w14:paraId="6C28609F" w14:textId="77777777" w:rsidR="00436A7D" w:rsidRPr="005F0509" w:rsidRDefault="00436A7D" w:rsidP="00335EE7">
            <w:pPr>
              <w:pStyle w:val="TabellenStandard"/>
              <w:rPr>
                <w:sz w:val="16"/>
                <w:szCs w:val="16"/>
                <w:lang w:val="de-CH"/>
              </w:rPr>
            </w:pPr>
            <w:r w:rsidRPr="005F0509">
              <w:rPr>
                <w:sz w:val="16"/>
                <w:szCs w:val="16"/>
                <w:lang w:val="de-CH"/>
              </w:rPr>
              <w:t>Stil-ID Darstellungskatalog «P_ALR_AS»</w:t>
            </w:r>
          </w:p>
        </w:tc>
        <w:tc>
          <w:tcPr>
            <w:tcW w:w="3261" w:type="dxa"/>
          </w:tcPr>
          <w:p w14:paraId="640FA37A" w14:textId="77777777" w:rsidR="00436A7D" w:rsidRPr="005B3DBA" w:rsidRDefault="00436A7D" w:rsidP="00335EE7">
            <w:pPr>
              <w:pStyle w:val="TabellenStandard"/>
              <w:rPr>
                <w:noProof/>
                <w:highlight w:val="yellow"/>
              </w:rPr>
            </w:pPr>
            <w:r w:rsidRPr="005B3DBA">
              <w:rPr>
                <w:noProof/>
                <w:highlight w:val="yellow"/>
                <w:lang w:val="de-CH"/>
              </w:rPr>
              <w:drawing>
                <wp:inline distT="0" distB="0" distL="0" distR="0" wp14:anchorId="522F49B0" wp14:editId="7B2ACCA3">
                  <wp:extent cx="2023110" cy="1454785"/>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23110" cy="1454785"/>
                          </a:xfrm>
                          <a:prstGeom prst="rect">
                            <a:avLst/>
                          </a:prstGeom>
                        </pic:spPr>
                      </pic:pic>
                    </a:graphicData>
                  </a:graphic>
                </wp:inline>
              </w:drawing>
            </w:r>
          </w:p>
        </w:tc>
      </w:tr>
    </w:tbl>
    <w:p w14:paraId="1229A7BF" w14:textId="77777777" w:rsidR="00436A7D" w:rsidRPr="00436A7D" w:rsidRDefault="00436A7D" w:rsidP="00436A7D">
      <w:pPr>
        <w:pStyle w:val="Fliesstext"/>
        <w:rPr>
          <w:lang w:eastAsia="de-DE"/>
        </w:rPr>
      </w:pPr>
    </w:p>
    <w:p w14:paraId="25336C96" w14:textId="7A79FB57" w:rsidR="0002073B" w:rsidRDefault="0002073B" w:rsidP="0002073B">
      <w:pPr>
        <w:pStyle w:val="berschrift3"/>
      </w:pPr>
      <w:bookmarkStart w:id="25" w:name="_Ref56413299"/>
      <w:bookmarkStart w:id="26" w:name="_Toc63262698"/>
      <w:r>
        <w:t>Darstellungsebene Sonderbauwerke</w:t>
      </w:r>
      <w:bookmarkEnd w:id="25"/>
      <w:bookmarkEnd w:id="26"/>
    </w:p>
    <w:p w14:paraId="6B1FF9BE" w14:textId="77777777" w:rsidR="00436A7D" w:rsidRPr="00592AB8" w:rsidRDefault="00436A7D" w:rsidP="00436A7D">
      <w:pPr>
        <w:pStyle w:val="Textkrper"/>
        <w:spacing w:before="0" w:after="120" w:line="320" w:lineRule="atLeast"/>
      </w:pPr>
      <w:r w:rsidRPr="00592AB8">
        <w:t>Bezeichnung: «Sonderbauwerke»</w:t>
      </w:r>
    </w:p>
    <w:p w14:paraId="44BCEDDA" w14:textId="77777777" w:rsidR="00436A7D" w:rsidRDefault="00436A7D" w:rsidP="00436A7D">
      <w:pPr>
        <w:pStyle w:val="Textkrper"/>
        <w:spacing w:before="0" w:after="120" w:line="320" w:lineRule="atLeast"/>
      </w:pPr>
      <w:r w:rsidRPr="00592AB8">
        <w:t xml:space="preserve">Die Darstellungsebene Sonderbauwerke stellt die Sonderbauwerke als Abwasserknoten dar. Die dargestellten Sonderbauwerke </w:t>
      </w:r>
      <w:r>
        <w:t>orientieren sich an der VSA Weg</w:t>
      </w:r>
      <w:r w:rsidRPr="00592AB8">
        <w:t>leitung GEP Daten. Als Sonderbauwerke gelten Regenüberläufe, Regenbecken, Regenrückhaltebecken, Pumpwerke, Düker, Trennbauwerke, Einleitste</w:t>
      </w:r>
      <w:r>
        <w:t>l</w:t>
      </w:r>
      <w:r w:rsidRPr="00592AB8">
        <w:t xml:space="preserve">len, autonome Messstellen, öffentliche Versickerungsanlagen und übrige Sonderbauwerke. Bestehende Sonderbauwerke werden in schwarzer, projektierte in roter Farbe dargestellt. </w:t>
      </w:r>
    </w:p>
    <w:p w14:paraId="1EFD998A" w14:textId="77777777" w:rsidR="00436A7D" w:rsidRPr="00592AB8" w:rsidRDefault="00436A7D" w:rsidP="00436A7D">
      <w:pPr>
        <w:pStyle w:val="Textkrper"/>
      </w:pPr>
    </w:p>
    <w:tbl>
      <w:tblPr>
        <w:tblStyle w:val="Tabellenraster"/>
        <w:tblW w:w="8617" w:type="dxa"/>
        <w:tblInd w:w="-851"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2268"/>
        <w:gridCol w:w="1701"/>
        <w:gridCol w:w="1277"/>
        <w:gridCol w:w="3371"/>
      </w:tblGrid>
      <w:tr w:rsidR="00436A7D" w:rsidRPr="002A4B3C" w14:paraId="6F457A08" w14:textId="77777777" w:rsidTr="00436A7D">
        <w:tc>
          <w:tcPr>
            <w:tcW w:w="2268" w:type="dxa"/>
          </w:tcPr>
          <w:p w14:paraId="01F818B4" w14:textId="77777777" w:rsidR="00436A7D" w:rsidRPr="002A4B3C" w:rsidRDefault="00436A7D" w:rsidP="00335EE7">
            <w:pPr>
              <w:pStyle w:val="TabellenStandard"/>
              <w:rPr>
                <w:b/>
                <w:sz w:val="16"/>
                <w:szCs w:val="16"/>
                <w:lang w:val="de-CH"/>
              </w:rPr>
            </w:pPr>
            <w:r w:rsidRPr="002A4B3C">
              <w:rPr>
                <w:b/>
                <w:sz w:val="16"/>
                <w:szCs w:val="16"/>
                <w:lang w:val="de-CH"/>
              </w:rPr>
              <w:t>Bedeutung</w:t>
            </w:r>
          </w:p>
          <w:p w14:paraId="25D87581" w14:textId="77777777" w:rsidR="00436A7D" w:rsidRPr="001F47E2" w:rsidRDefault="00436A7D" w:rsidP="00335EE7">
            <w:pPr>
              <w:pStyle w:val="TabellenStandard"/>
              <w:rPr>
                <w:i/>
                <w:sz w:val="16"/>
                <w:szCs w:val="16"/>
                <w:lang w:val="de-CH"/>
              </w:rPr>
            </w:pPr>
            <w:r w:rsidRPr="001F47E2">
              <w:rPr>
                <w:i/>
                <w:sz w:val="16"/>
                <w:szCs w:val="16"/>
                <w:lang w:val="de-CH"/>
              </w:rPr>
              <w:t>Legendentext</w:t>
            </w:r>
          </w:p>
        </w:tc>
        <w:tc>
          <w:tcPr>
            <w:tcW w:w="1701" w:type="dxa"/>
          </w:tcPr>
          <w:p w14:paraId="7C208D9C" w14:textId="77777777" w:rsidR="00436A7D" w:rsidRPr="002A4B3C" w:rsidRDefault="00436A7D" w:rsidP="00335EE7">
            <w:pPr>
              <w:pStyle w:val="TabellenStandard"/>
              <w:rPr>
                <w:b/>
                <w:sz w:val="16"/>
                <w:szCs w:val="16"/>
                <w:lang w:val="de-CH"/>
              </w:rPr>
            </w:pPr>
            <w:r>
              <w:rPr>
                <w:b/>
                <w:sz w:val="16"/>
                <w:szCs w:val="16"/>
                <w:lang w:val="de-CH"/>
              </w:rPr>
              <w:t>Symbol</w:t>
            </w:r>
          </w:p>
        </w:tc>
        <w:tc>
          <w:tcPr>
            <w:tcW w:w="1277" w:type="dxa"/>
          </w:tcPr>
          <w:p w14:paraId="07E58FEA" w14:textId="77777777" w:rsidR="00436A7D" w:rsidRPr="002A4B3C" w:rsidRDefault="00436A7D" w:rsidP="00335EE7">
            <w:pPr>
              <w:pStyle w:val="TabellenStandard"/>
              <w:rPr>
                <w:b/>
                <w:sz w:val="16"/>
                <w:szCs w:val="16"/>
                <w:lang w:val="de-CH"/>
              </w:rPr>
            </w:pPr>
            <w:r>
              <w:rPr>
                <w:b/>
                <w:sz w:val="16"/>
                <w:szCs w:val="16"/>
                <w:lang w:val="de-CH"/>
              </w:rPr>
              <w:t>Beschreibung / Stil-ID</w:t>
            </w:r>
          </w:p>
        </w:tc>
        <w:tc>
          <w:tcPr>
            <w:tcW w:w="3371" w:type="dxa"/>
          </w:tcPr>
          <w:p w14:paraId="0CCEA967" w14:textId="77777777" w:rsidR="00436A7D" w:rsidRPr="002A4B3C" w:rsidRDefault="00436A7D" w:rsidP="00335EE7">
            <w:pPr>
              <w:pStyle w:val="TabellenStandard"/>
              <w:ind w:left="-32" w:firstLine="32"/>
              <w:rPr>
                <w:b/>
                <w:sz w:val="16"/>
                <w:szCs w:val="16"/>
                <w:lang w:val="de-CH"/>
              </w:rPr>
            </w:pPr>
            <w:r>
              <w:rPr>
                <w:b/>
                <w:sz w:val="16"/>
                <w:szCs w:val="16"/>
                <w:lang w:val="de-CH"/>
              </w:rPr>
              <w:t>Beispiel</w:t>
            </w:r>
          </w:p>
        </w:tc>
      </w:tr>
      <w:tr w:rsidR="00436A7D" w:rsidRPr="00582B42" w14:paraId="34A1A92A" w14:textId="77777777" w:rsidTr="00436A7D">
        <w:tc>
          <w:tcPr>
            <w:tcW w:w="2268" w:type="dxa"/>
          </w:tcPr>
          <w:p w14:paraId="576765CA" w14:textId="77777777" w:rsidR="00436A7D" w:rsidRPr="000357D9" w:rsidRDefault="00436A7D" w:rsidP="00335EE7">
            <w:pPr>
              <w:pStyle w:val="TabellenStandard"/>
              <w:rPr>
                <w:sz w:val="16"/>
                <w:szCs w:val="16"/>
                <w:lang w:val="de-CH"/>
              </w:rPr>
            </w:pPr>
            <w:r>
              <w:rPr>
                <w:sz w:val="16"/>
                <w:szCs w:val="16"/>
                <w:lang w:val="de-CH"/>
              </w:rPr>
              <w:t>Regenüberlauf</w:t>
            </w:r>
          </w:p>
          <w:p w14:paraId="34B8CAFA" w14:textId="77777777" w:rsidR="00436A7D" w:rsidRDefault="00436A7D" w:rsidP="00335EE7">
            <w:pPr>
              <w:pStyle w:val="TabellenStandard"/>
              <w:rPr>
                <w:i/>
                <w:sz w:val="16"/>
                <w:szCs w:val="16"/>
                <w:lang w:val="de-CH"/>
              </w:rPr>
            </w:pPr>
            <w:r>
              <w:rPr>
                <w:i/>
                <w:sz w:val="16"/>
                <w:szCs w:val="16"/>
                <w:lang w:val="de-CH"/>
              </w:rPr>
              <w:t>Regenüberlauf (RU)</w:t>
            </w:r>
          </w:p>
          <w:p w14:paraId="304FB56F" w14:textId="77777777" w:rsidR="00436A7D" w:rsidRPr="00415FFA" w:rsidRDefault="00436A7D" w:rsidP="00335EE7">
            <w:pPr>
              <w:pStyle w:val="TabellenStandard"/>
              <w:rPr>
                <w:i/>
                <w:sz w:val="16"/>
                <w:szCs w:val="16"/>
                <w:lang w:val="de-CH"/>
              </w:rPr>
            </w:pPr>
          </w:p>
        </w:tc>
        <w:tc>
          <w:tcPr>
            <w:tcW w:w="1701" w:type="dxa"/>
          </w:tcPr>
          <w:p w14:paraId="7CF02A47" w14:textId="77777777" w:rsidR="00436A7D" w:rsidRPr="00582B42" w:rsidRDefault="00436A7D" w:rsidP="00335EE7">
            <w:pPr>
              <w:pStyle w:val="TabellenStandard"/>
              <w:rPr>
                <w:sz w:val="16"/>
                <w:szCs w:val="16"/>
                <w:lang w:val="de-CH"/>
              </w:rPr>
            </w:pPr>
            <w:r>
              <w:rPr>
                <w:noProof/>
                <w:lang w:val="de-CH"/>
              </w:rPr>
              <w:drawing>
                <wp:inline distT="0" distB="0" distL="0" distR="0" wp14:anchorId="68091CB2" wp14:editId="409EB5BA">
                  <wp:extent cx="573758" cy="373712"/>
                  <wp:effectExtent l="0" t="0" r="0"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185" cy="381806"/>
                          </a:xfrm>
                          <a:prstGeom prst="rect">
                            <a:avLst/>
                          </a:prstGeom>
                        </pic:spPr>
                      </pic:pic>
                    </a:graphicData>
                  </a:graphic>
                </wp:inline>
              </w:drawing>
            </w:r>
            <w:r>
              <w:rPr>
                <w:noProof/>
                <w:lang w:val="de-CH"/>
              </w:rPr>
              <w:drawing>
                <wp:inline distT="0" distB="0" distL="0" distR="0" wp14:anchorId="23AE6AFA" wp14:editId="754ABA74">
                  <wp:extent cx="596348" cy="389831"/>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016" cy="399419"/>
                          </a:xfrm>
                          <a:prstGeom prst="rect">
                            <a:avLst/>
                          </a:prstGeom>
                        </pic:spPr>
                      </pic:pic>
                    </a:graphicData>
                  </a:graphic>
                </wp:inline>
              </w:drawing>
            </w:r>
          </w:p>
        </w:tc>
        <w:tc>
          <w:tcPr>
            <w:tcW w:w="1277" w:type="dxa"/>
          </w:tcPr>
          <w:p w14:paraId="2492E686" w14:textId="77777777" w:rsidR="00436A7D" w:rsidRDefault="00436A7D" w:rsidP="00335EE7">
            <w:pPr>
              <w:pStyle w:val="TabellenStandard"/>
              <w:rPr>
                <w:sz w:val="16"/>
                <w:szCs w:val="16"/>
                <w:lang w:val="de-CH"/>
              </w:rPr>
            </w:pPr>
            <w:r>
              <w:rPr>
                <w:sz w:val="16"/>
                <w:szCs w:val="16"/>
                <w:lang w:val="de-CH"/>
              </w:rPr>
              <w:t>Teilgefülltes Quadrat schwarz/rot</w:t>
            </w:r>
          </w:p>
          <w:p w14:paraId="32A2588E" w14:textId="77777777" w:rsidR="00436A7D" w:rsidRDefault="00436A7D" w:rsidP="00335EE7">
            <w:pPr>
              <w:pStyle w:val="TabellenStandard"/>
              <w:rPr>
                <w:sz w:val="16"/>
                <w:szCs w:val="16"/>
                <w:lang w:val="de-CH"/>
              </w:rPr>
            </w:pPr>
          </w:p>
          <w:p w14:paraId="192C0A11" w14:textId="77777777" w:rsidR="00436A7D" w:rsidRDefault="00436A7D" w:rsidP="00335EE7">
            <w:pPr>
              <w:pStyle w:val="TabellenStandard"/>
              <w:rPr>
                <w:sz w:val="16"/>
                <w:szCs w:val="16"/>
                <w:lang w:val="de-CH"/>
              </w:rPr>
            </w:pPr>
            <w:r>
              <w:rPr>
                <w:sz w:val="16"/>
                <w:szCs w:val="16"/>
                <w:lang w:val="de-CH"/>
              </w:rPr>
              <w:t>Stil-ID Darstellungskatalog best: «P_RU»; «T_Label_SBW»</w:t>
            </w:r>
          </w:p>
          <w:p w14:paraId="498AF6C8" w14:textId="77777777" w:rsidR="00436A7D" w:rsidRPr="00582B42" w:rsidRDefault="00436A7D" w:rsidP="00335EE7">
            <w:pPr>
              <w:pStyle w:val="TabellenStandard"/>
              <w:rPr>
                <w:sz w:val="16"/>
                <w:szCs w:val="16"/>
                <w:lang w:val="de-CH"/>
              </w:rPr>
            </w:pPr>
            <w:r>
              <w:rPr>
                <w:sz w:val="16"/>
                <w:szCs w:val="16"/>
                <w:lang w:val="de-CH"/>
              </w:rPr>
              <w:t>Stil-ID Darstellungskatalog proj: «P_SBW_proj»; «T_Label_SBW_proj»</w:t>
            </w:r>
          </w:p>
        </w:tc>
        <w:tc>
          <w:tcPr>
            <w:tcW w:w="3371" w:type="dxa"/>
          </w:tcPr>
          <w:p w14:paraId="732A30DE" w14:textId="77777777" w:rsidR="00436A7D" w:rsidRPr="00582B42" w:rsidRDefault="00436A7D" w:rsidP="00335EE7">
            <w:pPr>
              <w:pStyle w:val="TabellenStandard"/>
              <w:rPr>
                <w:sz w:val="16"/>
                <w:szCs w:val="16"/>
                <w:lang w:val="de-CH"/>
              </w:rPr>
            </w:pPr>
            <w:r>
              <w:rPr>
                <w:noProof/>
                <w:lang w:val="de-CH"/>
              </w:rPr>
              <w:drawing>
                <wp:inline distT="0" distB="0" distL="0" distR="0" wp14:anchorId="4EDFF8D7" wp14:editId="771E246C">
                  <wp:extent cx="1952196" cy="1207008"/>
                  <wp:effectExtent l="0" t="0" r="0" b="0"/>
                  <wp:docPr id="215" name="Grafi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6448"/>
                          <a:stretch/>
                        </pic:blipFill>
                        <pic:spPr bwMode="auto">
                          <a:xfrm>
                            <a:off x="0" y="0"/>
                            <a:ext cx="1955932" cy="1209318"/>
                          </a:xfrm>
                          <a:prstGeom prst="rect">
                            <a:avLst/>
                          </a:prstGeom>
                          <a:ln>
                            <a:noFill/>
                          </a:ln>
                          <a:extLst>
                            <a:ext uri="{53640926-AAD7-44D8-BBD7-CCE9431645EC}">
                              <a14:shadowObscured xmlns:a14="http://schemas.microsoft.com/office/drawing/2010/main"/>
                            </a:ext>
                          </a:extLst>
                        </pic:spPr>
                      </pic:pic>
                    </a:graphicData>
                  </a:graphic>
                </wp:inline>
              </w:drawing>
            </w:r>
          </w:p>
        </w:tc>
      </w:tr>
      <w:tr w:rsidR="00436A7D" w14:paraId="69A2F5C4" w14:textId="77777777" w:rsidTr="00436A7D">
        <w:tc>
          <w:tcPr>
            <w:tcW w:w="2268" w:type="dxa"/>
          </w:tcPr>
          <w:p w14:paraId="38E3751E" w14:textId="77777777" w:rsidR="00436A7D" w:rsidRDefault="00436A7D" w:rsidP="00335EE7">
            <w:pPr>
              <w:pStyle w:val="TabellenStandard"/>
              <w:rPr>
                <w:sz w:val="16"/>
                <w:szCs w:val="16"/>
                <w:lang w:val="de-CH"/>
              </w:rPr>
            </w:pPr>
            <w:r>
              <w:rPr>
                <w:sz w:val="16"/>
                <w:szCs w:val="16"/>
                <w:lang w:val="de-CH"/>
              </w:rPr>
              <w:lastRenderedPageBreak/>
              <w:t>Regenbecken (mit Überlauf in Gewässer)</w:t>
            </w:r>
          </w:p>
          <w:p w14:paraId="0910D6F8" w14:textId="77777777" w:rsidR="00436A7D" w:rsidRPr="00124CE5" w:rsidRDefault="00436A7D" w:rsidP="00335EE7">
            <w:pPr>
              <w:pStyle w:val="TabellenStandard"/>
              <w:rPr>
                <w:i/>
                <w:sz w:val="16"/>
                <w:szCs w:val="16"/>
                <w:lang w:val="de-CH"/>
              </w:rPr>
            </w:pPr>
            <w:r w:rsidRPr="00124CE5">
              <w:rPr>
                <w:i/>
                <w:sz w:val="16"/>
                <w:szCs w:val="16"/>
                <w:lang w:val="de-CH"/>
              </w:rPr>
              <w:t>Regenbecken (RB)</w:t>
            </w:r>
          </w:p>
        </w:tc>
        <w:tc>
          <w:tcPr>
            <w:tcW w:w="1701" w:type="dxa"/>
          </w:tcPr>
          <w:p w14:paraId="66139E1D" w14:textId="77777777" w:rsidR="00436A7D" w:rsidRDefault="00436A7D" w:rsidP="00335EE7">
            <w:pPr>
              <w:pStyle w:val="TabellenStandard"/>
              <w:rPr>
                <w:noProof/>
              </w:rPr>
            </w:pPr>
            <w:r>
              <w:rPr>
                <w:noProof/>
                <w:lang w:val="de-CH"/>
              </w:rPr>
              <w:drawing>
                <wp:inline distT="0" distB="0" distL="0" distR="0" wp14:anchorId="793C0F46" wp14:editId="1022F761">
                  <wp:extent cx="596265" cy="350223"/>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1362" cy="364964"/>
                          </a:xfrm>
                          <a:prstGeom prst="rect">
                            <a:avLst/>
                          </a:prstGeom>
                        </pic:spPr>
                      </pic:pic>
                    </a:graphicData>
                  </a:graphic>
                </wp:inline>
              </w:drawing>
            </w:r>
          </w:p>
          <w:p w14:paraId="19A5BD51" w14:textId="77777777" w:rsidR="00436A7D" w:rsidRDefault="00436A7D" w:rsidP="00335EE7">
            <w:pPr>
              <w:pStyle w:val="TabellenStandard"/>
              <w:rPr>
                <w:noProof/>
              </w:rPr>
            </w:pPr>
            <w:r>
              <w:rPr>
                <w:noProof/>
                <w:lang w:val="de-CH"/>
              </w:rPr>
              <w:drawing>
                <wp:inline distT="0" distB="0" distL="0" distR="0" wp14:anchorId="28790880" wp14:editId="4647DC2F">
                  <wp:extent cx="596348" cy="379074"/>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6477" cy="385512"/>
                          </a:xfrm>
                          <a:prstGeom prst="rect">
                            <a:avLst/>
                          </a:prstGeom>
                        </pic:spPr>
                      </pic:pic>
                    </a:graphicData>
                  </a:graphic>
                </wp:inline>
              </w:drawing>
            </w:r>
          </w:p>
        </w:tc>
        <w:tc>
          <w:tcPr>
            <w:tcW w:w="1277" w:type="dxa"/>
          </w:tcPr>
          <w:p w14:paraId="065C8CCB" w14:textId="77777777" w:rsidR="00436A7D" w:rsidRDefault="00436A7D" w:rsidP="00335EE7">
            <w:pPr>
              <w:pStyle w:val="TabellenStandard"/>
              <w:rPr>
                <w:sz w:val="16"/>
                <w:szCs w:val="16"/>
                <w:lang w:val="de-CH"/>
              </w:rPr>
            </w:pPr>
            <w:r>
              <w:rPr>
                <w:sz w:val="16"/>
                <w:szCs w:val="16"/>
                <w:lang w:val="de-CH"/>
              </w:rPr>
              <w:t>Teilgefülltes Rechteck schwarz/rot</w:t>
            </w:r>
          </w:p>
          <w:p w14:paraId="2791FC59" w14:textId="77777777" w:rsidR="00436A7D" w:rsidRDefault="00436A7D" w:rsidP="00335EE7">
            <w:pPr>
              <w:pStyle w:val="TabellenStandard"/>
              <w:rPr>
                <w:sz w:val="16"/>
                <w:szCs w:val="16"/>
                <w:lang w:val="de-CH"/>
              </w:rPr>
            </w:pPr>
          </w:p>
          <w:p w14:paraId="268AA971" w14:textId="77777777" w:rsidR="00436A7D" w:rsidRDefault="00436A7D" w:rsidP="00335EE7">
            <w:pPr>
              <w:pStyle w:val="TabellenStandard"/>
              <w:rPr>
                <w:sz w:val="16"/>
                <w:szCs w:val="16"/>
                <w:lang w:val="de-CH"/>
              </w:rPr>
            </w:pPr>
            <w:r>
              <w:rPr>
                <w:sz w:val="16"/>
                <w:szCs w:val="16"/>
                <w:lang w:val="de-CH"/>
              </w:rPr>
              <w:t>Stil-ID Darstellungskatalog best: «P_RB»; «T_Label_SBW»</w:t>
            </w:r>
          </w:p>
          <w:p w14:paraId="309315FD" w14:textId="77777777" w:rsidR="00436A7D" w:rsidRDefault="00436A7D" w:rsidP="00335EE7">
            <w:pPr>
              <w:pStyle w:val="TabellenStandard"/>
              <w:rPr>
                <w:sz w:val="16"/>
                <w:szCs w:val="16"/>
                <w:lang w:val="de-CH"/>
              </w:rPr>
            </w:pPr>
            <w:r>
              <w:rPr>
                <w:sz w:val="16"/>
                <w:szCs w:val="16"/>
                <w:lang w:val="de-CH"/>
              </w:rPr>
              <w:t>Stil-ID Darstellungskatalog proj: «P_SBW_proj»; «T_Label_SBW_proj»</w:t>
            </w:r>
          </w:p>
        </w:tc>
        <w:tc>
          <w:tcPr>
            <w:tcW w:w="3371" w:type="dxa"/>
          </w:tcPr>
          <w:p w14:paraId="15BF5EC2" w14:textId="77777777" w:rsidR="00436A7D" w:rsidRDefault="00436A7D" w:rsidP="00335EE7">
            <w:pPr>
              <w:pStyle w:val="TabellenStandard"/>
              <w:rPr>
                <w:noProof/>
              </w:rPr>
            </w:pPr>
          </w:p>
        </w:tc>
      </w:tr>
      <w:tr w:rsidR="00436A7D" w14:paraId="7F5303DD" w14:textId="77777777" w:rsidTr="00436A7D">
        <w:tc>
          <w:tcPr>
            <w:tcW w:w="2268" w:type="dxa"/>
          </w:tcPr>
          <w:p w14:paraId="2BBB505F" w14:textId="77777777" w:rsidR="00436A7D" w:rsidRDefault="00436A7D" w:rsidP="00335EE7">
            <w:pPr>
              <w:pStyle w:val="TabellenStandard"/>
              <w:rPr>
                <w:sz w:val="16"/>
                <w:szCs w:val="16"/>
                <w:lang w:val="de-CH"/>
              </w:rPr>
            </w:pPr>
            <w:r>
              <w:rPr>
                <w:sz w:val="16"/>
                <w:szCs w:val="16"/>
                <w:lang w:val="de-CH"/>
              </w:rPr>
              <w:t>Regenrückhaltebecken (ohne Überlauf in Gewässer)</w:t>
            </w:r>
          </w:p>
          <w:p w14:paraId="4C072321" w14:textId="77777777" w:rsidR="00436A7D" w:rsidRPr="00124CE5" w:rsidRDefault="00436A7D" w:rsidP="00335EE7">
            <w:pPr>
              <w:pStyle w:val="TabellenStandard"/>
              <w:rPr>
                <w:i/>
                <w:sz w:val="16"/>
                <w:szCs w:val="16"/>
                <w:lang w:val="de-CH"/>
              </w:rPr>
            </w:pPr>
            <w:r w:rsidRPr="00124CE5">
              <w:rPr>
                <w:i/>
                <w:sz w:val="16"/>
                <w:szCs w:val="16"/>
                <w:lang w:val="de-CH"/>
              </w:rPr>
              <w:t>Regenrückhaltebecken (RRB)</w:t>
            </w:r>
          </w:p>
        </w:tc>
        <w:tc>
          <w:tcPr>
            <w:tcW w:w="1701" w:type="dxa"/>
          </w:tcPr>
          <w:p w14:paraId="48DB81EE" w14:textId="77777777" w:rsidR="00436A7D" w:rsidRDefault="00436A7D" w:rsidP="00335EE7">
            <w:pPr>
              <w:pStyle w:val="TabellenStandard"/>
              <w:rPr>
                <w:noProof/>
              </w:rPr>
            </w:pPr>
            <w:r>
              <w:rPr>
                <w:noProof/>
                <w:lang w:val="de-CH"/>
              </w:rPr>
              <w:drawing>
                <wp:inline distT="0" distB="0" distL="0" distR="0" wp14:anchorId="4DD6CE11" wp14:editId="44AC3798">
                  <wp:extent cx="611273" cy="302150"/>
                  <wp:effectExtent l="0" t="0" r="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1336" cy="312067"/>
                          </a:xfrm>
                          <a:prstGeom prst="rect">
                            <a:avLst/>
                          </a:prstGeom>
                        </pic:spPr>
                      </pic:pic>
                    </a:graphicData>
                  </a:graphic>
                </wp:inline>
              </w:drawing>
            </w:r>
          </w:p>
          <w:p w14:paraId="2814523E" w14:textId="77777777" w:rsidR="00436A7D" w:rsidRDefault="00436A7D" w:rsidP="00335EE7">
            <w:pPr>
              <w:pStyle w:val="TabellenStandard"/>
              <w:rPr>
                <w:noProof/>
              </w:rPr>
            </w:pPr>
            <w:r>
              <w:rPr>
                <w:noProof/>
                <w:lang w:val="de-CH"/>
              </w:rPr>
              <w:drawing>
                <wp:inline distT="0" distB="0" distL="0" distR="0" wp14:anchorId="1DDD9EC2" wp14:editId="5A203877">
                  <wp:extent cx="627469" cy="310100"/>
                  <wp:effectExtent l="0" t="0" r="127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6608" cy="319559"/>
                          </a:xfrm>
                          <a:prstGeom prst="rect">
                            <a:avLst/>
                          </a:prstGeom>
                        </pic:spPr>
                      </pic:pic>
                    </a:graphicData>
                  </a:graphic>
                </wp:inline>
              </w:drawing>
            </w:r>
          </w:p>
          <w:p w14:paraId="2EA3D2A4" w14:textId="77777777" w:rsidR="00436A7D" w:rsidRPr="009C0F74" w:rsidRDefault="00436A7D" w:rsidP="00335EE7">
            <w:pPr>
              <w:rPr>
                <w:lang w:val="en-US"/>
              </w:rPr>
            </w:pPr>
          </w:p>
        </w:tc>
        <w:tc>
          <w:tcPr>
            <w:tcW w:w="1277" w:type="dxa"/>
          </w:tcPr>
          <w:p w14:paraId="5DD4A74E" w14:textId="77777777" w:rsidR="00436A7D" w:rsidRDefault="00436A7D" w:rsidP="00335EE7">
            <w:pPr>
              <w:pStyle w:val="TabellenStandard"/>
              <w:rPr>
                <w:sz w:val="16"/>
                <w:szCs w:val="16"/>
                <w:lang w:val="de-CH"/>
              </w:rPr>
            </w:pPr>
            <w:r>
              <w:rPr>
                <w:sz w:val="16"/>
                <w:szCs w:val="16"/>
                <w:lang w:val="de-CH"/>
              </w:rPr>
              <w:t>Teilgefülltes Rechteck schwarz/rot</w:t>
            </w:r>
          </w:p>
          <w:p w14:paraId="42235159" w14:textId="77777777" w:rsidR="00436A7D" w:rsidRDefault="00436A7D" w:rsidP="00335EE7">
            <w:pPr>
              <w:pStyle w:val="TabellenStandard"/>
              <w:rPr>
                <w:sz w:val="16"/>
                <w:szCs w:val="16"/>
                <w:lang w:val="de-CH"/>
              </w:rPr>
            </w:pPr>
          </w:p>
          <w:p w14:paraId="5FF4A064" w14:textId="77777777" w:rsidR="00436A7D" w:rsidRDefault="00436A7D" w:rsidP="00335EE7">
            <w:pPr>
              <w:pStyle w:val="TabellenStandard"/>
              <w:rPr>
                <w:sz w:val="16"/>
                <w:szCs w:val="16"/>
                <w:lang w:val="de-CH"/>
              </w:rPr>
            </w:pPr>
            <w:r>
              <w:rPr>
                <w:sz w:val="16"/>
                <w:szCs w:val="16"/>
                <w:lang w:val="de-CH"/>
              </w:rPr>
              <w:t>Stil-ID Darstellungskatalog best: «P_RRB»; «T_Label_SBW»</w:t>
            </w:r>
          </w:p>
          <w:p w14:paraId="46BA0D18" w14:textId="77777777" w:rsidR="00436A7D" w:rsidRDefault="00436A7D" w:rsidP="00335EE7">
            <w:pPr>
              <w:pStyle w:val="TabellenStandard"/>
              <w:rPr>
                <w:sz w:val="16"/>
                <w:szCs w:val="16"/>
                <w:lang w:val="de-CH"/>
              </w:rPr>
            </w:pPr>
            <w:r>
              <w:rPr>
                <w:sz w:val="16"/>
                <w:szCs w:val="16"/>
                <w:lang w:val="de-CH"/>
              </w:rPr>
              <w:t>Stil-ID Darstellungskatalog proj: «P_SBW_proj»; «T_Label_SBW_proj»</w:t>
            </w:r>
          </w:p>
          <w:p w14:paraId="79D4262D" w14:textId="77777777" w:rsidR="00436A7D" w:rsidRDefault="00436A7D" w:rsidP="00335EE7">
            <w:pPr>
              <w:pStyle w:val="TabellenStandard"/>
              <w:rPr>
                <w:sz w:val="16"/>
                <w:szCs w:val="16"/>
                <w:lang w:val="de-CH"/>
              </w:rPr>
            </w:pPr>
          </w:p>
        </w:tc>
        <w:tc>
          <w:tcPr>
            <w:tcW w:w="3371" w:type="dxa"/>
          </w:tcPr>
          <w:p w14:paraId="5AC9807C" w14:textId="77777777" w:rsidR="00436A7D" w:rsidRDefault="00436A7D" w:rsidP="00335EE7">
            <w:pPr>
              <w:pStyle w:val="TabellenStandard"/>
              <w:rPr>
                <w:noProof/>
              </w:rPr>
            </w:pPr>
          </w:p>
        </w:tc>
      </w:tr>
      <w:tr w:rsidR="00436A7D" w14:paraId="45288CF2" w14:textId="77777777" w:rsidTr="00436A7D">
        <w:tc>
          <w:tcPr>
            <w:tcW w:w="2268" w:type="dxa"/>
          </w:tcPr>
          <w:p w14:paraId="2EC827ED" w14:textId="77777777" w:rsidR="00436A7D" w:rsidRDefault="00436A7D" w:rsidP="00335EE7">
            <w:pPr>
              <w:pStyle w:val="TabellenStandard"/>
              <w:rPr>
                <w:sz w:val="16"/>
                <w:szCs w:val="16"/>
                <w:lang w:val="de-CH"/>
              </w:rPr>
            </w:pPr>
            <w:r>
              <w:rPr>
                <w:sz w:val="16"/>
                <w:szCs w:val="16"/>
                <w:lang w:val="de-CH"/>
              </w:rPr>
              <w:t>Pumpwerk</w:t>
            </w:r>
          </w:p>
          <w:p w14:paraId="4FB085A4" w14:textId="77777777" w:rsidR="00436A7D" w:rsidRPr="00124CE5" w:rsidRDefault="00436A7D" w:rsidP="00335EE7">
            <w:pPr>
              <w:pStyle w:val="TabellenStandard"/>
              <w:rPr>
                <w:i/>
                <w:sz w:val="16"/>
                <w:szCs w:val="16"/>
                <w:lang w:val="de-CH"/>
              </w:rPr>
            </w:pPr>
            <w:r w:rsidRPr="00124CE5">
              <w:rPr>
                <w:i/>
                <w:sz w:val="16"/>
                <w:szCs w:val="16"/>
                <w:lang w:val="de-CH"/>
              </w:rPr>
              <w:t>Pumpwerk (PW)</w:t>
            </w:r>
          </w:p>
        </w:tc>
        <w:tc>
          <w:tcPr>
            <w:tcW w:w="1701" w:type="dxa"/>
          </w:tcPr>
          <w:p w14:paraId="4203B68D" w14:textId="77777777" w:rsidR="00436A7D" w:rsidRDefault="00436A7D" w:rsidP="00335EE7">
            <w:pPr>
              <w:pStyle w:val="TabellenStandard"/>
              <w:rPr>
                <w:noProof/>
                <w:lang w:val="de-CH"/>
              </w:rPr>
            </w:pPr>
            <w:r>
              <w:rPr>
                <w:noProof/>
                <w:lang w:val="de-CH"/>
              </w:rPr>
              <w:drawing>
                <wp:inline distT="0" distB="0" distL="0" distR="0" wp14:anchorId="21230BB8" wp14:editId="58854731">
                  <wp:extent cx="540689" cy="264403"/>
                  <wp:effectExtent l="0" t="0" r="0" b="254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1979" cy="279704"/>
                          </a:xfrm>
                          <a:prstGeom prst="rect">
                            <a:avLst/>
                          </a:prstGeom>
                        </pic:spPr>
                      </pic:pic>
                    </a:graphicData>
                  </a:graphic>
                </wp:inline>
              </w:drawing>
            </w:r>
          </w:p>
          <w:p w14:paraId="237F0E20" w14:textId="77777777" w:rsidR="00436A7D" w:rsidRDefault="00436A7D" w:rsidP="00335EE7">
            <w:pPr>
              <w:pStyle w:val="TabellenStandard"/>
              <w:rPr>
                <w:noProof/>
                <w:lang w:val="de-CH"/>
              </w:rPr>
            </w:pPr>
            <w:r>
              <w:rPr>
                <w:noProof/>
                <w:lang w:val="de-CH"/>
              </w:rPr>
              <w:drawing>
                <wp:inline distT="0" distB="0" distL="0" distR="0" wp14:anchorId="0C09093B" wp14:editId="51B3DB86">
                  <wp:extent cx="548640" cy="251072"/>
                  <wp:effectExtent l="0" t="0" r="381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6657" cy="259317"/>
                          </a:xfrm>
                          <a:prstGeom prst="rect">
                            <a:avLst/>
                          </a:prstGeom>
                        </pic:spPr>
                      </pic:pic>
                    </a:graphicData>
                  </a:graphic>
                </wp:inline>
              </w:drawing>
            </w:r>
          </w:p>
        </w:tc>
        <w:tc>
          <w:tcPr>
            <w:tcW w:w="1277" w:type="dxa"/>
          </w:tcPr>
          <w:p w14:paraId="5C4D9F5D" w14:textId="77777777" w:rsidR="00436A7D" w:rsidRDefault="00436A7D" w:rsidP="00335EE7">
            <w:pPr>
              <w:pStyle w:val="TabellenStandard"/>
              <w:rPr>
                <w:sz w:val="16"/>
                <w:szCs w:val="16"/>
                <w:lang w:val="de-CH"/>
              </w:rPr>
            </w:pPr>
            <w:r>
              <w:rPr>
                <w:sz w:val="16"/>
                <w:szCs w:val="16"/>
                <w:lang w:val="de-CH"/>
              </w:rPr>
              <w:t>Kreis mit Dreieck schwarz/rot</w:t>
            </w:r>
          </w:p>
          <w:p w14:paraId="28E7A667" w14:textId="77777777" w:rsidR="00436A7D" w:rsidRDefault="00436A7D" w:rsidP="00335EE7">
            <w:pPr>
              <w:pStyle w:val="TabellenStandard"/>
              <w:rPr>
                <w:sz w:val="16"/>
                <w:szCs w:val="16"/>
                <w:lang w:val="de-CH"/>
              </w:rPr>
            </w:pPr>
          </w:p>
          <w:p w14:paraId="59E77B4F" w14:textId="77777777" w:rsidR="00436A7D" w:rsidRDefault="00436A7D" w:rsidP="00335EE7">
            <w:pPr>
              <w:pStyle w:val="TabellenStandard"/>
              <w:rPr>
                <w:sz w:val="16"/>
                <w:szCs w:val="16"/>
                <w:lang w:val="de-CH"/>
              </w:rPr>
            </w:pPr>
            <w:r>
              <w:rPr>
                <w:sz w:val="16"/>
                <w:szCs w:val="16"/>
                <w:lang w:val="de-CH"/>
              </w:rPr>
              <w:t>Stil-ID Darstellungskatalog best: «P_PW»; «T_Label_SBW»</w:t>
            </w:r>
          </w:p>
          <w:p w14:paraId="207260E4" w14:textId="77777777" w:rsidR="00436A7D" w:rsidRDefault="00436A7D" w:rsidP="00335EE7">
            <w:pPr>
              <w:pStyle w:val="TabellenStandard"/>
              <w:rPr>
                <w:sz w:val="16"/>
                <w:szCs w:val="16"/>
                <w:lang w:val="de-CH"/>
              </w:rPr>
            </w:pPr>
            <w:r>
              <w:rPr>
                <w:sz w:val="16"/>
                <w:szCs w:val="16"/>
                <w:lang w:val="de-CH"/>
              </w:rPr>
              <w:t>Stil-ID Darstellungskatalog proj: «P_SBW_proj»; «T_Label_SBW_proj»</w:t>
            </w:r>
          </w:p>
        </w:tc>
        <w:tc>
          <w:tcPr>
            <w:tcW w:w="3371" w:type="dxa"/>
          </w:tcPr>
          <w:p w14:paraId="5EFBC07A" w14:textId="23C0F0E2" w:rsidR="00436A7D" w:rsidRDefault="00436A7D" w:rsidP="00335EE7">
            <w:pPr>
              <w:pStyle w:val="TabellenStandard"/>
              <w:rPr>
                <w:noProof/>
              </w:rPr>
            </w:pPr>
            <w:r>
              <w:rPr>
                <w:noProof/>
              </w:rPr>
              <w:t xml:space="preserve"> </w:t>
            </w:r>
            <w:r w:rsidR="00411D38">
              <w:rPr>
                <w:noProof/>
                <w:lang w:val="de-CH"/>
              </w:rPr>
              <w:drawing>
                <wp:inline distT="0" distB="0" distL="0" distR="0" wp14:anchorId="3BE5E060" wp14:editId="7CDD8748">
                  <wp:extent cx="1960474" cy="1475989"/>
                  <wp:effectExtent l="0" t="0" r="1905"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1894" cy="1492116"/>
                          </a:xfrm>
                          <a:prstGeom prst="rect">
                            <a:avLst/>
                          </a:prstGeom>
                        </pic:spPr>
                      </pic:pic>
                    </a:graphicData>
                  </a:graphic>
                </wp:inline>
              </w:drawing>
            </w:r>
          </w:p>
          <w:p w14:paraId="7B13E441" w14:textId="77777777" w:rsidR="00436A7D" w:rsidRPr="00115727" w:rsidRDefault="00436A7D" w:rsidP="00335EE7">
            <w:pPr>
              <w:pStyle w:val="TabellenStandard"/>
              <w:rPr>
                <w:noProof/>
                <w:sz w:val="16"/>
                <w:szCs w:val="16"/>
              </w:rPr>
            </w:pPr>
            <w:r w:rsidRPr="00115727">
              <w:rPr>
                <w:noProof/>
                <w:sz w:val="16"/>
                <w:szCs w:val="16"/>
              </w:rPr>
              <w:t>Fiktives Beispiel</w:t>
            </w:r>
          </w:p>
        </w:tc>
      </w:tr>
      <w:tr w:rsidR="00436A7D" w14:paraId="6318100B" w14:textId="77777777" w:rsidTr="00436A7D">
        <w:tc>
          <w:tcPr>
            <w:tcW w:w="2268" w:type="dxa"/>
          </w:tcPr>
          <w:p w14:paraId="3FB3F927" w14:textId="77777777" w:rsidR="00436A7D" w:rsidRDefault="00436A7D" w:rsidP="00335EE7">
            <w:pPr>
              <w:pStyle w:val="TabellenStandard"/>
              <w:rPr>
                <w:sz w:val="16"/>
                <w:szCs w:val="16"/>
                <w:lang w:val="de-CH"/>
              </w:rPr>
            </w:pPr>
            <w:r>
              <w:rPr>
                <w:sz w:val="16"/>
                <w:szCs w:val="16"/>
                <w:lang w:val="de-CH"/>
              </w:rPr>
              <w:lastRenderedPageBreak/>
              <w:t>Düker</w:t>
            </w:r>
          </w:p>
          <w:p w14:paraId="766A33D1" w14:textId="77777777" w:rsidR="00436A7D" w:rsidRPr="00124CE5" w:rsidRDefault="00436A7D" w:rsidP="00335EE7">
            <w:pPr>
              <w:pStyle w:val="TabellenStandard"/>
              <w:rPr>
                <w:i/>
                <w:sz w:val="16"/>
                <w:szCs w:val="16"/>
                <w:lang w:val="de-CH"/>
              </w:rPr>
            </w:pPr>
            <w:r w:rsidRPr="00124CE5">
              <w:rPr>
                <w:i/>
                <w:sz w:val="16"/>
                <w:szCs w:val="16"/>
                <w:lang w:val="de-CH"/>
              </w:rPr>
              <w:t>Dükeroberhaupt (DKO)</w:t>
            </w:r>
          </w:p>
        </w:tc>
        <w:tc>
          <w:tcPr>
            <w:tcW w:w="1701" w:type="dxa"/>
          </w:tcPr>
          <w:p w14:paraId="6352D348" w14:textId="77777777" w:rsidR="00436A7D" w:rsidRDefault="00436A7D" w:rsidP="00335EE7">
            <w:pPr>
              <w:pStyle w:val="TabellenStandard"/>
              <w:rPr>
                <w:noProof/>
                <w:lang w:val="de-CH"/>
              </w:rPr>
            </w:pPr>
            <w:r>
              <w:rPr>
                <w:noProof/>
                <w:lang w:val="de-CH"/>
              </w:rPr>
              <w:drawing>
                <wp:inline distT="0" distB="0" distL="0" distR="0" wp14:anchorId="315DE295" wp14:editId="79CA311D">
                  <wp:extent cx="594916" cy="143510"/>
                  <wp:effectExtent l="0" t="0" r="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90219" cy="166500"/>
                          </a:xfrm>
                          <a:prstGeom prst="rect">
                            <a:avLst/>
                          </a:prstGeom>
                        </pic:spPr>
                      </pic:pic>
                    </a:graphicData>
                  </a:graphic>
                </wp:inline>
              </w:drawing>
            </w:r>
          </w:p>
          <w:p w14:paraId="7B8062D2" w14:textId="77777777" w:rsidR="00436A7D" w:rsidRDefault="00436A7D" w:rsidP="00335EE7">
            <w:pPr>
              <w:pStyle w:val="TabellenStandard"/>
              <w:rPr>
                <w:noProof/>
                <w:lang w:val="de-CH"/>
              </w:rPr>
            </w:pPr>
            <w:r>
              <w:rPr>
                <w:noProof/>
                <w:lang w:val="de-CH"/>
              </w:rPr>
              <w:drawing>
                <wp:inline distT="0" distB="0" distL="0" distR="0" wp14:anchorId="5CCB0E35" wp14:editId="74ECFE03">
                  <wp:extent cx="627380" cy="149245"/>
                  <wp:effectExtent l="0" t="0" r="1270" b="317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01160" cy="166796"/>
                          </a:xfrm>
                          <a:prstGeom prst="rect">
                            <a:avLst/>
                          </a:prstGeom>
                        </pic:spPr>
                      </pic:pic>
                    </a:graphicData>
                  </a:graphic>
                </wp:inline>
              </w:drawing>
            </w:r>
          </w:p>
        </w:tc>
        <w:tc>
          <w:tcPr>
            <w:tcW w:w="1277" w:type="dxa"/>
          </w:tcPr>
          <w:p w14:paraId="075C0130" w14:textId="77777777" w:rsidR="00436A7D" w:rsidRDefault="00436A7D" w:rsidP="00335EE7">
            <w:pPr>
              <w:pStyle w:val="TabellenStandard"/>
              <w:rPr>
                <w:sz w:val="16"/>
                <w:szCs w:val="16"/>
                <w:lang w:val="de-CH"/>
              </w:rPr>
            </w:pPr>
            <w:r>
              <w:rPr>
                <w:sz w:val="16"/>
                <w:szCs w:val="16"/>
                <w:lang w:val="de-CH"/>
              </w:rPr>
              <w:t>Gefülltes Polygon schwarz/rot</w:t>
            </w:r>
          </w:p>
          <w:p w14:paraId="6FA63B51" w14:textId="77777777" w:rsidR="00436A7D" w:rsidRDefault="00436A7D" w:rsidP="00335EE7">
            <w:pPr>
              <w:pStyle w:val="TabellenStandard"/>
              <w:rPr>
                <w:sz w:val="16"/>
                <w:szCs w:val="16"/>
                <w:lang w:val="de-CH"/>
              </w:rPr>
            </w:pPr>
          </w:p>
          <w:p w14:paraId="573E8B0F" w14:textId="77777777" w:rsidR="00436A7D" w:rsidRDefault="00436A7D" w:rsidP="00335EE7">
            <w:pPr>
              <w:pStyle w:val="TabellenStandard"/>
              <w:rPr>
                <w:sz w:val="16"/>
                <w:szCs w:val="16"/>
                <w:lang w:val="de-CH"/>
              </w:rPr>
            </w:pPr>
            <w:r>
              <w:rPr>
                <w:sz w:val="16"/>
                <w:szCs w:val="16"/>
                <w:lang w:val="de-CH"/>
              </w:rPr>
              <w:t>Stil-ID Darstellungskatalog best: «P_DU»; «T_Label_SBW»</w:t>
            </w:r>
          </w:p>
          <w:p w14:paraId="1569A960" w14:textId="77777777" w:rsidR="00436A7D" w:rsidRDefault="00436A7D" w:rsidP="00335EE7">
            <w:pPr>
              <w:pStyle w:val="TabellenStandard"/>
              <w:rPr>
                <w:sz w:val="16"/>
                <w:szCs w:val="16"/>
                <w:lang w:val="de-CH"/>
              </w:rPr>
            </w:pPr>
            <w:r>
              <w:rPr>
                <w:sz w:val="16"/>
                <w:szCs w:val="16"/>
                <w:lang w:val="de-CH"/>
              </w:rPr>
              <w:t>Stil-ID Darstellungskatalog proj: «P_SBW_proj»; «T_Label_SBW_proj»</w:t>
            </w:r>
          </w:p>
        </w:tc>
        <w:tc>
          <w:tcPr>
            <w:tcW w:w="3371" w:type="dxa"/>
          </w:tcPr>
          <w:p w14:paraId="11938312" w14:textId="77777777" w:rsidR="00436A7D" w:rsidRDefault="00436A7D" w:rsidP="00335EE7">
            <w:pPr>
              <w:pStyle w:val="TabellenStandard"/>
              <w:rPr>
                <w:noProof/>
              </w:rPr>
            </w:pPr>
          </w:p>
        </w:tc>
      </w:tr>
      <w:tr w:rsidR="00436A7D" w14:paraId="34D97352" w14:textId="77777777" w:rsidTr="00436A7D">
        <w:tc>
          <w:tcPr>
            <w:tcW w:w="2268" w:type="dxa"/>
          </w:tcPr>
          <w:p w14:paraId="2D2C7347" w14:textId="77777777" w:rsidR="00436A7D" w:rsidRDefault="00436A7D" w:rsidP="00335EE7">
            <w:pPr>
              <w:pStyle w:val="TabellenStandard"/>
              <w:rPr>
                <w:sz w:val="16"/>
                <w:szCs w:val="16"/>
                <w:lang w:val="de-CH"/>
              </w:rPr>
            </w:pPr>
            <w:r>
              <w:rPr>
                <w:sz w:val="16"/>
                <w:szCs w:val="16"/>
                <w:lang w:val="de-CH"/>
              </w:rPr>
              <w:t>Trennbauwerk</w:t>
            </w:r>
          </w:p>
          <w:p w14:paraId="1D4F393F" w14:textId="77777777" w:rsidR="00436A7D" w:rsidRPr="00124CE5" w:rsidRDefault="00436A7D" w:rsidP="00335EE7">
            <w:pPr>
              <w:pStyle w:val="TabellenStandard"/>
              <w:rPr>
                <w:i/>
                <w:sz w:val="16"/>
                <w:szCs w:val="16"/>
                <w:lang w:val="de-CH"/>
              </w:rPr>
            </w:pPr>
            <w:r w:rsidRPr="00124CE5">
              <w:rPr>
                <w:i/>
                <w:sz w:val="16"/>
                <w:szCs w:val="16"/>
                <w:lang w:val="de-CH"/>
              </w:rPr>
              <w:t>Trennbauwerk (TB)</w:t>
            </w:r>
          </w:p>
        </w:tc>
        <w:tc>
          <w:tcPr>
            <w:tcW w:w="1701" w:type="dxa"/>
          </w:tcPr>
          <w:p w14:paraId="0353E02F" w14:textId="77777777" w:rsidR="00436A7D" w:rsidRDefault="00436A7D" w:rsidP="00335EE7">
            <w:pPr>
              <w:pStyle w:val="TabellenStandard"/>
              <w:rPr>
                <w:noProof/>
                <w:lang w:val="de-CH"/>
              </w:rPr>
            </w:pPr>
            <w:r>
              <w:rPr>
                <w:noProof/>
                <w:lang w:val="de-CH"/>
              </w:rPr>
              <w:drawing>
                <wp:inline distT="0" distB="0" distL="0" distR="0" wp14:anchorId="42D9B579" wp14:editId="3513AA84">
                  <wp:extent cx="622615" cy="326004"/>
                  <wp:effectExtent l="0" t="0" r="635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2219" cy="336269"/>
                          </a:xfrm>
                          <a:prstGeom prst="rect">
                            <a:avLst/>
                          </a:prstGeom>
                        </pic:spPr>
                      </pic:pic>
                    </a:graphicData>
                  </a:graphic>
                </wp:inline>
              </w:drawing>
            </w:r>
          </w:p>
          <w:p w14:paraId="43CC2AB0" w14:textId="77777777" w:rsidR="00436A7D" w:rsidRDefault="00436A7D" w:rsidP="00335EE7">
            <w:pPr>
              <w:pStyle w:val="TabellenStandard"/>
              <w:rPr>
                <w:noProof/>
                <w:lang w:val="de-CH"/>
              </w:rPr>
            </w:pPr>
            <w:r>
              <w:rPr>
                <w:noProof/>
                <w:lang w:val="de-CH"/>
              </w:rPr>
              <w:drawing>
                <wp:inline distT="0" distB="0" distL="0" distR="0" wp14:anchorId="4E814F56" wp14:editId="51CD77B9">
                  <wp:extent cx="619940" cy="326003"/>
                  <wp:effectExtent l="0" t="0" r="889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2736" cy="343249"/>
                          </a:xfrm>
                          <a:prstGeom prst="rect">
                            <a:avLst/>
                          </a:prstGeom>
                        </pic:spPr>
                      </pic:pic>
                    </a:graphicData>
                  </a:graphic>
                </wp:inline>
              </w:drawing>
            </w:r>
          </w:p>
        </w:tc>
        <w:tc>
          <w:tcPr>
            <w:tcW w:w="1277" w:type="dxa"/>
          </w:tcPr>
          <w:p w14:paraId="0A8E83F3" w14:textId="77777777" w:rsidR="00436A7D" w:rsidRDefault="00436A7D" w:rsidP="00335EE7">
            <w:pPr>
              <w:pStyle w:val="TabellenStandard"/>
              <w:rPr>
                <w:sz w:val="16"/>
                <w:szCs w:val="16"/>
                <w:lang w:val="de-CH"/>
              </w:rPr>
            </w:pPr>
            <w:r>
              <w:rPr>
                <w:sz w:val="16"/>
                <w:szCs w:val="16"/>
                <w:lang w:val="de-CH"/>
              </w:rPr>
              <w:t>Geteiltes Quadrat schwarz/rot</w:t>
            </w:r>
          </w:p>
          <w:p w14:paraId="1868BBE0" w14:textId="77777777" w:rsidR="00436A7D" w:rsidRDefault="00436A7D" w:rsidP="00335EE7">
            <w:pPr>
              <w:pStyle w:val="TabellenStandard"/>
              <w:rPr>
                <w:sz w:val="16"/>
                <w:szCs w:val="16"/>
                <w:lang w:val="de-CH"/>
              </w:rPr>
            </w:pPr>
          </w:p>
          <w:p w14:paraId="04FC3581" w14:textId="77777777" w:rsidR="00436A7D" w:rsidRDefault="00436A7D" w:rsidP="00335EE7">
            <w:pPr>
              <w:pStyle w:val="TabellenStandard"/>
              <w:rPr>
                <w:sz w:val="16"/>
                <w:szCs w:val="16"/>
                <w:lang w:val="de-CH"/>
              </w:rPr>
            </w:pPr>
            <w:r>
              <w:rPr>
                <w:sz w:val="16"/>
                <w:szCs w:val="16"/>
                <w:lang w:val="de-CH"/>
              </w:rPr>
              <w:t>Stil-ID Darstellungskatalog best: «P_TB»; «T_Label_SBW»</w:t>
            </w:r>
          </w:p>
          <w:p w14:paraId="5A9D4105" w14:textId="77777777" w:rsidR="00436A7D" w:rsidRDefault="00436A7D" w:rsidP="00335EE7">
            <w:pPr>
              <w:pStyle w:val="TabellenStandard"/>
              <w:rPr>
                <w:sz w:val="16"/>
                <w:szCs w:val="16"/>
                <w:lang w:val="de-CH"/>
              </w:rPr>
            </w:pPr>
            <w:r>
              <w:rPr>
                <w:sz w:val="16"/>
                <w:szCs w:val="16"/>
                <w:lang w:val="de-CH"/>
              </w:rPr>
              <w:t>Stil-ID Darstellungskatalog proj: «P_SBW_proj»; «T_Label_SBW_proj»</w:t>
            </w:r>
          </w:p>
        </w:tc>
        <w:tc>
          <w:tcPr>
            <w:tcW w:w="3371" w:type="dxa"/>
          </w:tcPr>
          <w:p w14:paraId="5DD44EA2" w14:textId="77777777" w:rsidR="00436A7D" w:rsidRDefault="00436A7D" w:rsidP="00335EE7">
            <w:pPr>
              <w:pStyle w:val="TabellenStandard"/>
              <w:rPr>
                <w:noProof/>
              </w:rPr>
            </w:pPr>
          </w:p>
        </w:tc>
      </w:tr>
      <w:tr w:rsidR="00436A7D" w14:paraId="6432936F" w14:textId="77777777" w:rsidTr="00436A7D">
        <w:tc>
          <w:tcPr>
            <w:tcW w:w="2268" w:type="dxa"/>
          </w:tcPr>
          <w:p w14:paraId="1529DBCC" w14:textId="77777777" w:rsidR="00436A7D" w:rsidRDefault="00436A7D" w:rsidP="00335EE7">
            <w:pPr>
              <w:pStyle w:val="TabellenStandard"/>
              <w:rPr>
                <w:sz w:val="16"/>
                <w:szCs w:val="16"/>
                <w:lang w:val="de-CH"/>
              </w:rPr>
            </w:pPr>
            <w:r>
              <w:rPr>
                <w:sz w:val="16"/>
                <w:szCs w:val="16"/>
                <w:lang w:val="de-CH"/>
              </w:rPr>
              <w:t>Einleitstelle in Gewässer</w:t>
            </w:r>
          </w:p>
          <w:p w14:paraId="01E1CDC5" w14:textId="77777777" w:rsidR="00436A7D" w:rsidRPr="00124CE5" w:rsidRDefault="00436A7D" w:rsidP="00335EE7">
            <w:pPr>
              <w:pStyle w:val="TabellenStandard"/>
              <w:rPr>
                <w:i/>
                <w:sz w:val="16"/>
                <w:szCs w:val="16"/>
                <w:lang w:val="de-CH"/>
              </w:rPr>
            </w:pPr>
            <w:r w:rsidRPr="00124CE5">
              <w:rPr>
                <w:i/>
                <w:sz w:val="16"/>
                <w:szCs w:val="16"/>
                <w:lang w:val="de-CH"/>
              </w:rPr>
              <w:t>Einleitstelle (EST)</w:t>
            </w:r>
          </w:p>
        </w:tc>
        <w:tc>
          <w:tcPr>
            <w:tcW w:w="1701" w:type="dxa"/>
          </w:tcPr>
          <w:p w14:paraId="4E9FBBEF" w14:textId="77777777" w:rsidR="00436A7D" w:rsidRDefault="00436A7D" w:rsidP="00335EE7">
            <w:pPr>
              <w:pStyle w:val="TabellenStandard"/>
              <w:jc w:val="center"/>
              <w:rPr>
                <w:noProof/>
                <w:lang w:val="de-CH"/>
              </w:rPr>
            </w:pPr>
            <w:r>
              <w:rPr>
                <w:noProof/>
                <w:lang w:val="de-CH"/>
              </w:rPr>
              <w:drawing>
                <wp:inline distT="0" distB="0" distL="0" distR="0" wp14:anchorId="5276DA1C" wp14:editId="349A3F36">
                  <wp:extent cx="414959" cy="325755"/>
                  <wp:effectExtent l="0" t="0" r="444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880" t="1" b="-35"/>
                          <a:stretch/>
                        </pic:blipFill>
                        <pic:spPr bwMode="auto">
                          <a:xfrm>
                            <a:off x="0" y="0"/>
                            <a:ext cx="423997" cy="332850"/>
                          </a:xfrm>
                          <a:prstGeom prst="rect">
                            <a:avLst/>
                          </a:prstGeom>
                          <a:ln>
                            <a:noFill/>
                          </a:ln>
                          <a:extLst>
                            <a:ext uri="{53640926-AAD7-44D8-BBD7-CCE9431645EC}">
                              <a14:shadowObscured xmlns:a14="http://schemas.microsoft.com/office/drawing/2010/main"/>
                            </a:ext>
                          </a:extLst>
                        </pic:spPr>
                      </pic:pic>
                    </a:graphicData>
                  </a:graphic>
                </wp:inline>
              </w:drawing>
            </w:r>
          </w:p>
          <w:p w14:paraId="60F99099" w14:textId="77777777" w:rsidR="00436A7D" w:rsidRDefault="00436A7D" w:rsidP="00335EE7">
            <w:pPr>
              <w:pStyle w:val="TabellenStandard"/>
              <w:jc w:val="center"/>
              <w:rPr>
                <w:noProof/>
                <w:lang w:val="de-CH"/>
              </w:rPr>
            </w:pPr>
            <w:r>
              <w:rPr>
                <w:noProof/>
                <w:lang w:val="de-CH"/>
              </w:rPr>
              <w:drawing>
                <wp:inline distT="0" distB="0" distL="0" distR="0" wp14:anchorId="1C77C8B2" wp14:editId="3A5B127B">
                  <wp:extent cx="455571" cy="357505"/>
                  <wp:effectExtent l="0" t="0" r="1905" b="444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4976" t="1" r="1" b="-11"/>
                          <a:stretch/>
                        </pic:blipFill>
                        <pic:spPr bwMode="auto">
                          <a:xfrm>
                            <a:off x="0" y="0"/>
                            <a:ext cx="465512" cy="365306"/>
                          </a:xfrm>
                          <a:prstGeom prst="rect">
                            <a:avLst/>
                          </a:prstGeom>
                          <a:ln>
                            <a:noFill/>
                          </a:ln>
                          <a:extLst>
                            <a:ext uri="{53640926-AAD7-44D8-BBD7-CCE9431645EC}">
                              <a14:shadowObscured xmlns:a14="http://schemas.microsoft.com/office/drawing/2010/main"/>
                            </a:ext>
                          </a:extLst>
                        </pic:spPr>
                      </pic:pic>
                    </a:graphicData>
                  </a:graphic>
                </wp:inline>
              </w:drawing>
            </w:r>
          </w:p>
        </w:tc>
        <w:tc>
          <w:tcPr>
            <w:tcW w:w="1277" w:type="dxa"/>
          </w:tcPr>
          <w:p w14:paraId="612D2714" w14:textId="77777777" w:rsidR="00436A7D" w:rsidRDefault="00436A7D" w:rsidP="00335EE7">
            <w:pPr>
              <w:pStyle w:val="TabellenStandard"/>
              <w:rPr>
                <w:sz w:val="16"/>
                <w:szCs w:val="16"/>
                <w:lang w:val="de-CH"/>
              </w:rPr>
            </w:pPr>
            <w:r>
              <w:rPr>
                <w:sz w:val="16"/>
                <w:szCs w:val="16"/>
                <w:lang w:val="de-CH"/>
              </w:rPr>
              <w:t>Dreieck schwarz/rot</w:t>
            </w:r>
          </w:p>
          <w:p w14:paraId="1C4120E1" w14:textId="77777777" w:rsidR="00436A7D" w:rsidRDefault="00436A7D" w:rsidP="00335EE7">
            <w:pPr>
              <w:pStyle w:val="TabellenStandard"/>
              <w:rPr>
                <w:sz w:val="16"/>
                <w:szCs w:val="16"/>
                <w:lang w:val="de-CH"/>
              </w:rPr>
            </w:pPr>
          </w:p>
          <w:p w14:paraId="09971FD3" w14:textId="77777777" w:rsidR="00436A7D" w:rsidRDefault="00436A7D" w:rsidP="00335EE7">
            <w:pPr>
              <w:pStyle w:val="TabellenStandard"/>
              <w:rPr>
                <w:sz w:val="16"/>
                <w:szCs w:val="16"/>
                <w:lang w:val="de-CH"/>
              </w:rPr>
            </w:pPr>
            <w:r>
              <w:rPr>
                <w:sz w:val="16"/>
                <w:szCs w:val="16"/>
                <w:lang w:val="de-CH"/>
              </w:rPr>
              <w:t>Stil-ID Darstellungskatalog best: «P_EST»; «T_Label_SBW»</w:t>
            </w:r>
          </w:p>
          <w:p w14:paraId="05AC8B17" w14:textId="77777777" w:rsidR="00436A7D" w:rsidRDefault="00436A7D" w:rsidP="00335EE7">
            <w:pPr>
              <w:pStyle w:val="TabellenStandard"/>
              <w:rPr>
                <w:sz w:val="16"/>
                <w:szCs w:val="16"/>
                <w:lang w:val="de-CH"/>
              </w:rPr>
            </w:pPr>
            <w:r>
              <w:rPr>
                <w:sz w:val="16"/>
                <w:szCs w:val="16"/>
                <w:lang w:val="de-CH"/>
              </w:rPr>
              <w:t>Stil-ID Darstellungskatalog proj: «P_SBW_proj»; «T_Label_SBW_proj»</w:t>
            </w:r>
          </w:p>
        </w:tc>
        <w:tc>
          <w:tcPr>
            <w:tcW w:w="3371" w:type="dxa"/>
          </w:tcPr>
          <w:p w14:paraId="4760B5FD" w14:textId="77777777" w:rsidR="00436A7D" w:rsidRDefault="00436A7D" w:rsidP="00335EE7">
            <w:pPr>
              <w:pStyle w:val="TabellenStandard"/>
              <w:rPr>
                <w:noProof/>
              </w:rPr>
            </w:pPr>
          </w:p>
        </w:tc>
      </w:tr>
      <w:tr w:rsidR="00436A7D" w14:paraId="2F1365A1" w14:textId="77777777" w:rsidTr="00436A7D">
        <w:tc>
          <w:tcPr>
            <w:tcW w:w="2268" w:type="dxa"/>
          </w:tcPr>
          <w:p w14:paraId="034EF214" w14:textId="77777777" w:rsidR="00436A7D" w:rsidRDefault="00436A7D" w:rsidP="00335EE7">
            <w:pPr>
              <w:pStyle w:val="TabellenStandard"/>
              <w:rPr>
                <w:sz w:val="16"/>
                <w:szCs w:val="16"/>
                <w:lang w:val="de-CH"/>
              </w:rPr>
            </w:pPr>
            <w:r>
              <w:rPr>
                <w:sz w:val="16"/>
                <w:szCs w:val="16"/>
                <w:lang w:val="de-CH"/>
              </w:rPr>
              <w:lastRenderedPageBreak/>
              <w:t>Autonome Messstelle</w:t>
            </w:r>
          </w:p>
          <w:p w14:paraId="06A99A33" w14:textId="77777777" w:rsidR="00436A7D" w:rsidRPr="00124CE5" w:rsidRDefault="00436A7D" w:rsidP="00335EE7">
            <w:pPr>
              <w:pStyle w:val="TabellenStandard"/>
              <w:rPr>
                <w:i/>
                <w:sz w:val="16"/>
                <w:szCs w:val="16"/>
                <w:lang w:val="de-CH"/>
              </w:rPr>
            </w:pPr>
            <w:r w:rsidRPr="00124CE5">
              <w:rPr>
                <w:i/>
                <w:sz w:val="16"/>
                <w:szCs w:val="16"/>
                <w:lang w:val="de-CH"/>
              </w:rPr>
              <w:t>Autonome Messstelle (MST)</w:t>
            </w:r>
          </w:p>
        </w:tc>
        <w:tc>
          <w:tcPr>
            <w:tcW w:w="1701" w:type="dxa"/>
          </w:tcPr>
          <w:p w14:paraId="338D3B19" w14:textId="77777777" w:rsidR="00436A7D" w:rsidRDefault="00436A7D" w:rsidP="00335EE7">
            <w:pPr>
              <w:pStyle w:val="TabellenStandard"/>
              <w:jc w:val="center"/>
              <w:rPr>
                <w:noProof/>
                <w:lang w:val="de-CH"/>
              </w:rPr>
            </w:pPr>
            <w:r>
              <w:rPr>
                <w:noProof/>
                <w:lang w:val="de-CH"/>
              </w:rPr>
              <w:drawing>
                <wp:inline distT="0" distB="0" distL="0" distR="0" wp14:anchorId="52E0CCE7" wp14:editId="15219A0E">
                  <wp:extent cx="373711" cy="366083"/>
                  <wp:effectExtent l="0" t="0" r="762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5253" cy="377390"/>
                          </a:xfrm>
                          <a:prstGeom prst="rect">
                            <a:avLst/>
                          </a:prstGeom>
                        </pic:spPr>
                      </pic:pic>
                    </a:graphicData>
                  </a:graphic>
                </wp:inline>
              </w:drawing>
            </w:r>
          </w:p>
          <w:p w14:paraId="4C20EAC4" w14:textId="77777777" w:rsidR="00436A7D" w:rsidRDefault="00436A7D" w:rsidP="00335EE7">
            <w:pPr>
              <w:pStyle w:val="TabellenStandard"/>
              <w:jc w:val="center"/>
              <w:rPr>
                <w:noProof/>
                <w:lang w:val="de-CH"/>
              </w:rPr>
            </w:pPr>
            <w:r>
              <w:rPr>
                <w:noProof/>
                <w:lang w:val="de-CH"/>
              </w:rPr>
              <w:drawing>
                <wp:inline distT="0" distB="0" distL="0" distR="0" wp14:anchorId="451FC049" wp14:editId="6E208902">
                  <wp:extent cx="397565" cy="354690"/>
                  <wp:effectExtent l="0" t="0" r="2540" b="762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3580" cy="360056"/>
                          </a:xfrm>
                          <a:prstGeom prst="rect">
                            <a:avLst/>
                          </a:prstGeom>
                        </pic:spPr>
                      </pic:pic>
                    </a:graphicData>
                  </a:graphic>
                </wp:inline>
              </w:drawing>
            </w:r>
          </w:p>
        </w:tc>
        <w:tc>
          <w:tcPr>
            <w:tcW w:w="1277" w:type="dxa"/>
          </w:tcPr>
          <w:p w14:paraId="25DB30BE" w14:textId="77777777" w:rsidR="00436A7D" w:rsidRDefault="00436A7D" w:rsidP="00335EE7">
            <w:pPr>
              <w:pStyle w:val="TabellenStandard"/>
              <w:rPr>
                <w:sz w:val="16"/>
                <w:szCs w:val="16"/>
                <w:lang w:val="de-CH"/>
              </w:rPr>
            </w:pPr>
            <w:r>
              <w:rPr>
                <w:sz w:val="16"/>
                <w:szCs w:val="16"/>
                <w:lang w:val="de-CH"/>
              </w:rPr>
              <w:t>Kreis mit Punkt schwarz/rot</w:t>
            </w:r>
          </w:p>
          <w:p w14:paraId="64E9A869" w14:textId="77777777" w:rsidR="00436A7D" w:rsidRDefault="00436A7D" w:rsidP="00335EE7">
            <w:pPr>
              <w:pStyle w:val="TabellenStandard"/>
              <w:rPr>
                <w:sz w:val="16"/>
                <w:szCs w:val="16"/>
                <w:lang w:val="de-CH"/>
              </w:rPr>
            </w:pPr>
          </w:p>
          <w:p w14:paraId="72EEB79B" w14:textId="77777777" w:rsidR="00436A7D" w:rsidRDefault="00436A7D" w:rsidP="00335EE7">
            <w:pPr>
              <w:pStyle w:val="TabellenStandard"/>
              <w:rPr>
                <w:sz w:val="16"/>
                <w:szCs w:val="16"/>
                <w:lang w:val="de-CH"/>
              </w:rPr>
            </w:pPr>
            <w:r>
              <w:rPr>
                <w:sz w:val="16"/>
                <w:szCs w:val="16"/>
                <w:lang w:val="de-CH"/>
              </w:rPr>
              <w:t>Stil-ID Darstellungskatalog best: «P_MST»; «T_Label_SBW»</w:t>
            </w:r>
          </w:p>
          <w:p w14:paraId="4B06B1FD" w14:textId="77777777" w:rsidR="00436A7D" w:rsidRDefault="00436A7D" w:rsidP="00335EE7">
            <w:pPr>
              <w:pStyle w:val="TabellenStandard"/>
              <w:rPr>
                <w:sz w:val="16"/>
                <w:szCs w:val="16"/>
                <w:lang w:val="de-CH"/>
              </w:rPr>
            </w:pPr>
            <w:r>
              <w:rPr>
                <w:sz w:val="16"/>
                <w:szCs w:val="16"/>
                <w:lang w:val="de-CH"/>
              </w:rPr>
              <w:t>Stil-ID Darstellungskatalog proj: «P_SBW_proj»; «T_Label_SBW_proj»</w:t>
            </w:r>
          </w:p>
        </w:tc>
        <w:tc>
          <w:tcPr>
            <w:tcW w:w="3371" w:type="dxa"/>
          </w:tcPr>
          <w:p w14:paraId="5AE71A57" w14:textId="77777777" w:rsidR="00436A7D" w:rsidRDefault="00436A7D" w:rsidP="00335EE7">
            <w:pPr>
              <w:pStyle w:val="TabellenStandard"/>
              <w:rPr>
                <w:noProof/>
              </w:rPr>
            </w:pPr>
            <w:r>
              <w:rPr>
                <w:noProof/>
                <w:lang w:val="de-CH"/>
              </w:rPr>
              <w:drawing>
                <wp:inline distT="0" distB="0" distL="0" distR="0" wp14:anchorId="7134FF6B" wp14:editId="1937A914">
                  <wp:extent cx="1994177" cy="1362075"/>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51602" cy="1401298"/>
                          </a:xfrm>
                          <a:prstGeom prst="rect">
                            <a:avLst/>
                          </a:prstGeom>
                        </pic:spPr>
                      </pic:pic>
                    </a:graphicData>
                  </a:graphic>
                </wp:inline>
              </w:drawing>
            </w:r>
          </w:p>
          <w:p w14:paraId="6EEA56DE" w14:textId="77777777" w:rsidR="00436A7D" w:rsidRDefault="00436A7D" w:rsidP="00335EE7">
            <w:pPr>
              <w:pStyle w:val="TabellenStandard"/>
              <w:rPr>
                <w:noProof/>
              </w:rPr>
            </w:pPr>
            <w:r w:rsidRPr="00115727">
              <w:rPr>
                <w:noProof/>
                <w:sz w:val="16"/>
                <w:szCs w:val="16"/>
              </w:rPr>
              <w:t>Fiktives Beispiel</w:t>
            </w:r>
          </w:p>
        </w:tc>
      </w:tr>
      <w:tr w:rsidR="00436A7D" w14:paraId="34B79E25" w14:textId="77777777" w:rsidTr="00436A7D">
        <w:tc>
          <w:tcPr>
            <w:tcW w:w="2268" w:type="dxa"/>
          </w:tcPr>
          <w:p w14:paraId="162EA962" w14:textId="4D88B9F8" w:rsidR="00436A7D" w:rsidRDefault="00436A7D" w:rsidP="00335EE7">
            <w:pPr>
              <w:pStyle w:val="TabellenStandard"/>
              <w:rPr>
                <w:sz w:val="16"/>
                <w:szCs w:val="16"/>
                <w:lang w:val="de-CH"/>
              </w:rPr>
            </w:pPr>
            <w:r>
              <w:rPr>
                <w:sz w:val="16"/>
                <w:szCs w:val="16"/>
                <w:lang w:val="de-CH"/>
              </w:rPr>
              <w:t xml:space="preserve">Versickerungsanlage </w:t>
            </w:r>
          </w:p>
          <w:p w14:paraId="1724CA8E" w14:textId="50CBCCD1" w:rsidR="00436A7D" w:rsidRPr="00124CE5" w:rsidRDefault="00436A7D" w:rsidP="00335EE7">
            <w:pPr>
              <w:pStyle w:val="TabellenStandard"/>
              <w:rPr>
                <w:i/>
                <w:sz w:val="16"/>
                <w:szCs w:val="16"/>
                <w:lang w:val="de-CH"/>
              </w:rPr>
            </w:pPr>
            <w:r w:rsidRPr="00124CE5">
              <w:rPr>
                <w:i/>
                <w:sz w:val="16"/>
                <w:szCs w:val="16"/>
                <w:lang w:val="de-CH"/>
              </w:rPr>
              <w:t>Versickerungsanlage (VS)</w:t>
            </w:r>
          </w:p>
        </w:tc>
        <w:tc>
          <w:tcPr>
            <w:tcW w:w="1701" w:type="dxa"/>
          </w:tcPr>
          <w:p w14:paraId="797B54AB" w14:textId="77777777" w:rsidR="00436A7D" w:rsidRDefault="00436A7D" w:rsidP="00335EE7">
            <w:pPr>
              <w:pStyle w:val="TabellenStandard"/>
              <w:jc w:val="center"/>
              <w:rPr>
                <w:noProof/>
                <w:lang w:val="de-CH"/>
              </w:rPr>
            </w:pPr>
            <w:r>
              <w:rPr>
                <w:noProof/>
                <w:lang w:val="de-CH"/>
              </w:rPr>
              <w:drawing>
                <wp:inline distT="0" distB="0" distL="0" distR="0" wp14:anchorId="075E2BD3" wp14:editId="42C40309">
                  <wp:extent cx="403496" cy="326003"/>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451" cy="334854"/>
                          </a:xfrm>
                          <a:prstGeom prst="rect">
                            <a:avLst/>
                          </a:prstGeom>
                        </pic:spPr>
                      </pic:pic>
                    </a:graphicData>
                  </a:graphic>
                </wp:inline>
              </w:drawing>
            </w:r>
          </w:p>
          <w:p w14:paraId="0B6C0EF9" w14:textId="77777777" w:rsidR="00436A7D" w:rsidRDefault="00436A7D" w:rsidP="00335EE7">
            <w:pPr>
              <w:pStyle w:val="TabellenStandard"/>
              <w:jc w:val="center"/>
              <w:rPr>
                <w:noProof/>
                <w:lang w:val="de-CH"/>
              </w:rPr>
            </w:pPr>
            <w:r>
              <w:rPr>
                <w:noProof/>
                <w:lang w:val="de-CH"/>
              </w:rPr>
              <w:drawing>
                <wp:inline distT="0" distB="0" distL="0" distR="0" wp14:anchorId="74B551C0" wp14:editId="6B0E18A6">
                  <wp:extent cx="406974" cy="357809"/>
                  <wp:effectExtent l="0" t="0" r="0" b="444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9278" cy="368627"/>
                          </a:xfrm>
                          <a:prstGeom prst="rect">
                            <a:avLst/>
                          </a:prstGeom>
                        </pic:spPr>
                      </pic:pic>
                    </a:graphicData>
                  </a:graphic>
                </wp:inline>
              </w:drawing>
            </w:r>
          </w:p>
        </w:tc>
        <w:tc>
          <w:tcPr>
            <w:tcW w:w="1277" w:type="dxa"/>
          </w:tcPr>
          <w:p w14:paraId="4B871AD5" w14:textId="77777777" w:rsidR="00436A7D" w:rsidRDefault="00436A7D" w:rsidP="00335EE7">
            <w:pPr>
              <w:pStyle w:val="TabellenStandard"/>
              <w:rPr>
                <w:sz w:val="16"/>
                <w:szCs w:val="16"/>
                <w:lang w:val="de-CH"/>
              </w:rPr>
            </w:pPr>
            <w:r>
              <w:rPr>
                <w:sz w:val="16"/>
                <w:szCs w:val="16"/>
                <w:lang w:val="de-CH"/>
              </w:rPr>
              <w:t>Teilgefülltes Quadrat schwarz/rot</w:t>
            </w:r>
          </w:p>
          <w:p w14:paraId="191D35F2" w14:textId="77777777" w:rsidR="00436A7D" w:rsidRDefault="00436A7D" w:rsidP="00335EE7">
            <w:pPr>
              <w:pStyle w:val="TabellenStandard"/>
              <w:rPr>
                <w:sz w:val="16"/>
                <w:szCs w:val="16"/>
                <w:lang w:val="de-CH"/>
              </w:rPr>
            </w:pPr>
          </w:p>
          <w:p w14:paraId="10AB5338" w14:textId="77777777" w:rsidR="00436A7D" w:rsidRDefault="00436A7D" w:rsidP="00335EE7">
            <w:pPr>
              <w:pStyle w:val="TabellenStandard"/>
              <w:rPr>
                <w:sz w:val="16"/>
                <w:szCs w:val="16"/>
                <w:lang w:val="de-CH"/>
              </w:rPr>
            </w:pPr>
            <w:r>
              <w:rPr>
                <w:sz w:val="16"/>
                <w:szCs w:val="16"/>
                <w:lang w:val="de-CH"/>
              </w:rPr>
              <w:t>Stil-ID Darstellungskatalog best: «P_VS»; «T_Label_SBW»</w:t>
            </w:r>
          </w:p>
          <w:p w14:paraId="17A437B4" w14:textId="77777777" w:rsidR="00436A7D" w:rsidRDefault="00436A7D" w:rsidP="00335EE7">
            <w:pPr>
              <w:pStyle w:val="TabellenStandard"/>
              <w:rPr>
                <w:sz w:val="16"/>
                <w:szCs w:val="16"/>
                <w:lang w:val="de-CH"/>
              </w:rPr>
            </w:pPr>
            <w:r>
              <w:rPr>
                <w:sz w:val="16"/>
                <w:szCs w:val="16"/>
                <w:lang w:val="de-CH"/>
              </w:rPr>
              <w:t>Stil-ID Darstellungskatalog proj: «P_SBW_proj»; «T_Label_SBW_proj»</w:t>
            </w:r>
          </w:p>
        </w:tc>
        <w:tc>
          <w:tcPr>
            <w:tcW w:w="3371" w:type="dxa"/>
          </w:tcPr>
          <w:p w14:paraId="11F9BC40" w14:textId="77777777" w:rsidR="00436A7D" w:rsidRDefault="00436A7D" w:rsidP="00335EE7">
            <w:pPr>
              <w:pStyle w:val="TabellenStandard"/>
              <w:rPr>
                <w:noProof/>
              </w:rPr>
            </w:pPr>
          </w:p>
        </w:tc>
      </w:tr>
      <w:tr w:rsidR="00436A7D" w14:paraId="1785187C" w14:textId="77777777" w:rsidTr="00436A7D">
        <w:tc>
          <w:tcPr>
            <w:tcW w:w="2268" w:type="dxa"/>
          </w:tcPr>
          <w:p w14:paraId="033AC271" w14:textId="77777777" w:rsidR="00436A7D" w:rsidRDefault="00436A7D" w:rsidP="00335EE7">
            <w:pPr>
              <w:pStyle w:val="TabellenStandard"/>
              <w:rPr>
                <w:sz w:val="16"/>
                <w:szCs w:val="16"/>
                <w:lang w:val="de-CH"/>
              </w:rPr>
            </w:pPr>
            <w:r>
              <w:rPr>
                <w:sz w:val="16"/>
                <w:szCs w:val="16"/>
                <w:lang w:val="de-CH"/>
              </w:rPr>
              <w:t>Übrige Sonderbauwerke</w:t>
            </w:r>
          </w:p>
          <w:p w14:paraId="00422A18" w14:textId="77777777" w:rsidR="00436A7D" w:rsidRPr="00124CE5" w:rsidRDefault="00436A7D" w:rsidP="00335EE7">
            <w:pPr>
              <w:pStyle w:val="TabellenStandard"/>
              <w:rPr>
                <w:i/>
                <w:sz w:val="16"/>
                <w:szCs w:val="16"/>
                <w:lang w:val="de-CH"/>
              </w:rPr>
            </w:pPr>
            <w:r>
              <w:rPr>
                <w:i/>
                <w:sz w:val="16"/>
                <w:szCs w:val="16"/>
                <w:lang w:val="de-CH"/>
              </w:rPr>
              <w:t>Übrige Sonderbauwer</w:t>
            </w:r>
            <w:r w:rsidRPr="00124CE5">
              <w:rPr>
                <w:i/>
                <w:sz w:val="16"/>
                <w:szCs w:val="16"/>
                <w:lang w:val="de-CH"/>
              </w:rPr>
              <w:t>ke (USB)</w:t>
            </w:r>
          </w:p>
        </w:tc>
        <w:tc>
          <w:tcPr>
            <w:tcW w:w="1701" w:type="dxa"/>
          </w:tcPr>
          <w:p w14:paraId="05558150" w14:textId="77777777" w:rsidR="00436A7D" w:rsidRDefault="00436A7D" w:rsidP="00335EE7">
            <w:pPr>
              <w:pStyle w:val="TabellenStandard"/>
              <w:jc w:val="center"/>
              <w:rPr>
                <w:noProof/>
                <w:lang w:val="de-CH"/>
              </w:rPr>
            </w:pPr>
            <w:r>
              <w:rPr>
                <w:noProof/>
                <w:lang w:val="de-CH"/>
              </w:rPr>
              <w:drawing>
                <wp:inline distT="0" distB="0" distL="0" distR="0" wp14:anchorId="16D499B5" wp14:editId="751982E7">
                  <wp:extent cx="379216" cy="318052"/>
                  <wp:effectExtent l="0" t="0" r="1905" b="635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7720" cy="325184"/>
                          </a:xfrm>
                          <a:prstGeom prst="rect">
                            <a:avLst/>
                          </a:prstGeom>
                        </pic:spPr>
                      </pic:pic>
                    </a:graphicData>
                  </a:graphic>
                </wp:inline>
              </w:drawing>
            </w:r>
          </w:p>
          <w:p w14:paraId="3C4E9314" w14:textId="77777777" w:rsidR="00436A7D" w:rsidRDefault="00436A7D" w:rsidP="00335EE7">
            <w:pPr>
              <w:pStyle w:val="TabellenStandard"/>
              <w:jc w:val="center"/>
              <w:rPr>
                <w:noProof/>
                <w:lang w:val="de-CH"/>
              </w:rPr>
            </w:pPr>
            <w:r>
              <w:rPr>
                <w:noProof/>
                <w:lang w:val="de-CH"/>
              </w:rPr>
              <w:drawing>
                <wp:inline distT="0" distB="0" distL="0" distR="0" wp14:anchorId="6EBFC310" wp14:editId="4DAB336C">
                  <wp:extent cx="389613" cy="354981"/>
                  <wp:effectExtent l="0" t="0" r="0" b="698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3645" cy="358654"/>
                          </a:xfrm>
                          <a:prstGeom prst="rect">
                            <a:avLst/>
                          </a:prstGeom>
                        </pic:spPr>
                      </pic:pic>
                    </a:graphicData>
                  </a:graphic>
                </wp:inline>
              </w:drawing>
            </w:r>
          </w:p>
        </w:tc>
        <w:tc>
          <w:tcPr>
            <w:tcW w:w="1277" w:type="dxa"/>
          </w:tcPr>
          <w:p w14:paraId="2D6D389F" w14:textId="77777777" w:rsidR="00436A7D" w:rsidRDefault="00436A7D" w:rsidP="00335EE7">
            <w:pPr>
              <w:pStyle w:val="TabellenStandard"/>
              <w:rPr>
                <w:sz w:val="16"/>
                <w:szCs w:val="16"/>
                <w:lang w:val="de-CH"/>
              </w:rPr>
            </w:pPr>
            <w:r>
              <w:rPr>
                <w:sz w:val="16"/>
                <w:szCs w:val="16"/>
                <w:lang w:val="de-CH"/>
              </w:rPr>
              <w:t>Teilgefüllter Kreis schwarz/rot</w:t>
            </w:r>
          </w:p>
          <w:p w14:paraId="5222066D" w14:textId="77777777" w:rsidR="00436A7D" w:rsidRDefault="00436A7D" w:rsidP="00335EE7">
            <w:pPr>
              <w:pStyle w:val="TabellenStandard"/>
              <w:rPr>
                <w:sz w:val="16"/>
                <w:szCs w:val="16"/>
                <w:lang w:val="de-CH"/>
              </w:rPr>
            </w:pPr>
          </w:p>
          <w:p w14:paraId="7E5D5531" w14:textId="77777777" w:rsidR="00436A7D" w:rsidRDefault="00436A7D" w:rsidP="00335EE7">
            <w:pPr>
              <w:pStyle w:val="TabellenStandard"/>
              <w:rPr>
                <w:sz w:val="16"/>
                <w:szCs w:val="16"/>
                <w:lang w:val="de-CH"/>
              </w:rPr>
            </w:pPr>
            <w:r>
              <w:rPr>
                <w:sz w:val="16"/>
                <w:szCs w:val="16"/>
                <w:lang w:val="de-CH"/>
              </w:rPr>
              <w:t>Stil-ID Darstellungskatalog best: «P_uSBW»; «T_Label_SBW»</w:t>
            </w:r>
          </w:p>
          <w:p w14:paraId="5D9A3195" w14:textId="77777777" w:rsidR="00436A7D" w:rsidRDefault="00436A7D" w:rsidP="00335EE7">
            <w:pPr>
              <w:pStyle w:val="TabellenStandard"/>
              <w:rPr>
                <w:sz w:val="16"/>
                <w:szCs w:val="16"/>
                <w:lang w:val="de-CH"/>
              </w:rPr>
            </w:pPr>
            <w:r>
              <w:rPr>
                <w:sz w:val="16"/>
                <w:szCs w:val="16"/>
                <w:lang w:val="de-CH"/>
              </w:rPr>
              <w:t>Stil-ID Darstellungskatalog proj: «P_SBW_proj»; «T_Label_SBW_proj»</w:t>
            </w:r>
          </w:p>
        </w:tc>
        <w:tc>
          <w:tcPr>
            <w:tcW w:w="3371" w:type="dxa"/>
          </w:tcPr>
          <w:p w14:paraId="7F6D19D6" w14:textId="77777777" w:rsidR="00436A7D" w:rsidRDefault="00436A7D" w:rsidP="00335EE7">
            <w:pPr>
              <w:pStyle w:val="TabellenStandard"/>
              <w:rPr>
                <w:noProof/>
              </w:rPr>
            </w:pPr>
          </w:p>
        </w:tc>
      </w:tr>
    </w:tbl>
    <w:p w14:paraId="34AC2D45" w14:textId="77777777" w:rsidR="00436A7D" w:rsidRPr="00436A7D" w:rsidRDefault="00436A7D" w:rsidP="00436A7D">
      <w:pPr>
        <w:pStyle w:val="Fliesstext"/>
        <w:rPr>
          <w:lang w:eastAsia="de-DE"/>
        </w:rPr>
      </w:pPr>
    </w:p>
    <w:p w14:paraId="570367FF" w14:textId="288D2FE5" w:rsidR="0002073B" w:rsidRDefault="0002073B" w:rsidP="0002073B">
      <w:pPr>
        <w:pStyle w:val="berschrift3"/>
      </w:pPr>
      <w:bookmarkStart w:id="27" w:name="_Toc63262699"/>
      <w:r>
        <w:lastRenderedPageBreak/>
        <w:t xml:space="preserve">Darstellungsebene </w:t>
      </w:r>
      <w:r w:rsidR="00CB07B0">
        <w:t>Abwasserbehandlung ländlicher Raum (ALR)</w:t>
      </w:r>
      <w:bookmarkEnd w:id="27"/>
    </w:p>
    <w:p w14:paraId="53D0E56B" w14:textId="4EDA307C" w:rsidR="00436A7D" w:rsidRPr="00592AB8" w:rsidRDefault="00436A7D" w:rsidP="00436A7D">
      <w:pPr>
        <w:pStyle w:val="Textkrper"/>
        <w:spacing w:before="0" w:after="120" w:line="320" w:lineRule="atLeast"/>
      </w:pPr>
      <w:r w:rsidRPr="00592AB8">
        <w:t>Bezeichnung: «</w:t>
      </w:r>
      <w:r w:rsidR="00CB07B0">
        <w:t>Abwasserbehandlung ländlicher Raum (ALR)</w:t>
      </w:r>
      <w:r w:rsidRPr="00592AB8">
        <w:t>»</w:t>
      </w:r>
    </w:p>
    <w:p w14:paraId="0FFE118A" w14:textId="0E8B50A2" w:rsidR="00436A7D" w:rsidRPr="00592AB8" w:rsidRDefault="00436A7D" w:rsidP="00436A7D">
      <w:pPr>
        <w:pStyle w:val="Textkrper"/>
        <w:spacing w:before="0" w:after="120" w:line="320" w:lineRule="atLeast"/>
      </w:pPr>
      <w:r w:rsidRPr="00592AB8">
        <w:t xml:space="preserve">Die Darstellungsebene </w:t>
      </w:r>
      <w:r w:rsidR="00CB07B0">
        <w:t xml:space="preserve">Abwasserbehandlung ländlicher Raum (ALR) </w:t>
      </w:r>
      <w:r w:rsidRPr="00592AB8">
        <w:t xml:space="preserve">stellt das Entwässerungssystem für die Liegenschaften ausserhalb des festgelegten Kanalisationsbereichs dar. Bestehende Entwässerungsarten werden mit einem einfarbigen Punkt dargestellt. </w:t>
      </w:r>
    </w:p>
    <w:p w14:paraId="3DAF65F2" w14:textId="6E6CB21E" w:rsidR="00436A7D" w:rsidRDefault="00436A7D" w:rsidP="00DA0F21">
      <w:pPr>
        <w:pStyle w:val="Textkrper"/>
        <w:spacing w:before="0" w:after="120" w:line="320" w:lineRule="atLeast"/>
      </w:pPr>
      <w:r w:rsidRPr="00592AB8">
        <w:t>Besteht für eine Liegenschaft ausserhalb des Kanalisationsbereichs eine Anschlusspflicht an die öffentliche Kanalisation, wird dies im Genehmigungsinhalt aufgenommen. Ist eine anderwärtige nicht definierte Massnahme erforderlich, wird dies mit einem Ausrufezeich</w:t>
      </w:r>
      <w:r>
        <w:t xml:space="preserve">en im Punktsymbol dargestellt. </w:t>
      </w:r>
    </w:p>
    <w:p w14:paraId="5AFA08F5" w14:textId="77777777" w:rsidR="00574BB4" w:rsidRPr="00DA5A61" w:rsidRDefault="00574BB4" w:rsidP="00DA0F21">
      <w:pPr>
        <w:pStyle w:val="Textkrper"/>
        <w:spacing w:before="0" w:after="120" w:line="320" w:lineRule="atLeast"/>
      </w:pPr>
    </w:p>
    <w:tbl>
      <w:tblPr>
        <w:tblStyle w:val="Tabellenraster"/>
        <w:tblW w:w="8648" w:type="dxa"/>
        <w:tblInd w:w="-851" w:type="dxa"/>
        <w:tblBorders>
          <w:left w:val="none" w:sz="0" w:space="0" w:color="auto"/>
          <w:right w:val="none" w:sz="0" w:space="0" w:color="auto"/>
          <w:insideH w:val="dotted" w:sz="2" w:space="0" w:color="auto"/>
          <w:insideV w:val="dotted" w:sz="2" w:space="0" w:color="auto"/>
        </w:tblBorders>
        <w:tblLayout w:type="fixed"/>
        <w:tblLook w:val="04A0" w:firstRow="1" w:lastRow="0" w:firstColumn="1" w:lastColumn="0" w:noHBand="0" w:noVBand="1"/>
      </w:tblPr>
      <w:tblGrid>
        <w:gridCol w:w="2268"/>
        <w:gridCol w:w="1701"/>
        <w:gridCol w:w="1277"/>
        <w:gridCol w:w="3402"/>
      </w:tblGrid>
      <w:tr w:rsidR="00436A7D" w:rsidRPr="007F5CA2" w14:paraId="7F36B1D2" w14:textId="77777777" w:rsidTr="002C3CA6">
        <w:tc>
          <w:tcPr>
            <w:tcW w:w="2268" w:type="dxa"/>
            <w:tcBorders>
              <w:top w:val="single" w:sz="4" w:space="0" w:color="auto"/>
              <w:bottom w:val="dotted" w:sz="4" w:space="0" w:color="auto"/>
            </w:tcBorders>
          </w:tcPr>
          <w:p w14:paraId="0CE6B847" w14:textId="77777777" w:rsidR="00436A7D" w:rsidRPr="002A4B3C" w:rsidRDefault="00436A7D" w:rsidP="00335EE7">
            <w:pPr>
              <w:pStyle w:val="TabellenStandard"/>
              <w:rPr>
                <w:b/>
                <w:sz w:val="16"/>
                <w:szCs w:val="16"/>
                <w:lang w:val="de-CH"/>
              </w:rPr>
            </w:pPr>
            <w:r w:rsidRPr="002A4B3C">
              <w:rPr>
                <w:b/>
                <w:sz w:val="16"/>
                <w:szCs w:val="16"/>
                <w:lang w:val="de-CH"/>
              </w:rPr>
              <w:t>Bedeutung</w:t>
            </w:r>
          </w:p>
          <w:p w14:paraId="0A383A96" w14:textId="77777777" w:rsidR="00436A7D" w:rsidRPr="001F47E2" w:rsidRDefault="00436A7D" w:rsidP="00335EE7">
            <w:pPr>
              <w:pStyle w:val="TabellenStandard"/>
              <w:rPr>
                <w:i/>
                <w:sz w:val="16"/>
                <w:szCs w:val="16"/>
                <w:lang w:val="de-CH"/>
              </w:rPr>
            </w:pPr>
            <w:r w:rsidRPr="001F47E2">
              <w:rPr>
                <w:i/>
                <w:sz w:val="16"/>
                <w:szCs w:val="16"/>
                <w:lang w:val="de-CH"/>
              </w:rPr>
              <w:t>Legendentext</w:t>
            </w:r>
          </w:p>
        </w:tc>
        <w:tc>
          <w:tcPr>
            <w:tcW w:w="1701" w:type="dxa"/>
            <w:tcBorders>
              <w:top w:val="single" w:sz="4" w:space="0" w:color="auto"/>
              <w:bottom w:val="dotted" w:sz="4" w:space="0" w:color="auto"/>
            </w:tcBorders>
          </w:tcPr>
          <w:p w14:paraId="2A2C4836" w14:textId="77777777" w:rsidR="00436A7D" w:rsidRPr="002A4B3C" w:rsidRDefault="00436A7D" w:rsidP="00335EE7">
            <w:pPr>
              <w:pStyle w:val="TabellenStandard"/>
              <w:rPr>
                <w:b/>
                <w:sz w:val="16"/>
                <w:szCs w:val="16"/>
                <w:lang w:val="de-CH"/>
              </w:rPr>
            </w:pPr>
            <w:r>
              <w:rPr>
                <w:b/>
                <w:sz w:val="16"/>
                <w:szCs w:val="16"/>
                <w:lang w:val="de-CH"/>
              </w:rPr>
              <w:t>Symbol</w:t>
            </w:r>
          </w:p>
        </w:tc>
        <w:tc>
          <w:tcPr>
            <w:tcW w:w="1277" w:type="dxa"/>
            <w:tcBorders>
              <w:top w:val="single" w:sz="4" w:space="0" w:color="auto"/>
              <w:bottom w:val="dotted" w:sz="4" w:space="0" w:color="auto"/>
            </w:tcBorders>
          </w:tcPr>
          <w:p w14:paraId="7FDB1089" w14:textId="77777777" w:rsidR="00436A7D" w:rsidRPr="002A4B3C" w:rsidRDefault="00436A7D" w:rsidP="00335EE7">
            <w:pPr>
              <w:pStyle w:val="TabellenStandard"/>
              <w:rPr>
                <w:b/>
                <w:sz w:val="16"/>
                <w:szCs w:val="16"/>
                <w:lang w:val="de-CH"/>
              </w:rPr>
            </w:pPr>
            <w:r>
              <w:rPr>
                <w:b/>
                <w:sz w:val="16"/>
                <w:szCs w:val="16"/>
                <w:lang w:val="de-CH"/>
              </w:rPr>
              <w:t>Beschreibung / Stil-ID</w:t>
            </w:r>
          </w:p>
        </w:tc>
        <w:tc>
          <w:tcPr>
            <w:tcW w:w="3402" w:type="dxa"/>
            <w:tcBorders>
              <w:top w:val="single" w:sz="4" w:space="0" w:color="auto"/>
              <w:bottom w:val="dotted" w:sz="4" w:space="0" w:color="auto"/>
            </w:tcBorders>
          </w:tcPr>
          <w:p w14:paraId="12165E92" w14:textId="77777777" w:rsidR="00436A7D" w:rsidRPr="002A4B3C" w:rsidRDefault="00436A7D" w:rsidP="00335EE7">
            <w:pPr>
              <w:pStyle w:val="TabellenStandard"/>
              <w:ind w:left="-32" w:firstLine="32"/>
              <w:rPr>
                <w:b/>
                <w:sz w:val="16"/>
                <w:szCs w:val="16"/>
                <w:lang w:val="de-CH"/>
              </w:rPr>
            </w:pPr>
            <w:r>
              <w:rPr>
                <w:b/>
                <w:sz w:val="16"/>
                <w:szCs w:val="16"/>
                <w:lang w:val="de-CH"/>
              </w:rPr>
              <w:t>Beispiel</w:t>
            </w:r>
          </w:p>
        </w:tc>
      </w:tr>
      <w:tr w:rsidR="00436A7D" w:rsidRPr="007F5CA2" w14:paraId="5A007F30" w14:textId="77777777" w:rsidTr="002C3CA6">
        <w:tc>
          <w:tcPr>
            <w:tcW w:w="2268" w:type="dxa"/>
            <w:tcBorders>
              <w:top w:val="dotted" w:sz="4" w:space="0" w:color="auto"/>
            </w:tcBorders>
          </w:tcPr>
          <w:p w14:paraId="7050BAA0" w14:textId="7D908C10" w:rsidR="00436A7D" w:rsidRDefault="00BA1851" w:rsidP="00335EE7">
            <w:pPr>
              <w:pStyle w:val="TabellenStandard"/>
              <w:rPr>
                <w:sz w:val="16"/>
                <w:szCs w:val="16"/>
                <w:lang w:val="de-CH"/>
              </w:rPr>
            </w:pPr>
            <w:r>
              <w:rPr>
                <w:sz w:val="16"/>
                <w:szCs w:val="16"/>
                <w:lang w:val="de-CH"/>
              </w:rPr>
              <w:t>Anschluss</w:t>
            </w:r>
            <w:r w:rsidR="00436A7D">
              <w:rPr>
                <w:sz w:val="16"/>
                <w:szCs w:val="16"/>
                <w:lang w:val="de-CH"/>
              </w:rPr>
              <w:t xml:space="preserve"> an öffentliche Kanalisation</w:t>
            </w:r>
          </w:p>
          <w:p w14:paraId="64147758" w14:textId="79A0B0D6" w:rsidR="00436A7D" w:rsidRPr="00A54849" w:rsidRDefault="00BA1851" w:rsidP="00335EE7">
            <w:pPr>
              <w:pStyle w:val="TabellenStandard"/>
              <w:rPr>
                <w:i/>
                <w:sz w:val="16"/>
                <w:szCs w:val="16"/>
                <w:lang w:val="de-CH"/>
              </w:rPr>
            </w:pPr>
            <w:r>
              <w:rPr>
                <w:i/>
                <w:sz w:val="16"/>
                <w:szCs w:val="16"/>
                <w:lang w:val="de-CH"/>
              </w:rPr>
              <w:t>Anschluss</w:t>
            </w:r>
            <w:r w:rsidR="00436A7D" w:rsidRPr="00A54849">
              <w:rPr>
                <w:i/>
                <w:sz w:val="16"/>
                <w:szCs w:val="16"/>
                <w:lang w:val="de-CH"/>
              </w:rPr>
              <w:t xml:space="preserve"> an öffentliche Kanalisation</w:t>
            </w:r>
          </w:p>
        </w:tc>
        <w:tc>
          <w:tcPr>
            <w:tcW w:w="1701" w:type="dxa"/>
            <w:tcBorders>
              <w:top w:val="dotted" w:sz="4" w:space="0" w:color="auto"/>
            </w:tcBorders>
          </w:tcPr>
          <w:p w14:paraId="0033687A" w14:textId="77777777" w:rsidR="00436A7D" w:rsidRPr="00582B42" w:rsidRDefault="00436A7D" w:rsidP="00335EE7">
            <w:pPr>
              <w:pStyle w:val="TabellenStandard"/>
              <w:rPr>
                <w:sz w:val="16"/>
                <w:szCs w:val="16"/>
                <w:lang w:val="de-CH"/>
              </w:rPr>
            </w:pPr>
            <w:r>
              <w:rPr>
                <w:noProof/>
                <w:lang w:val="de-CH"/>
              </w:rPr>
              <w:drawing>
                <wp:anchor distT="0" distB="0" distL="114300" distR="114300" simplePos="0" relativeHeight="251697152" behindDoc="1" locked="0" layoutInCell="1" allowOverlap="1" wp14:anchorId="16CAAC6B" wp14:editId="78453951">
                  <wp:simplePos x="0" y="0"/>
                  <wp:positionH relativeFrom="column">
                    <wp:posOffset>-24765</wp:posOffset>
                  </wp:positionH>
                  <wp:positionV relativeFrom="paragraph">
                    <wp:posOffset>35418</wp:posOffset>
                  </wp:positionV>
                  <wp:extent cx="374400" cy="230400"/>
                  <wp:effectExtent l="0" t="0" r="6985" b="0"/>
                  <wp:wrapTight wrapText="bothSides">
                    <wp:wrapPolygon edited="0">
                      <wp:start x="0" y="0"/>
                      <wp:lineTo x="0" y="19691"/>
                      <wp:lineTo x="20903" y="19691"/>
                      <wp:lineTo x="20903" y="0"/>
                      <wp:lineTo x="0" y="0"/>
                    </wp:wrapPolygon>
                  </wp:wrapTight>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5063" t="8091" r="-13833" b="13734"/>
                          <a:stretch/>
                        </pic:blipFill>
                        <pic:spPr bwMode="auto">
                          <a:xfrm>
                            <a:off x="0" y="0"/>
                            <a:ext cx="374400" cy="23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90417">
              <w:rPr>
                <w:noProof/>
                <w:lang w:val="de-CH"/>
              </w:rPr>
              <w:t xml:space="preserve"> </w:t>
            </w:r>
          </w:p>
        </w:tc>
        <w:tc>
          <w:tcPr>
            <w:tcW w:w="1277" w:type="dxa"/>
            <w:tcBorders>
              <w:top w:val="dotted" w:sz="4" w:space="0" w:color="auto"/>
            </w:tcBorders>
          </w:tcPr>
          <w:p w14:paraId="4F3BCD50" w14:textId="77777777" w:rsidR="00436A7D" w:rsidRDefault="00436A7D" w:rsidP="00335EE7">
            <w:pPr>
              <w:pStyle w:val="TabellenStandard"/>
              <w:rPr>
                <w:sz w:val="16"/>
                <w:szCs w:val="16"/>
                <w:lang w:val="de-CH"/>
              </w:rPr>
            </w:pPr>
            <w:r>
              <w:rPr>
                <w:sz w:val="16"/>
                <w:szCs w:val="16"/>
                <w:lang w:val="de-CH"/>
              </w:rPr>
              <w:t>Pink</w:t>
            </w:r>
          </w:p>
          <w:p w14:paraId="44404A5C" w14:textId="77777777" w:rsidR="00436A7D" w:rsidRDefault="00436A7D" w:rsidP="00335EE7">
            <w:pPr>
              <w:pStyle w:val="TabellenStandard"/>
              <w:rPr>
                <w:sz w:val="16"/>
                <w:szCs w:val="16"/>
                <w:lang w:val="de-CH"/>
              </w:rPr>
            </w:pPr>
          </w:p>
          <w:p w14:paraId="71717A8B" w14:textId="77777777" w:rsidR="00436A7D" w:rsidRPr="00582B42" w:rsidRDefault="00436A7D" w:rsidP="00335EE7">
            <w:pPr>
              <w:pStyle w:val="TabellenStandard"/>
              <w:rPr>
                <w:sz w:val="16"/>
                <w:szCs w:val="16"/>
                <w:lang w:val="de-CH"/>
              </w:rPr>
            </w:pPr>
            <w:r>
              <w:rPr>
                <w:sz w:val="16"/>
                <w:szCs w:val="16"/>
                <w:lang w:val="de-CH"/>
              </w:rPr>
              <w:t>Stil-ID Darstellungskatalog: «P_ALR_Kan»</w:t>
            </w:r>
          </w:p>
        </w:tc>
        <w:tc>
          <w:tcPr>
            <w:tcW w:w="3402" w:type="dxa"/>
            <w:tcBorders>
              <w:top w:val="dotted" w:sz="4" w:space="0" w:color="auto"/>
            </w:tcBorders>
          </w:tcPr>
          <w:p w14:paraId="29771F82" w14:textId="77777777" w:rsidR="00436A7D" w:rsidRPr="00582B42" w:rsidRDefault="00436A7D" w:rsidP="00335EE7">
            <w:pPr>
              <w:pStyle w:val="TabellenStandard"/>
              <w:rPr>
                <w:sz w:val="16"/>
                <w:szCs w:val="16"/>
                <w:lang w:val="de-CH"/>
              </w:rPr>
            </w:pPr>
          </w:p>
        </w:tc>
      </w:tr>
      <w:tr w:rsidR="006A0471" w:rsidRPr="007F5CA2" w14:paraId="5D27BA3C" w14:textId="77777777" w:rsidTr="00436A7D">
        <w:tc>
          <w:tcPr>
            <w:tcW w:w="2268" w:type="dxa"/>
          </w:tcPr>
          <w:p w14:paraId="601C40C8" w14:textId="77777777" w:rsidR="006A0471" w:rsidRDefault="006A0471" w:rsidP="006A0471">
            <w:pPr>
              <w:pStyle w:val="TabellenStandard"/>
              <w:rPr>
                <w:sz w:val="16"/>
                <w:szCs w:val="16"/>
                <w:lang w:val="de-CH"/>
              </w:rPr>
            </w:pPr>
            <w:r>
              <w:rPr>
                <w:sz w:val="16"/>
                <w:szCs w:val="16"/>
                <w:lang w:val="de-CH"/>
              </w:rPr>
              <w:t xml:space="preserve">Häusliches Abwasser in Grube </w:t>
            </w:r>
            <w:r w:rsidRPr="00810A74">
              <w:rPr>
                <w:sz w:val="16"/>
                <w:szCs w:val="16"/>
                <w:lang w:val="de-CH"/>
              </w:rPr>
              <w:t>(mit oder ohne Abnahmevertrag)</w:t>
            </w:r>
          </w:p>
          <w:p w14:paraId="36EE2B86" w14:textId="77777777" w:rsidR="006A0471" w:rsidRPr="00A54849" w:rsidRDefault="006A0471" w:rsidP="006A0471">
            <w:pPr>
              <w:pStyle w:val="TabellenStandard"/>
              <w:rPr>
                <w:i/>
                <w:sz w:val="16"/>
                <w:szCs w:val="16"/>
                <w:lang w:val="de-CH"/>
              </w:rPr>
            </w:pPr>
            <w:r w:rsidRPr="00A54849">
              <w:rPr>
                <w:i/>
                <w:sz w:val="16"/>
                <w:szCs w:val="16"/>
                <w:lang w:val="de-CH"/>
              </w:rPr>
              <w:t xml:space="preserve">Häusliches Abwasser in </w:t>
            </w:r>
            <w:r>
              <w:rPr>
                <w:i/>
                <w:sz w:val="16"/>
                <w:szCs w:val="16"/>
                <w:lang w:val="de-CH"/>
              </w:rPr>
              <w:t xml:space="preserve">Grube </w:t>
            </w:r>
          </w:p>
        </w:tc>
        <w:tc>
          <w:tcPr>
            <w:tcW w:w="1701" w:type="dxa"/>
          </w:tcPr>
          <w:p w14:paraId="6A08789D" w14:textId="77777777" w:rsidR="006A0471" w:rsidRDefault="006A0471" w:rsidP="006A0471">
            <w:pPr>
              <w:pStyle w:val="TabellenStandard"/>
              <w:rPr>
                <w:noProof/>
              </w:rPr>
            </w:pPr>
            <w:r>
              <w:rPr>
                <w:noProof/>
                <w:lang w:val="de-CH"/>
              </w:rPr>
              <w:drawing>
                <wp:anchor distT="0" distB="0" distL="114300" distR="114300" simplePos="0" relativeHeight="251716608" behindDoc="1" locked="0" layoutInCell="1" allowOverlap="1" wp14:anchorId="12B4DE53" wp14:editId="3FC1E068">
                  <wp:simplePos x="0" y="0"/>
                  <wp:positionH relativeFrom="column">
                    <wp:posOffset>-5715</wp:posOffset>
                  </wp:positionH>
                  <wp:positionV relativeFrom="paragraph">
                    <wp:posOffset>425827</wp:posOffset>
                  </wp:positionV>
                  <wp:extent cx="295200" cy="255600"/>
                  <wp:effectExtent l="0" t="0" r="0" b="0"/>
                  <wp:wrapTight wrapText="bothSides">
                    <wp:wrapPolygon edited="0">
                      <wp:start x="0" y="0"/>
                      <wp:lineTo x="0" y="19343"/>
                      <wp:lineTo x="19552" y="19343"/>
                      <wp:lineTo x="19552"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95200" cy="255600"/>
                          </a:xfrm>
                          <a:prstGeom prst="rect">
                            <a:avLst/>
                          </a:prstGeom>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0BCACFD9" wp14:editId="7E94780B">
                  <wp:extent cx="285750" cy="25717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5750" cy="257175"/>
                          </a:xfrm>
                          <a:prstGeom prst="rect">
                            <a:avLst/>
                          </a:prstGeom>
                        </pic:spPr>
                      </pic:pic>
                    </a:graphicData>
                  </a:graphic>
                </wp:inline>
              </w:drawing>
            </w:r>
            <w:r>
              <w:rPr>
                <w:noProof/>
              </w:rPr>
              <w:t xml:space="preserve"> </w:t>
            </w:r>
          </w:p>
        </w:tc>
        <w:tc>
          <w:tcPr>
            <w:tcW w:w="1277" w:type="dxa"/>
          </w:tcPr>
          <w:p w14:paraId="6207FD12" w14:textId="77777777" w:rsidR="006A0471" w:rsidRDefault="006A0471" w:rsidP="006A0471">
            <w:pPr>
              <w:pStyle w:val="TabellenStandard"/>
              <w:rPr>
                <w:sz w:val="16"/>
                <w:szCs w:val="16"/>
                <w:lang w:val="de-CH"/>
              </w:rPr>
            </w:pPr>
            <w:r>
              <w:rPr>
                <w:sz w:val="16"/>
                <w:szCs w:val="16"/>
                <w:lang w:val="de-CH"/>
              </w:rPr>
              <w:t>Helles Grün; mit rotem Ausrufezeichen, falls Massnahme notwendig</w:t>
            </w:r>
          </w:p>
          <w:p w14:paraId="678473CD" w14:textId="77777777" w:rsidR="006A0471" w:rsidRDefault="006A0471" w:rsidP="006A0471">
            <w:pPr>
              <w:pStyle w:val="TabellenStandard"/>
              <w:rPr>
                <w:sz w:val="16"/>
                <w:szCs w:val="16"/>
                <w:lang w:val="de-CH"/>
              </w:rPr>
            </w:pPr>
          </w:p>
          <w:p w14:paraId="5F5B7EA0" w14:textId="77777777" w:rsidR="006A0471" w:rsidRDefault="006A0471" w:rsidP="006A0471">
            <w:pPr>
              <w:pStyle w:val="TabellenStandard"/>
              <w:rPr>
                <w:sz w:val="16"/>
                <w:szCs w:val="16"/>
                <w:lang w:val="de-CH"/>
              </w:rPr>
            </w:pPr>
            <w:r>
              <w:rPr>
                <w:sz w:val="16"/>
                <w:szCs w:val="16"/>
                <w:lang w:val="de-CH"/>
              </w:rPr>
              <w:t>Stil-ID Darstellungskatalog: «P_ALR_Gr»; «P_ALR_san»</w:t>
            </w:r>
          </w:p>
        </w:tc>
        <w:tc>
          <w:tcPr>
            <w:tcW w:w="3402" w:type="dxa"/>
          </w:tcPr>
          <w:p w14:paraId="5415A354" w14:textId="77777777" w:rsidR="006A0471" w:rsidRDefault="006A0471" w:rsidP="006A0471">
            <w:pPr>
              <w:pStyle w:val="TabellenStandard"/>
              <w:rPr>
                <w:noProof/>
              </w:rPr>
            </w:pPr>
            <w:r>
              <w:rPr>
                <w:noProof/>
                <w:lang w:val="de-CH"/>
              </w:rPr>
              <w:drawing>
                <wp:inline distT="0" distB="0" distL="0" distR="0" wp14:anchorId="20CE3163" wp14:editId="21497251">
                  <wp:extent cx="2071869" cy="1328375"/>
                  <wp:effectExtent l="0" t="0" r="508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97126" cy="1344568"/>
                          </a:xfrm>
                          <a:prstGeom prst="rect">
                            <a:avLst/>
                          </a:prstGeom>
                        </pic:spPr>
                      </pic:pic>
                    </a:graphicData>
                  </a:graphic>
                </wp:inline>
              </w:drawing>
            </w:r>
          </w:p>
        </w:tc>
      </w:tr>
      <w:tr w:rsidR="006A0471" w:rsidRPr="007F5CA2" w14:paraId="284501B6" w14:textId="77777777" w:rsidTr="00436A7D">
        <w:tc>
          <w:tcPr>
            <w:tcW w:w="2268" w:type="dxa"/>
          </w:tcPr>
          <w:p w14:paraId="58207F24" w14:textId="77777777" w:rsidR="006A0471" w:rsidRDefault="006A0471" w:rsidP="006A0471">
            <w:pPr>
              <w:pStyle w:val="TabellenStandard"/>
              <w:rPr>
                <w:sz w:val="16"/>
                <w:szCs w:val="16"/>
                <w:lang w:val="de-CH"/>
              </w:rPr>
            </w:pPr>
            <w:r>
              <w:rPr>
                <w:sz w:val="16"/>
                <w:szCs w:val="16"/>
                <w:lang w:val="de-CH"/>
              </w:rPr>
              <w:t>Häusliches Abwasser wird landwirtschaftlich verwertet</w:t>
            </w:r>
          </w:p>
          <w:p w14:paraId="71BA5EC4" w14:textId="77777777" w:rsidR="006A0471" w:rsidRPr="00A54849" w:rsidRDefault="006A0471" w:rsidP="006A0471">
            <w:pPr>
              <w:pStyle w:val="TabellenStandard"/>
              <w:rPr>
                <w:i/>
                <w:sz w:val="16"/>
                <w:szCs w:val="16"/>
                <w:lang w:val="de-CH"/>
              </w:rPr>
            </w:pPr>
            <w:r w:rsidRPr="00A54849">
              <w:rPr>
                <w:i/>
                <w:sz w:val="16"/>
                <w:szCs w:val="16"/>
                <w:lang w:val="de-CH"/>
              </w:rPr>
              <w:t>Häusliches Abwasser wird landwirtschaftlich verwertet</w:t>
            </w:r>
          </w:p>
        </w:tc>
        <w:tc>
          <w:tcPr>
            <w:tcW w:w="1701" w:type="dxa"/>
          </w:tcPr>
          <w:p w14:paraId="15D28B7A" w14:textId="77777777" w:rsidR="006A0471" w:rsidRPr="00C90417" w:rsidRDefault="006A0471" w:rsidP="006A0471">
            <w:pPr>
              <w:pStyle w:val="TabellenStandard"/>
              <w:rPr>
                <w:noProof/>
                <w:lang w:val="de-CH"/>
              </w:rPr>
            </w:pPr>
            <w:r>
              <w:rPr>
                <w:noProof/>
                <w:lang w:val="de-CH"/>
              </w:rPr>
              <w:drawing>
                <wp:anchor distT="0" distB="0" distL="114300" distR="114300" simplePos="0" relativeHeight="251717632" behindDoc="1" locked="0" layoutInCell="1" allowOverlap="1" wp14:anchorId="19B34E9E" wp14:editId="0EDBB7ED">
                  <wp:simplePos x="0" y="0"/>
                  <wp:positionH relativeFrom="column">
                    <wp:posOffset>25075</wp:posOffset>
                  </wp:positionH>
                  <wp:positionV relativeFrom="paragraph">
                    <wp:posOffset>390525</wp:posOffset>
                  </wp:positionV>
                  <wp:extent cx="285750" cy="238125"/>
                  <wp:effectExtent l="0" t="0" r="0" b="9525"/>
                  <wp:wrapTight wrapText="bothSides">
                    <wp:wrapPolygon edited="0">
                      <wp:start x="0" y="0"/>
                      <wp:lineTo x="0" y="20736"/>
                      <wp:lineTo x="20160" y="20736"/>
                      <wp:lineTo x="20160"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85750" cy="238125"/>
                          </a:xfrm>
                          <a:prstGeom prst="rect">
                            <a:avLst/>
                          </a:prstGeom>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714560" behindDoc="1" locked="0" layoutInCell="1" allowOverlap="1" wp14:anchorId="1E2BBF3D" wp14:editId="0F544D39">
                  <wp:simplePos x="0" y="0"/>
                  <wp:positionH relativeFrom="column">
                    <wp:posOffset>-62865</wp:posOffset>
                  </wp:positionH>
                  <wp:positionV relativeFrom="paragraph">
                    <wp:posOffset>18272</wp:posOffset>
                  </wp:positionV>
                  <wp:extent cx="410210" cy="313055"/>
                  <wp:effectExtent l="0" t="0" r="8890" b="0"/>
                  <wp:wrapTight wrapText="bothSides">
                    <wp:wrapPolygon edited="0">
                      <wp:start x="0" y="0"/>
                      <wp:lineTo x="0" y="19716"/>
                      <wp:lineTo x="21065" y="19716"/>
                      <wp:lineTo x="21065" y="0"/>
                      <wp:lineTo x="0" y="0"/>
                    </wp:wrapPolygon>
                  </wp:wrapTight>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10210" cy="313055"/>
                          </a:xfrm>
                          <a:prstGeom prst="rect">
                            <a:avLst/>
                          </a:prstGeom>
                        </pic:spPr>
                      </pic:pic>
                    </a:graphicData>
                  </a:graphic>
                  <wp14:sizeRelH relativeFrom="margin">
                    <wp14:pctWidth>0</wp14:pctWidth>
                  </wp14:sizeRelH>
                  <wp14:sizeRelV relativeFrom="margin">
                    <wp14:pctHeight>0</wp14:pctHeight>
                  </wp14:sizeRelV>
                </wp:anchor>
              </w:drawing>
            </w:r>
            <w:r w:rsidRPr="00C90417">
              <w:rPr>
                <w:noProof/>
                <w:lang w:val="de-CH"/>
              </w:rPr>
              <w:t xml:space="preserve"> </w:t>
            </w:r>
          </w:p>
        </w:tc>
        <w:tc>
          <w:tcPr>
            <w:tcW w:w="1277" w:type="dxa"/>
          </w:tcPr>
          <w:p w14:paraId="493D8DFA" w14:textId="77777777" w:rsidR="006A0471" w:rsidRDefault="006A0471" w:rsidP="006A0471">
            <w:pPr>
              <w:pStyle w:val="TabellenStandard"/>
              <w:rPr>
                <w:sz w:val="16"/>
                <w:szCs w:val="16"/>
                <w:lang w:val="de-CH"/>
              </w:rPr>
            </w:pPr>
            <w:r>
              <w:rPr>
                <w:sz w:val="16"/>
                <w:szCs w:val="16"/>
                <w:lang w:val="de-CH"/>
              </w:rPr>
              <w:t>Rot; mit rotem Ausrufezeichen, falls Massnahme notwendig</w:t>
            </w:r>
          </w:p>
          <w:p w14:paraId="597C94AC" w14:textId="77777777" w:rsidR="006A0471" w:rsidRDefault="006A0471" w:rsidP="006A0471">
            <w:pPr>
              <w:pStyle w:val="TabellenStandard"/>
              <w:rPr>
                <w:sz w:val="16"/>
                <w:szCs w:val="16"/>
                <w:lang w:val="de-CH"/>
              </w:rPr>
            </w:pPr>
          </w:p>
          <w:p w14:paraId="1B60770F" w14:textId="77777777" w:rsidR="006A0471" w:rsidRDefault="006A0471" w:rsidP="006A0471">
            <w:pPr>
              <w:pStyle w:val="TabellenStandard"/>
              <w:rPr>
                <w:sz w:val="16"/>
                <w:szCs w:val="16"/>
                <w:lang w:val="de-CH"/>
              </w:rPr>
            </w:pPr>
            <w:r>
              <w:rPr>
                <w:sz w:val="16"/>
                <w:szCs w:val="16"/>
                <w:lang w:val="de-CH"/>
              </w:rPr>
              <w:t>Stil-ID Darstellungskatalog: «P_ALR_LW»; «P_ALR_san»</w:t>
            </w:r>
          </w:p>
        </w:tc>
        <w:tc>
          <w:tcPr>
            <w:tcW w:w="3402" w:type="dxa"/>
          </w:tcPr>
          <w:p w14:paraId="5EC4357E" w14:textId="77777777" w:rsidR="006A0471" w:rsidRPr="00C90417" w:rsidRDefault="006A0471" w:rsidP="006A0471">
            <w:pPr>
              <w:pStyle w:val="TabellenStandard"/>
              <w:rPr>
                <w:noProof/>
                <w:lang w:val="de-CH"/>
              </w:rPr>
            </w:pPr>
          </w:p>
        </w:tc>
      </w:tr>
      <w:tr w:rsidR="006A0471" w:rsidRPr="007F5CA2" w14:paraId="14C0F5D2" w14:textId="77777777" w:rsidTr="00436A7D">
        <w:tc>
          <w:tcPr>
            <w:tcW w:w="2268" w:type="dxa"/>
          </w:tcPr>
          <w:p w14:paraId="7A5F5BE9" w14:textId="77777777" w:rsidR="006A0471" w:rsidRPr="00810A74" w:rsidRDefault="006A0471" w:rsidP="006A0471">
            <w:pPr>
              <w:pStyle w:val="TabellenStandard"/>
              <w:rPr>
                <w:sz w:val="16"/>
                <w:szCs w:val="16"/>
                <w:lang w:val="de-CH"/>
              </w:rPr>
            </w:pPr>
            <w:r w:rsidRPr="00810A74">
              <w:rPr>
                <w:sz w:val="16"/>
                <w:szCs w:val="16"/>
                <w:lang w:val="de-CH"/>
              </w:rPr>
              <w:lastRenderedPageBreak/>
              <w:t xml:space="preserve">Häusliches Abwasser wird in Kleinkläranlage geklärt </w:t>
            </w:r>
          </w:p>
          <w:p w14:paraId="3755EDB6" w14:textId="77777777" w:rsidR="006A0471" w:rsidRDefault="006A0471" w:rsidP="006A0471">
            <w:pPr>
              <w:pStyle w:val="TabellenStandard"/>
              <w:rPr>
                <w:i/>
                <w:sz w:val="16"/>
                <w:szCs w:val="16"/>
                <w:lang w:val="de-CH"/>
              </w:rPr>
            </w:pPr>
            <w:r>
              <w:rPr>
                <w:i/>
                <w:sz w:val="16"/>
                <w:szCs w:val="16"/>
                <w:lang w:val="de-CH"/>
              </w:rPr>
              <w:t>Kleinkläranlage</w:t>
            </w:r>
          </w:p>
          <w:p w14:paraId="768D2087" w14:textId="77777777" w:rsidR="006A0471" w:rsidRPr="00A54849" w:rsidRDefault="006A0471" w:rsidP="006A0471">
            <w:pPr>
              <w:pStyle w:val="TabellenStandard"/>
              <w:rPr>
                <w:i/>
                <w:sz w:val="16"/>
                <w:szCs w:val="16"/>
                <w:lang w:val="de-CH"/>
              </w:rPr>
            </w:pPr>
          </w:p>
        </w:tc>
        <w:tc>
          <w:tcPr>
            <w:tcW w:w="1701" w:type="dxa"/>
          </w:tcPr>
          <w:p w14:paraId="1F25CAD7" w14:textId="77777777" w:rsidR="006A0471" w:rsidRDefault="006A0471" w:rsidP="006A0471">
            <w:pPr>
              <w:pStyle w:val="TabellenStandard"/>
              <w:rPr>
                <w:noProof/>
              </w:rPr>
            </w:pPr>
            <w:r>
              <w:rPr>
                <w:noProof/>
                <w:lang w:val="de-CH"/>
              </w:rPr>
              <w:drawing>
                <wp:anchor distT="0" distB="0" distL="114300" distR="114300" simplePos="0" relativeHeight="251718656" behindDoc="1" locked="0" layoutInCell="1" allowOverlap="1" wp14:anchorId="302330D1" wp14:editId="511482BD">
                  <wp:simplePos x="0" y="0"/>
                  <wp:positionH relativeFrom="column">
                    <wp:posOffset>-1526</wp:posOffset>
                  </wp:positionH>
                  <wp:positionV relativeFrom="paragraph">
                    <wp:posOffset>444946</wp:posOffset>
                  </wp:positionV>
                  <wp:extent cx="284400" cy="284400"/>
                  <wp:effectExtent l="0" t="0" r="1905" b="1905"/>
                  <wp:wrapTight wrapText="bothSides">
                    <wp:wrapPolygon edited="0">
                      <wp:start x="0" y="0"/>
                      <wp:lineTo x="0" y="20295"/>
                      <wp:lineTo x="20295" y="20295"/>
                      <wp:lineTo x="2029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84400" cy="284400"/>
                          </a:xfrm>
                          <a:prstGeom prst="rect">
                            <a:avLst/>
                          </a:prstGeom>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715584" behindDoc="1" locked="0" layoutInCell="1" allowOverlap="1" wp14:anchorId="1AE86B13" wp14:editId="61606648">
                  <wp:simplePos x="0" y="0"/>
                  <wp:positionH relativeFrom="column">
                    <wp:posOffset>-52231</wp:posOffset>
                  </wp:positionH>
                  <wp:positionV relativeFrom="paragraph">
                    <wp:posOffset>55880</wp:posOffset>
                  </wp:positionV>
                  <wp:extent cx="381600" cy="324000"/>
                  <wp:effectExtent l="0" t="0" r="0" b="0"/>
                  <wp:wrapTight wrapText="bothSides">
                    <wp:wrapPolygon edited="0">
                      <wp:start x="0" y="0"/>
                      <wp:lineTo x="0" y="20329"/>
                      <wp:lineTo x="20520" y="20329"/>
                      <wp:lineTo x="20520" y="0"/>
                      <wp:lineTo x="0" y="0"/>
                    </wp:wrapPolygon>
                  </wp:wrapTight>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81600" cy="32400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tc>
        <w:tc>
          <w:tcPr>
            <w:tcW w:w="1277" w:type="dxa"/>
          </w:tcPr>
          <w:p w14:paraId="07E34DE2" w14:textId="77777777" w:rsidR="006A0471" w:rsidRDefault="006A0471" w:rsidP="006A0471">
            <w:pPr>
              <w:pStyle w:val="TabellenStandard"/>
              <w:rPr>
                <w:sz w:val="16"/>
                <w:szCs w:val="16"/>
                <w:lang w:val="de-CH"/>
              </w:rPr>
            </w:pPr>
            <w:r>
              <w:rPr>
                <w:sz w:val="16"/>
                <w:szCs w:val="16"/>
                <w:lang w:val="de-CH"/>
              </w:rPr>
              <w:t>Gelb; mit rotem Ausrufezeichen, falls Massnahme notwendig</w:t>
            </w:r>
          </w:p>
          <w:p w14:paraId="362F9E49" w14:textId="77777777" w:rsidR="006A0471" w:rsidRDefault="006A0471" w:rsidP="006A0471">
            <w:pPr>
              <w:pStyle w:val="TabellenStandard"/>
              <w:rPr>
                <w:sz w:val="16"/>
                <w:szCs w:val="16"/>
                <w:lang w:val="de-CH"/>
              </w:rPr>
            </w:pPr>
          </w:p>
          <w:p w14:paraId="5BD81F6C" w14:textId="77777777" w:rsidR="006A0471" w:rsidRDefault="006A0471" w:rsidP="006A0471">
            <w:pPr>
              <w:pStyle w:val="TabellenStandard"/>
              <w:rPr>
                <w:sz w:val="16"/>
                <w:szCs w:val="16"/>
                <w:lang w:val="de-CH"/>
              </w:rPr>
            </w:pPr>
            <w:r>
              <w:rPr>
                <w:sz w:val="16"/>
                <w:szCs w:val="16"/>
                <w:lang w:val="de-CH"/>
              </w:rPr>
              <w:t>Stil-ID Darstellungskatalog: «P_ALR_KLARA»; «P_ALR_san»</w:t>
            </w:r>
          </w:p>
        </w:tc>
        <w:tc>
          <w:tcPr>
            <w:tcW w:w="3402" w:type="dxa"/>
          </w:tcPr>
          <w:p w14:paraId="0D3A6853" w14:textId="77777777" w:rsidR="006A0471" w:rsidRPr="00C90417" w:rsidRDefault="006A0471" w:rsidP="006A0471">
            <w:pPr>
              <w:pStyle w:val="TabellenStandard"/>
              <w:rPr>
                <w:noProof/>
                <w:lang w:val="de-CH"/>
              </w:rPr>
            </w:pPr>
          </w:p>
        </w:tc>
      </w:tr>
      <w:tr w:rsidR="001B6982" w:rsidRPr="007F5CA2" w14:paraId="5C61464F" w14:textId="77777777" w:rsidTr="00436A7D">
        <w:tc>
          <w:tcPr>
            <w:tcW w:w="2268" w:type="dxa"/>
          </w:tcPr>
          <w:p w14:paraId="51BA6F0E" w14:textId="77777777" w:rsidR="001B6982" w:rsidRDefault="001B6982" w:rsidP="006A0471">
            <w:pPr>
              <w:pStyle w:val="TabellenStandard"/>
              <w:rPr>
                <w:sz w:val="16"/>
                <w:szCs w:val="16"/>
                <w:lang w:val="de-CH"/>
              </w:rPr>
            </w:pPr>
            <w:r>
              <w:rPr>
                <w:sz w:val="16"/>
                <w:szCs w:val="16"/>
                <w:lang w:val="de-CH"/>
              </w:rPr>
              <w:t>Andere Entwässerungsart</w:t>
            </w:r>
          </w:p>
          <w:p w14:paraId="03E4F60F" w14:textId="54FC187E" w:rsidR="001B6982" w:rsidRPr="001B6982" w:rsidRDefault="001B6982" w:rsidP="006A0471">
            <w:pPr>
              <w:pStyle w:val="TabellenStandard"/>
              <w:rPr>
                <w:i/>
                <w:sz w:val="16"/>
                <w:szCs w:val="16"/>
                <w:lang w:val="de-CH"/>
              </w:rPr>
            </w:pPr>
            <w:r w:rsidRPr="001B6982">
              <w:rPr>
                <w:i/>
                <w:sz w:val="16"/>
                <w:szCs w:val="16"/>
                <w:lang w:val="de-CH"/>
              </w:rPr>
              <w:t>Andere</w:t>
            </w:r>
          </w:p>
        </w:tc>
        <w:tc>
          <w:tcPr>
            <w:tcW w:w="1701" w:type="dxa"/>
          </w:tcPr>
          <w:p w14:paraId="01C04DA2" w14:textId="5B463F43" w:rsidR="001B6982" w:rsidRDefault="001B6982" w:rsidP="006A0471">
            <w:pPr>
              <w:pStyle w:val="TabellenStandard"/>
              <w:rPr>
                <w:noProof/>
                <w:lang w:val="de-CH"/>
              </w:rPr>
            </w:pPr>
            <w:r>
              <w:rPr>
                <w:noProof/>
                <w:lang w:val="de-CH"/>
              </w:rPr>
              <w:drawing>
                <wp:inline distT="0" distB="0" distL="0" distR="0" wp14:anchorId="3E4FD1BD" wp14:editId="584E5F1C">
                  <wp:extent cx="270344" cy="27034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6407" cy="276407"/>
                          </a:xfrm>
                          <a:prstGeom prst="rect">
                            <a:avLst/>
                          </a:prstGeom>
                        </pic:spPr>
                      </pic:pic>
                    </a:graphicData>
                  </a:graphic>
                </wp:inline>
              </w:drawing>
            </w:r>
            <w:r>
              <w:rPr>
                <w:noProof/>
              </w:rPr>
              <w:t xml:space="preserve"> </w:t>
            </w:r>
          </w:p>
          <w:p w14:paraId="339075B9" w14:textId="30F5E4A0" w:rsidR="001B6982" w:rsidRPr="001B6982" w:rsidRDefault="001B6982" w:rsidP="001B6982">
            <w:r>
              <w:rPr>
                <w:noProof/>
              </w:rPr>
              <w:drawing>
                <wp:anchor distT="0" distB="0" distL="114300" distR="114300" simplePos="0" relativeHeight="251728896" behindDoc="0" locked="0" layoutInCell="1" allowOverlap="1" wp14:anchorId="610DA355" wp14:editId="7225FB2B">
                  <wp:simplePos x="0" y="0"/>
                  <wp:positionH relativeFrom="column">
                    <wp:posOffset>-1574</wp:posOffset>
                  </wp:positionH>
                  <wp:positionV relativeFrom="paragraph">
                    <wp:posOffset>10795</wp:posOffset>
                  </wp:positionV>
                  <wp:extent cx="278130" cy="243840"/>
                  <wp:effectExtent l="0" t="0" r="7620" b="381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78130" cy="243840"/>
                          </a:xfrm>
                          <a:prstGeom prst="rect">
                            <a:avLst/>
                          </a:prstGeom>
                        </pic:spPr>
                      </pic:pic>
                    </a:graphicData>
                  </a:graphic>
                </wp:anchor>
              </w:drawing>
            </w:r>
          </w:p>
          <w:p w14:paraId="55A0382F" w14:textId="6455D364" w:rsidR="001B6982" w:rsidRDefault="001B6982" w:rsidP="001B6982"/>
          <w:p w14:paraId="4B9B9D89" w14:textId="77777777" w:rsidR="001B6982" w:rsidRPr="001B6982" w:rsidRDefault="001B6982" w:rsidP="001B6982"/>
        </w:tc>
        <w:tc>
          <w:tcPr>
            <w:tcW w:w="1277" w:type="dxa"/>
          </w:tcPr>
          <w:p w14:paraId="4B27B0ED" w14:textId="77777777" w:rsidR="001B6982" w:rsidRDefault="001B6982" w:rsidP="006A0471">
            <w:pPr>
              <w:pStyle w:val="TabellenStandard"/>
              <w:rPr>
                <w:sz w:val="16"/>
                <w:szCs w:val="16"/>
                <w:lang w:val="de-CH"/>
              </w:rPr>
            </w:pPr>
            <w:r>
              <w:rPr>
                <w:sz w:val="16"/>
                <w:szCs w:val="16"/>
                <w:lang w:val="de-CH"/>
              </w:rPr>
              <w:t>Braun; mit rotem Ausrufezeichen, falls Massnahme notwendig</w:t>
            </w:r>
          </w:p>
          <w:p w14:paraId="6C255DA1" w14:textId="77777777" w:rsidR="001B6982" w:rsidRDefault="001B6982" w:rsidP="006A0471">
            <w:pPr>
              <w:pStyle w:val="TabellenStandard"/>
              <w:rPr>
                <w:sz w:val="16"/>
                <w:szCs w:val="16"/>
                <w:lang w:val="de-CH"/>
              </w:rPr>
            </w:pPr>
          </w:p>
          <w:p w14:paraId="496EEB76" w14:textId="1FF3C241" w:rsidR="001B6982" w:rsidRDefault="001B6982" w:rsidP="001B6982">
            <w:pPr>
              <w:pStyle w:val="TabellenStandard"/>
              <w:rPr>
                <w:sz w:val="16"/>
                <w:szCs w:val="16"/>
                <w:lang w:val="de-CH"/>
              </w:rPr>
            </w:pPr>
            <w:r>
              <w:rPr>
                <w:sz w:val="16"/>
                <w:szCs w:val="16"/>
                <w:lang w:val="de-CH"/>
              </w:rPr>
              <w:t>Stil-ID Darstellungskatalog: «P_ALR_andere»; «P_ALR_san»</w:t>
            </w:r>
          </w:p>
        </w:tc>
        <w:tc>
          <w:tcPr>
            <w:tcW w:w="3402" w:type="dxa"/>
          </w:tcPr>
          <w:p w14:paraId="3F4BDCC5" w14:textId="77777777" w:rsidR="001B6982" w:rsidRPr="00C90417" w:rsidRDefault="001B6982" w:rsidP="006A0471">
            <w:pPr>
              <w:pStyle w:val="TabellenStandard"/>
              <w:rPr>
                <w:noProof/>
                <w:lang w:val="de-CH"/>
              </w:rPr>
            </w:pPr>
          </w:p>
        </w:tc>
      </w:tr>
      <w:tr w:rsidR="001B6982" w:rsidRPr="007F5CA2" w14:paraId="1A19A99B" w14:textId="77777777" w:rsidTr="00436A7D">
        <w:tc>
          <w:tcPr>
            <w:tcW w:w="2268" w:type="dxa"/>
          </w:tcPr>
          <w:p w14:paraId="6B00C2A6" w14:textId="68EF91F8" w:rsidR="001B6982" w:rsidRDefault="001B6982" w:rsidP="001B6982">
            <w:pPr>
              <w:pStyle w:val="TabellenStandard"/>
              <w:rPr>
                <w:sz w:val="16"/>
                <w:szCs w:val="16"/>
                <w:lang w:val="de-CH"/>
              </w:rPr>
            </w:pPr>
            <w:r>
              <w:rPr>
                <w:sz w:val="16"/>
                <w:szCs w:val="16"/>
                <w:lang w:val="de-CH"/>
              </w:rPr>
              <w:t>Kein Abwasseranfall</w:t>
            </w:r>
          </w:p>
          <w:p w14:paraId="5F5C2C58" w14:textId="26E10D4B" w:rsidR="001B6982" w:rsidRDefault="001B6982" w:rsidP="001B6982">
            <w:pPr>
              <w:pStyle w:val="TabellenStandard"/>
              <w:rPr>
                <w:sz w:val="16"/>
                <w:szCs w:val="16"/>
                <w:lang w:val="de-CH"/>
              </w:rPr>
            </w:pPr>
            <w:r>
              <w:rPr>
                <w:i/>
                <w:sz w:val="16"/>
                <w:szCs w:val="16"/>
                <w:lang w:val="de-CH"/>
              </w:rPr>
              <w:t>Kein Abwasseranfall</w:t>
            </w:r>
          </w:p>
        </w:tc>
        <w:tc>
          <w:tcPr>
            <w:tcW w:w="1701" w:type="dxa"/>
          </w:tcPr>
          <w:p w14:paraId="65EF9640" w14:textId="597DE062" w:rsidR="001B6982" w:rsidRDefault="001B6982" w:rsidP="001B6982">
            <w:pPr>
              <w:pStyle w:val="TabellenStandard"/>
              <w:rPr>
                <w:noProof/>
                <w:lang w:val="de-CH"/>
              </w:rPr>
            </w:pPr>
            <w:r>
              <w:rPr>
                <w:noProof/>
                <w:lang w:val="de-CH"/>
              </w:rPr>
              <w:drawing>
                <wp:inline distT="0" distB="0" distL="0" distR="0" wp14:anchorId="4D15FF2B" wp14:editId="1F2DE627">
                  <wp:extent cx="278130" cy="278130"/>
                  <wp:effectExtent l="0" t="0" r="7620" b="7620"/>
                  <wp:docPr id="257" name="Grafik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1133" cy="281133"/>
                          </a:xfrm>
                          <a:prstGeom prst="rect">
                            <a:avLst/>
                          </a:prstGeom>
                        </pic:spPr>
                      </pic:pic>
                    </a:graphicData>
                  </a:graphic>
                </wp:inline>
              </w:drawing>
            </w:r>
            <w:r>
              <w:rPr>
                <w:noProof/>
              </w:rPr>
              <w:t xml:space="preserve"> </w:t>
            </w:r>
          </w:p>
          <w:p w14:paraId="3364027F" w14:textId="6A5F3946" w:rsidR="001B6982" w:rsidRPr="001B6982" w:rsidRDefault="001B6982" w:rsidP="001B6982">
            <w:r>
              <w:rPr>
                <w:noProof/>
              </w:rPr>
              <w:drawing>
                <wp:inline distT="0" distB="0" distL="0" distR="0" wp14:anchorId="6225327B" wp14:editId="50313A87">
                  <wp:extent cx="268356" cy="262393"/>
                  <wp:effectExtent l="0" t="0" r="0" b="4445"/>
                  <wp:docPr id="259" name="Grafi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0011" cy="273789"/>
                          </a:xfrm>
                          <a:prstGeom prst="rect">
                            <a:avLst/>
                          </a:prstGeom>
                        </pic:spPr>
                      </pic:pic>
                    </a:graphicData>
                  </a:graphic>
                </wp:inline>
              </w:drawing>
            </w:r>
          </w:p>
          <w:p w14:paraId="1EC09589" w14:textId="77777777" w:rsidR="001B6982" w:rsidRDefault="001B6982" w:rsidP="001B6982"/>
          <w:p w14:paraId="6E1E26C6" w14:textId="77777777" w:rsidR="001B6982" w:rsidRDefault="001B6982" w:rsidP="001B6982">
            <w:pPr>
              <w:pStyle w:val="TabellenStandard"/>
              <w:rPr>
                <w:noProof/>
              </w:rPr>
            </w:pPr>
          </w:p>
        </w:tc>
        <w:tc>
          <w:tcPr>
            <w:tcW w:w="1277" w:type="dxa"/>
          </w:tcPr>
          <w:p w14:paraId="73C9797E" w14:textId="66505BE2" w:rsidR="001B6982" w:rsidRDefault="001B6982" w:rsidP="001B6982">
            <w:pPr>
              <w:pStyle w:val="TabellenStandard"/>
              <w:rPr>
                <w:sz w:val="16"/>
                <w:szCs w:val="16"/>
                <w:lang w:val="de-CH"/>
              </w:rPr>
            </w:pPr>
            <w:r>
              <w:rPr>
                <w:sz w:val="16"/>
                <w:szCs w:val="16"/>
                <w:lang w:val="de-CH"/>
              </w:rPr>
              <w:t>Blau; mit rotem Ausrufezeichen, falls Massnahme notwendig</w:t>
            </w:r>
          </w:p>
          <w:p w14:paraId="1346D661" w14:textId="77777777" w:rsidR="001B6982" w:rsidRDefault="001B6982" w:rsidP="001B6982">
            <w:pPr>
              <w:pStyle w:val="TabellenStandard"/>
              <w:rPr>
                <w:sz w:val="16"/>
                <w:szCs w:val="16"/>
                <w:lang w:val="de-CH"/>
              </w:rPr>
            </w:pPr>
          </w:p>
          <w:p w14:paraId="15C26EF8" w14:textId="579BED39" w:rsidR="001B6982" w:rsidRDefault="001B6982" w:rsidP="001B6982">
            <w:pPr>
              <w:pStyle w:val="TabellenStandard"/>
              <w:rPr>
                <w:sz w:val="16"/>
                <w:szCs w:val="16"/>
                <w:lang w:val="de-CH"/>
              </w:rPr>
            </w:pPr>
            <w:r>
              <w:rPr>
                <w:sz w:val="16"/>
                <w:szCs w:val="16"/>
                <w:lang w:val="de-CH"/>
              </w:rPr>
              <w:t>Stil-ID Darstellungskatalog: «P_ALR_kein»; «P_ALR_san»</w:t>
            </w:r>
          </w:p>
        </w:tc>
        <w:tc>
          <w:tcPr>
            <w:tcW w:w="3402" w:type="dxa"/>
          </w:tcPr>
          <w:p w14:paraId="5F27EF71" w14:textId="77777777" w:rsidR="001B6982" w:rsidRPr="00C90417" w:rsidRDefault="001B6982" w:rsidP="001B6982">
            <w:pPr>
              <w:pStyle w:val="TabellenStandard"/>
              <w:rPr>
                <w:noProof/>
                <w:lang w:val="de-CH"/>
              </w:rPr>
            </w:pPr>
          </w:p>
        </w:tc>
      </w:tr>
    </w:tbl>
    <w:p w14:paraId="7490B849" w14:textId="07D909CE" w:rsidR="0002073B" w:rsidRDefault="0002073B" w:rsidP="0002073B">
      <w:pPr>
        <w:pStyle w:val="berschrift3"/>
      </w:pPr>
      <w:bookmarkStart w:id="28" w:name="_Toc63262700"/>
      <w:r>
        <w:t>Darstellungsebene Bauzone / Reservezone</w:t>
      </w:r>
      <w:bookmarkEnd w:id="28"/>
    </w:p>
    <w:p w14:paraId="296BC230" w14:textId="77777777" w:rsidR="00436A7D" w:rsidRPr="00592AB8" w:rsidRDefault="00436A7D" w:rsidP="00436A7D">
      <w:pPr>
        <w:pStyle w:val="Textkrper"/>
        <w:spacing w:before="0" w:after="120" w:line="320" w:lineRule="atLeast"/>
      </w:pPr>
      <w:r w:rsidRPr="00592AB8">
        <w:t>Bezeichnung: «Bauzone / Reservezone»</w:t>
      </w:r>
    </w:p>
    <w:p w14:paraId="26057060" w14:textId="0110333D" w:rsidR="00436A7D" w:rsidRDefault="00436A7D" w:rsidP="00436A7D">
      <w:pPr>
        <w:pStyle w:val="Textkrper"/>
        <w:spacing w:before="0" w:after="120" w:line="320" w:lineRule="atLeast"/>
      </w:pPr>
      <w:r w:rsidRPr="00592AB8">
        <w:t>Die Bauzone / Reservezone umfasst die Bau- und Reservezonen nach rechtsgültigem Zonenplan.</w:t>
      </w:r>
    </w:p>
    <w:p w14:paraId="658A67C6" w14:textId="6147EC6A" w:rsidR="00574BB4" w:rsidRDefault="00574BB4" w:rsidP="00436A7D">
      <w:pPr>
        <w:pStyle w:val="Textkrper"/>
        <w:spacing w:before="0" w:after="120" w:line="320" w:lineRule="atLeast"/>
      </w:pPr>
    </w:p>
    <w:p w14:paraId="1F459100" w14:textId="69D8032C" w:rsidR="00574BB4" w:rsidRDefault="00574BB4" w:rsidP="00436A7D">
      <w:pPr>
        <w:pStyle w:val="Textkrper"/>
        <w:spacing w:before="0" w:after="120" w:line="320" w:lineRule="atLeast"/>
      </w:pPr>
    </w:p>
    <w:p w14:paraId="1EFEA7FF" w14:textId="75E0658A" w:rsidR="00574BB4" w:rsidRDefault="00574BB4" w:rsidP="00436A7D">
      <w:pPr>
        <w:pStyle w:val="Textkrper"/>
        <w:spacing w:before="0" w:after="120" w:line="320" w:lineRule="atLeast"/>
      </w:pPr>
    </w:p>
    <w:p w14:paraId="3CA445C9" w14:textId="77777777" w:rsidR="00574BB4" w:rsidRPr="00592AB8" w:rsidRDefault="00574BB4" w:rsidP="00436A7D">
      <w:pPr>
        <w:pStyle w:val="Textkrper"/>
        <w:spacing w:before="0" w:after="120" w:line="320" w:lineRule="atLeast"/>
      </w:pPr>
    </w:p>
    <w:tbl>
      <w:tblPr>
        <w:tblStyle w:val="Tabellenraster"/>
        <w:tblpPr w:leftFromText="141" w:rightFromText="141" w:vertAnchor="text" w:horzAnchor="margin" w:tblpX="-851" w:tblpY="134"/>
        <w:tblW w:w="8647"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2268"/>
        <w:gridCol w:w="1560"/>
        <w:gridCol w:w="1417"/>
        <w:gridCol w:w="3402"/>
      </w:tblGrid>
      <w:tr w:rsidR="00411D38" w:rsidRPr="007F5CA2" w14:paraId="0CEC5117" w14:textId="77777777" w:rsidTr="00436A7D">
        <w:tc>
          <w:tcPr>
            <w:tcW w:w="2268" w:type="dxa"/>
          </w:tcPr>
          <w:p w14:paraId="39B4CA8C" w14:textId="77777777" w:rsidR="00436A7D" w:rsidRPr="002A4B3C" w:rsidRDefault="00436A7D" w:rsidP="00436A7D">
            <w:pPr>
              <w:pStyle w:val="TabellenStandard"/>
              <w:rPr>
                <w:b/>
                <w:sz w:val="16"/>
                <w:szCs w:val="16"/>
                <w:lang w:val="de-CH"/>
              </w:rPr>
            </w:pPr>
            <w:r w:rsidRPr="002A4B3C">
              <w:rPr>
                <w:b/>
                <w:sz w:val="16"/>
                <w:szCs w:val="16"/>
                <w:lang w:val="de-CH"/>
              </w:rPr>
              <w:lastRenderedPageBreak/>
              <w:t>Bedeutung</w:t>
            </w:r>
          </w:p>
          <w:p w14:paraId="67CB351F" w14:textId="77777777" w:rsidR="00436A7D" w:rsidRPr="001F47E2" w:rsidRDefault="00436A7D" w:rsidP="00436A7D">
            <w:pPr>
              <w:pStyle w:val="TabellenStandard"/>
              <w:rPr>
                <w:i/>
                <w:sz w:val="16"/>
                <w:szCs w:val="16"/>
                <w:lang w:val="de-CH"/>
              </w:rPr>
            </w:pPr>
            <w:r w:rsidRPr="001F47E2">
              <w:rPr>
                <w:i/>
                <w:sz w:val="16"/>
                <w:szCs w:val="16"/>
                <w:lang w:val="de-CH"/>
              </w:rPr>
              <w:t>Legendentext</w:t>
            </w:r>
          </w:p>
        </w:tc>
        <w:tc>
          <w:tcPr>
            <w:tcW w:w="1560" w:type="dxa"/>
          </w:tcPr>
          <w:p w14:paraId="79C1E569" w14:textId="77777777" w:rsidR="00436A7D" w:rsidRPr="002A4B3C" w:rsidRDefault="00436A7D" w:rsidP="00436A7D">
            <w:pPr>
              <w:pStyle w:val="TabellenStandard"/>
              <w:rPr>
                <w:b/>
                <w:sz w:val="16"/>
                <w:szCs w:val="16"/>
                <w:lang w:val="de-CH"/>
              </w:rPr>
            </w:pPr>
            <w:r>
              <w:rPr>
                <w:b/>
                <w:sz w:val="16"/>
                <w:szCs w:val="16"/>
                <w:lang w:val="de-CH"/>
              </w:rPr>
              <w:t>Symbol</w:t>
            </w:r>
          </w:p>
        </w:tc>
        <w:tc>
          <w:tcPr>
            <w:tcW w:w="1417" w:type="dxa"/>
          </w:tcPr>
          <w:p w14:paraId="1E8AF6B7" w14:textId="77777777" w:rsidR="00436A7D" w:rsidRPr="002A4B3C" w:rsidRDefault="00436A7D" w:rsidP="00436A7D">
            <w:pPr>
              <w:pStyle w:val="TabellenStandard"/>
              <w:rPr>
                <w:b/>
                <w:sz w:val="16"/>
                <w:szCs w:val="16"/>
                <w:lang w:val="de-CH"/>
              </w:rPr>
            </w:pPr>
            <w:r>
              <w:rPr>
                <w:b/>
                <w:sz w:val="16"/>
                <w:szCs w:val="16"/>
                <w:lang w:val="de-CH"/>
              </w:rPr>
              <w:t>Beschreibung / Stil-ID</w:t>
            </w:r>
          </w:p>
        </w:tc>
        <w:tc>
          <w:tcPr>
            <w:tcW w:w="3402" w:type="dxa"/>
          </w:tcPr>
          <w:p w14:paraId="542790D6" w14:textId="77777777" w:rsidR="00436A7D" w:rsidRPr="002A4B3C" w:rsidRDefault="00436A7D" w:rsidP="00436A7D">
            <w:pPr>
              <w:pStyle w:val="TabellenStandard"/>
              <w:ind w:left="-32" w:firstLine="32"/>
              <w:rPr>
                <w:b/>
                <w:sz w:val="16"/>
                <w:szCs w:val="16"/>
                <w:lang w:val="de-CH"/>
              </w:rPr>
            </w:pPr>
            <w:r>
              <w:rPr>
                <w:b/>
                <w:sz w:val="16"/>
                <w:szCs w:val="16"/>
                <w:lang w:val="de-CH"/>
              </w:rPr>
              <w:t>Beispiel</w:t>
            </w:r>
          </w:p>
        </w:tc>
      </w:tr>
      <w:tr w:rsidR="00411D38" w:rsidRPr="007F5CA2" w14:paraId="4CEB789A" w14:textId="77777777" w:rsidTr="00436A7D">
        <w:tc>
          <w:tcPr>
            <w:tcW w:w="2268" w:type="dxa"/>
          </w:tcPr>
          <w:p w14:paraId="60EF8FAF" w14:textId="77777777" w:rsidR="00436A7D" w:rsidRDefault="00436A7D" w:rsidP="00436A7D">
            <w:pPr>
              <w:pStyle w:val="TabellenStandard"/>
              <w:rPr>
                <w:sz w:val="16"/>
                <w:szCs w:val="16"/>
                <w:lang w:val="de-CH"/>
              </w:rPr>
            </w:pPr>
            <w:r>
              <w:rPr>
                <w:sz w:val="16"/>
                <w:szCs w:val="16"/>
                <w:lang w:val="de-CH"/>
              </w:rPr>
              <w:t>Bauzone und Reservezone</w:t>
            </w:r>
          </w:p>
          <w:p w14:paraId="61680C7B" w14:textId="77777777" w:rsidR="00436A7D" w:rsidRPr="00582B42" w:rsidRDefault="00436A7D" w:rsidP="00436A7D">
            <w:pPr>
              <w:pStyle w:val="TabellenStandard"/>
              <w:rPr>
                <w:i/>
                <w:sz w:val="16"/>
                <w:szCs w:val="16"/>
                <w:lang w:val="de-CH"/>
              </w:rPr>
            </w:pPr>
            <w:r>
              <w:rPr>
                <w:i/>
                <w:sz w:val="16"/>
                <w:szCs w:val="16"/>
                <w:lang w:val="de-CH"/>
              </w:rPr>
              <w:t>Bauzone / Reservezone</w:t>
            </w:r>
          </w:p>
          <w:p w14:paraId="6FB3B7B4" w14:textId="77777777" w:rsidR="00436A7D" w:rsidRPr="00582B42" w:rsidRDefault="00436A7D" w:rsidP="00436A7D">
            <w:pPr>
              <w:pStyle w:val="TabellenStandard"/>
              <w:rPr>
                <w:sz w:val="16"/>
                <w:szCs w:val="16"/>
                <w:lang w:val="de-CH"/>
              </w:rPr>
            </w:pPr>
          </w:p>
        </w:tc>
        <w:tc>
          <w:tcPr>
            <w:tcW w:w="1560" w:type="dxa"/>
          </w:tcPr>
          <w:p w14:paraId="5C9B593E" w14:textId="06B373D3" w:rsidR="00436A7D" w:rsidRDefault="00436A7D" w:rsidP="00436A7D">
            <w:pPr>
              <w:pStyle w:val="TabellenStandard"/>
              <w:rPr>
                <w:sz w:val="16"/>
                <w:szCs w:val="16"/>
                <w:lang w:val="de-CH"/>
              </w:rPr>
            </w:pPr>
            <w:r>
              <w:rPr>
                <w:noProof/>
                <w:lang w:val="de-CH"/>
              </w:rPr>
              <w:drawing>
                <wp:inline distT="0" distB="0" distL="0" distR="0" wp14:anchorId="01B27F10" wp14:editId="2D6F14C9">
                  <wp:extent cx="548640" cy="174928"/>
                  <wp:effectExtent l="0" t="0" r="381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 r="38064" b="8174"/>
                          <a:stretch/>
                        </pic:blipFill>
                        <pic:spPr bwMode="auto">
                          <a:xfrm>
                            <a:off x="0" y="0"/>
                            <a:ext cx="548640" cy="174928"/>
                          </a:xfrm>
                          <a:prstGeom prst="rect">
                            <a:avLst/>
                          </a:prstGeom>
                          <a:ln>
                            <a:noFill/>
                          </a:ln>
                          <a:extLst>
                            <a:ext uri="{53640926-AAD7-44D8-BBD7-CCE9431645EC}">
                              <a14:shadowObscured xmlns:a14="http://schemas.microsoft.com/office/drawing/2010/main"/>
                            </a:ext>
                          </a:extLst>
                        </pic:spPr>
                      </pic:pic>
                    </a:graphicData>
                  </a:graphic>
                </wp:inline>
              </w:drawing>
            </w:r>
          </w:p>
          <w:p w14:paraId="4EBB8C3E" w14:textId="77777777" w:rsidR="00436A7D" w:rsidRPr="00582B42" w:rsidRDefault="00436A7D" w:rsidP="00436A7D">
            <w:pPr>
              <w:pStyle w:val="TabellenStandard"/>
              <w:rPr>
                <w:sz w:val="16"/>
                <w:szCs w:val="16"/>
                <w:lang w:val="de-CH"/>
              </w:rPr>
            </w:pPr>
          </w:p>
        </w:tc>
        <w:tc>
          <w:tcPr>
            <w:tcW w:w="1417" w:type="dxa"/>
          </w:tcPr>
          <w:p w14:paraId="0C0015DF" w14:textId="77777777" w:rsidR="00436A7D" w:rsidRDefault="00436A7D" w:rsidP="00436A7D">
            <w:pPr>
              <w:pStyle w:val="TabellenStandard"/>
              <w:rPr>
                <w:sz w:val="16"/>
                <w:szCs w:val="16"/>
                <w:lang w:val="de-CH"/>
              </w:rPr>
            </w:pPr>
            <w:r>
              <w:rPr>
                <w:sz w:val="16"/>
                <w:szCs w:val="16"/>
                <w:lang w:val="de-CH"/>
              </w:rPr>
              <w:t>Dunkles Rot mit schwarzer Bandierung für Bauzone</w:t>
            </w:r>
          </w:p>
          <w:p w14:paraId="7A53BC56" w14:textId="77777777" w:rsidR="00436A7D" w:rsidRDefault="00436A7D" w:rsidP="00436A7D">
            <w:pPr>
              <w:pStyle w:val="TabellenStandard"/>
              <w:rPr>
                <w:sz w:val="16"/>
                <w:szCs w:val="16"/>
                <w:lang w:val="de-CH"/>
              </w:rPr>
            </w:pPr>
            <w:r>
              <w:rPr>
                <w:sz w:val="16"/>
                <w:szCs w:val="16"/>
                <w:lang w:val="de-CH"/>
              </w:rPr>
              <w:t>Dunkles Rot für Reservezone</w:t>
            </w:r>
          </w:p>
          <w:p w14:paraId="796D3583" w14:textId="77777777" w:rsidR="00436A7D" w:rsidRPr="00582B42" w:rsidRDefault="00436A7D" w:rsidP="00436A7D">
            <w:pPr>
              <w:pStyle w:val="TabellenStandard"/>
              <w:rPr>
                <w:sz w:val="16"/>
                <w:szCs w:val="16"/>
                <w:lang w:val="de-CH"/>
              </w:rPr>
            </w:pPr>
            <w:r>
              <w:rPr>
                <w:sz w:val="16"/>
                <w:szCs w:val="16"/>
                <w:lang w:val="de-CH"/>
              </w:rPr>
              <w:t>Stil-ID Darstellungskatalog: «A_BZ»; «A_RZ»</w:t>
            </w:r>
          </w:p>
        </w:tc>
        <w:tc>
          <w:tcPr>
            <w:tcW w:w="3402" w:type="dxa"/>
          </w:tcPr>
          <w:p w14:paraId="6DAACF9C" w14:textId="097590E4" w:rsidR="00436A7D" w:rsidRPr="00582B42" w:rsidRDefault="00411D38" w:rsidP="00436A7D">
            <w:pPr>
              <w:pStyle w:val="TabellenStandard"/>
              <w:rPr>
                <w:sz w:val="16"/>
                <w:szCs w:val="16"/>
                <w:lang w:val="de-CH"/>
              </w:rPr>
            </w:pPr>
            <w:r>
              <w:rPr>
                <w:noProof/>
                <w:lang w:val="de-CH"/>
              </w:rPr>
              <w:drawing>
                <wp:inline distT="0" distB="0" distL="0" distR="0" wp14:anchorId="7E4423E3" wp14:editId="30BA8352">
                  <wp:extent cx="1844703" cy="1744651"/>
                  <wp:effectExtent l="0" t="0" r="3175" b="8255"/>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74639" cy="1772963"/>
                          </a:xfrm>
                          <a:prstGeom prst="rect">
                            <a:avLst/>
                          </a:prstGeom>
                        </pic:spPr>
                      </pic:pic>
                    </a:graphicData>
                  </a:graphic>
                </wp:inline>
              </w:drawing>
            </w:r>
          </w:p>
        </w:tc>
      </w:tr>
    </w:tbl>
    <w:p w14:paraId="15AF0893" w14:textId="2762DAFB" w:rsidR="0002073B" w:rsidRDefault="0002073B" w:rsidP="0002073B">
      <w:pPr>
        <w:pStyle w:val="berschrift3"/>
      </w:pPr>
      <w:bookmarkStart w:id="29" w:name="_Toc63262701"/>
      <w:r>
        <w:t>Darstellungsebene Grundwasserschutzzone</w:t>
      </w:r>
      <w:bookmarkEnd w:id="29"/>
    </w:p>
    <w:p w14:paraId="48E3501E" w14:textId="77777777" w:rsidR="00B6569A" w:rsidRPr="00592AB8" w:rsidRDefault="00B6569A" w:rsidP="00B6569A">
      <w:pPr>
        <w:pStyle w:val="Textkrper"/>
        <w:spacing w:before="0" w:after="120" w:line="320" w:lineRule="atLeast"/>
      </w:pPr>
      <w:r w:rsidRPr="00592AB8">
        <w:t>Bezeichnung: «Grundwasserschutzzone»</w:t>
      </w:r>
    </w:p>
    <w:p w14:paraId="53855DCC" w14:textId="7E37C0B7" w:rsidR="00B6569A" w:rsidRDefault="00B6569A" w:rsidP="00B6569A">
      <w:pPr>
        <w:pStyle w:val="Textkrper"/>
        <w:spacing w:before="0" w:after="120" w:line="320" w:lineRule="atLeast"/>
      </w:pPr>
      <w:r w:rsidRPr="00592AB8">
        <w:t>Die Darstellungsebene Grundwasserschutzzone stellt die Grundwasserschutzzonen nach dem Geopo</w:t>
      </w:r>
      <w:r>
        <w:t>rtal des Kantons Solothurn dar. Orientiert hat man sich dabei am Datenmodell Planerischer Gewässerschutz/Gewässerschutzkarte des Bundes.</w:t>
      </w:r>
    </w:p>
    <w:tbl>
      <w:tblPr>
        <w:tblStyle w:val="Tabellenraster"/>
        <w:tblW w:w="8648" w:type="dxa"/>
        <w:tblInd w:w="-851" w:type="dxa"/>
        <w:tblBorders>
          <w:left w:val="none" w:sz="0" w:space="0" w:color="auto"/>
          <w:right w:val="none" w:sz="0" w:space="0" w:color="auto"/>
          <w:insideH w:val="dotted" w:sz="2" w:space="0" w:color="auto"/>
          <w:insideV w:val="dotted" w:sz="2" w:space="0" w:color="auto"/>
        </w:tblBorders>
        <w:tblLayout w:type="fixed"/>
        <w:tblLook w:val="04A0" w:firstRow="1" w:lastRow="0" w:firstColumn="1" w:lastColumn="0" w:noHBand="0" w:noVBand="1"/>
      </w:tblPr>
      <w:tblGrid>
        <w:gridCol w:w="2268"/>
        <w:gridCol w:w="1701"/>
        <w:gridCol w:w="1277"/>
        <w:gridCol w:w="3402"/>
      </w:tblGrid>
      <w:tr w:rsidR="00B6569A" w:rsidRPr="007F5CA2" w14:paraId="2209E308" w14:textId="77777777" w:rsidTr="00B6569A">
        <w:tc>
          <w:tcPr>
            <w:tcW w:w="2268" w:type="dxa"/>
          </w:tcPr>
          <w:p w14:paraId="59C1EE3B" w14:textId="77777777" w:rsidR="00B6569A" w:rsidRPr="002A4B3C" w:rsidRDefault="00B6569A" w:rsidP="00335EE7">
            <w:pPr>
              <w:pStyle w:val="TabellenStandard"/>
              <w:rPr>
                <w:b/>
                <w:sz w:val="16"/>
                <w:szCs w:val="16"/>
                <w:lang w:val="de-CH"/>
              </w:rPr>
            </w:pPr>
            <w:r w:rsidRPr="002A4B3C">
              <w:rPr>
                <w:b/>
                <w:sz w:val="16"/>
                <w:szCs w:val="16"/>
                <w:lang w:val="de-CH"/>
              </w:rPr>
              <w:t>Bedeutung</w:t>
            </w:r>
          </w:p>
          <w:p w14:paraId="7FDD31AF" w14:textId="77777777" w:rsidR="00B6569A" w:rsidRPr="001F47E2" w:rsidRDefault="00B6569A" w:rsidP="00335EE7">
            <w:pPr>
              <w:pStyle w:val="TabellenStandard"/>
              <w:rPr>
                <w:i/>
                <w:sz w:val="16"/>
                <w:szCs w:val="16"/>
                <w:lang w:val="de-CH"/>
              </w:rPr>
            </w:pPr>
            <w:r w:rsidRPr="001F47E2">
              <w:rPr>
                <w:i/>
                <w:sz w:val="16"/>
                <w:szCs w:val="16"/>
                <w:lang w:val="de-CH"/>
              </w:rPr>
              <w:t>Legendentext</w:t>
            </w:r>
          </w:p>
        </w:tc>
        <w:tc>
          <w:tcPr>
            <w:tcW w:w="1701" w:type="dxa"/>
          </w:tcPr>
          <w:p w14:paraId="63C80820" w14:textId="77777777" w:rsidR="00B6569A" w:rsidRPr="002A4B3C" w:rsidRDefault="00B6569A" w:rsidP="00335EE7">
            <w:pPr>
              <w:pStyle w:val="TabellenStandard"/>
              <w:rPr>
                <w:b/>
                <w:sz w:val="16"/>
                <w:szCs w:val="16"/>
                <w:lang w:val="de-CH"/>
              </w:rPr>
            </w:pPr>
            <w:r>
              <w:rPr>
                <w:b/>
                <w:sz w:val="16"/>
                <w:szCs w:val="16"/>
                <w:lang w:val="de-CH"/>
              </w:rPr>
              <w:t>Symbol</w:t>
            </w:r>
          </w:p>
        </w:tc>
        <w:tc>
          <w:tcPr>
            <w:tcW w:w="1277" w:type="dxa"/>
          </w:tcPr>
          <w:p w14:paraId="0BEC8FB7" w14:textId="77777777" w:rsidR="00B6569A" w:rsidRPr="002A4B3C" w:rsidRDefault="00B6569A" w:rsidP="00335EE7">
            <w:pPr>
              <w:pStyle w:val="TabellenStandard"/>
              <w:rPr>
                <w:b/>
                <w:sz w:val="16"/>
                <w:szCs w:val="16"/>
                <w:lang w:val="de-CH"/>
              </w:rPr>
            </w:pPr>
            <w:r>
              <w:rPr>
                <w:b/>
                <w:sz w:val="16"/>
                <w:szCs w:val="16"/>
                <w:lang w:val="de-CH"/>
              </w:rPr>
              <w:t>Beschreibung / Stil-ID</w:t>
            </w:r>
          </w:p>
        </w:tc>
        <w:tc>
          <w:tcPr>
            <w:tcW w:w="3402" w:type="dxa"/>
          </w:tcPr>
          <w:p w14:paraId="0D521C07" w14:textId="77777777" w:rsidR="00B6569A" w:rsidRPr="002A4B3C" w:rsidRDefault="00B6569A" w:rsidP="00335EE7">
            <w:pPr>
              <w:pStyle w:val="TabellenStandard"/>
              <w:ind w:left="-32" w:firstLine="32"/>
              <w:rPr>
                <w:b/>
                <w:sz w:val="16"/>
                <w:szCs w:val="16"/>
                <w:lang w:val="de-CH"/>
              </w:rPr>
            </w:pPr>
            <w:r>
              <w:rPr>
                <w:b/>
                <w:sz w:val="16"/>
                <w:szCs w:val="16"/>
                <w:lang w:val="de-CH"/>
              </w:rPr>
              <w:t>Beispiel</w:t>
            </w:r>
          </w:p>
        </w:tc>
      </w:tr>
      <w:tr w:rsidR="00B6569A" w:rsidRPr="007F5CA2" w14:paraId="3B03F6D0" w14:textId="77777777" w:rsidTr="00B6569A">
        <w:tc>
          <w:tcPr>
            <w:tcW w:w="2268" w:type="dxa"/>
          </w:tcPr>
          <w:p w14:paraId="70575D01" w14:textId="77777777" w:rsidR="00B6569A" w:rsidRDefault="00B6569A" w:rsidP="00335EE7">
            <w:pPr>
              <w:pStyle w:val="TabellenStandard"/>
              <w:rPr>
                <w:sz w:val="16"/>
                <w:szCs w:val="16"/>
                <w:lang w:val="de-CH"/>
              </w:rPr>
            </w:pPr>
            <w:r>
              <w:rPr>
                <w:sz w:val="16"/>
                <w:szCs w:val="16"/>
                <w:lang w:val="de-CH"/>
              </w:rPr>
              <w:t>Grundwasserschutzzone S1</w:t>
            </w:r>
          </w:p>
          <w:p w14:paraId="6297EAEB" w14:textId="3C5E59C1" w:rsidR="00B6569A" w:rsidRPr="00415FFA" w:rsidRDefault="00B6569A" w:rsidP="00335EE7">
            <w:pPr>
              <w:pStyle w:val="TabellenStandard"/>
              <w:rPr>
                <w:i/>
                <w:sz w:val="16"/>
                <w:szCs w:val="16"/>
                <w:lang w:val="de-CH"/>
              </w:rPr>
            </w:pPr>
            <w:r w:rsidRPr="00415FFA">
              <w:rPr>
                <w:i/>
                <w:sz w:val="16"/>
                <w:szCs w:val="16"/>
                <w:lang w:val="de-CH"/>
              </w:rPr>
              <w:t xml:space="preserve">Grundwasserschutzzone S1 </w:t>
            </w:r>
            <w:r w:rsidR="00DA0F21">
              <w:rPr>
                <w:i/>
                <w:sz w:val="16"/>
                <w:szCs w:val="16"/>
                <w:lang w:val="de-CH"/>
              </w:rPr>
              <w:t>(nach Geodatenmodell Bund)</w:t>
            </w:r>
          </w:p>
        </w:tc>
        <w:tc>
          <w:tcPr>
            <w:tcW w:w="1701" w:type="dxa"/>
          </w:tcPr>
          <w:p w14:paraId="791C2770" w14:textId="77777777" w:rsidR="00B6569A" w:rsidRPr="00582B42" w:rsidRDefault="00B6569A" w:rsidP="00335EE7">
            <w:pPr>
              <w:pStyle w:val="TabellenStandard"/>
              <w:rPr>
                <w:sz w:val="16"/>
                <w:szCs w:val="16"/>
                <w:lang w:val="de-CH"/>
              </w:rPr>
            </w:pPr>
            <w:r>
              <w:rPr>
                <w:noProof/>
                <w:lang w:val="de-CH"/>
              </w:rPr>
              <w:drawing>
                <wp:inline distT="0" distB="0" distL="0" distR="0" wp14:anchorId="32F65F6B" wp14:editId="30B76D94">
                  <wp:extent cx="500380" cy="274599"/>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267" cy="283866"/>
                          </a:xfrm>
                          <a:prstGeom prst="rect">
                            <a:avLst/>
                          </a:prstGeom>
                        </pic:spPr>
                      </pic:pic>
                    </a:graphicData>
                  </a:graphic>
                </wp:inline>
              </w:drawing>
            </w:r>
          </w:p>
        </w:tc>
        <w:tc>
          <w:tcPr>
            <w:tcW w:w="1277" w:type="dxa"/>
          </w:tcPr>
          <w:p w14:paraId="4821ED5F" w14:textId="77777777" w:rsidR="00B6569A" w:rsidRDefault="00B6569A" w:rsidP="00335EE7">
            <w:pPr>
              <w:pStyle w:val="TabellenStandard"/>
              <w:rPr>
                <w:sz w:val="16"/>
                <w:szCs w:val="16"/>
                <w:lang w:val="de-CH"/>
              </w:rPr>
            </w:pPr>
            <w:r>
              <w:rPr>
                <w:sz w:val="16"/>
                <w:szCs w:val="16"/>
                <w:lang w:val="de-CH"/>
              </w:rPr>
              <w:t>Dunkles Blau mit Bandierung</w:t>
            </w:r>
          </w:p>
          <w:p w14:paraId="589C2EC0" w14:textId="77777777" w:rsidR="00B6569A" w:rsidRDefault="00B6569A" w:rsidP="00335EE7">
            <w:pPr>
              <w:pStyle w:val="TabellenStandard"/>
              <w:rPr>
                <w:sz w:val="16"/>
                <w:szCs w:val="16"/>
                <w:lang w:val="de-CH"/>
              </w:rPr>
            </w:pPr>
          </w:p>
          <w:p w14:paraId="7ABA6266" w14:textId="77777777" w:rsidR="00B6569A" w:rsidRPr="00582B42" w:rsidRDefault="00B6569A" w:rsidP="00335EE7">
            <w:pPr>
              <w:pStyle w:val="TabellenStandard"/>
              <w:rPr>
                <w:sz w:val="16"/>
                <w:szCs w:val="16"/>
                <w:lang w:val="de-CH"/>
              </w:rPr>
            </w:pPr>
            <w:r>
              <w:rPr>
                <w:sz w:val="16"/>
                <w:szCs w:val="16"/>
                <w:lang w:val="de-CH"/>
              </w:rPr>
              <w:t>Stil-ID Darstellungskatalog «A_S1»</w:t>
            </w:r>
          </w:p>
        </w:tc>
        <w:tc>
          <w:tcPr>
            <w:tcW w:w="3402" w:type="dxa"/>
          </w:tcPr>
          <w:p w14:paraId="5B5DDD69" w14:textId="77777777" w:rsidR="00B6569A" w:rsidRPr="00582B42" w:rsidRDefault="00B6569A" w:rsidP="00335EE7">
            <w:pPr>
              <w:pStyle w:val="TabellenStandard"/>
              <w:rPr>
                <w:sz w:val="16"/>
                <w:szCs w:val="16"/>
                <w:lang w:val="de-CH"/>
              </w:rPr>
            </w:pPr>
            <w:r>
              <w:rPr>
                <w:noProof/>
                <w:lang w:val="de-CH"/>
              </w:rPr>
              <w:drawing>
                <wp:inline distT="0" distB="0" distL="0" distR="0" wp14:anchorId="07F39B37" wp14:editId="2796354B">
                  <wp:extent cx="1980973" cy="1321435"/>
                  <wp:effectExtent l="0" t="0" r="635"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9757"/>
                          <a:stretch/>
                        </pic:blipFill>
                        <pic:spPr bwMode="auto">
                          <a:xfrm>
                            <a:off x="0" y="0"/>
                            <a:ext cx="2017306" cy="1345672"/>
                          </a:xfrm>
                          <a:prstGeom prst="rect">
                            <a:avLst/>
                          </a:prstGeom>
                          <a:ln>
                            <a:noFill/>
                          </a:ln>
                          <a:extLst>
                            <a:ext uri="{53640926-AAD7-44D8-BBD7-CCE9431645EC}">
                              <a14:shadowObscured xmlns:a14="http://schemas.microsoft.com/office/drawing/2010/main"/>
                            </a:ext>
                          </a:extLst>
                        </pic:spPr>
                      </pic:pic>
                    </a:graphicData>
                  </a:graphic>
                </wp:inline>
              </w:drawing>
            </w:r>
          </w:p>
        </w:tc>
      </w:tr>
      <w:tr w:rsidR="00B6569A" w:rsidRPr="007F5CA2" w14:paraId="1CA0149F" w14:textId="77777777" w:rsidTr="00B6569A">
        <w:tc>
          <w:tcPr>
            <w:tcW w:w="2268" w:type="dxa"/>
          </w:tcPr>
          <w:p w14:paraId="22205218" w14:textId="77777777" w:rsidR="00B6569A" w:rsidRDefault="00B6569A" w:rsidP="00335EE7">
            <w:pPr>
              <w:pStyle w:val="TabellenStandard"/>
              <w:rPr>
                <w:sz w:val="16"/>
                <w:szCs w:val="16"/>
                <w:lang w:val="de-CH"/>
              </w:rPr>
            </w:pPr>
            <w:r>
              <w:rPr>
                <w:sz w:val="16"/>
                <w:szCs w:val="16"/>
                <w:lang w:val="de-CH"/>
              </w:rPr>
              <w:t>Grundwasserschutzzone S2</w:t>
            </w:r>
          </w:p>
          <w:p w14:paraId="4CFA35F7" w14:textId="55D6A48B" w:rsidR="00B6569A" w:rsidRPr="00415FFA" w:rsidRDefault="00B6569A" w:rsidP="00335EE7">
            <w:pPr>
              <w:pStyle w:val="TabellenStandard"/>
              <w:rPr>
                <w:i/>
                <w:sz w:val="16"/>
                <w:szCs w:val="16"/>
                <w:lang w:val="de-CH"/>
              </w:rPr>
            </w:pPr>
            <w:r w:rsidRPr="00415FFA">
              <w:rPr>
                <w:i/>
                <w:sz w:val="16"/>
                <w:szCs w:val="16"/>
                <w:lang w:val="de-CH"/>
              </w:rPr>
              <w:t xml:space="preserve">Grundwasserschutzzone S2 </w:t>
            </w:r>
            <w:r w:rsidR="00DA0F21">
              <w:rPr>
                <w:i/>
                <w:sz w:val="16"/>
                <w:szCs w:val="16"/>
                <w:lang w:val="de-CH"/>
              </w:rPr>
              <w:t>(nach Geodatenmodell Bund)</w:t>
            </w:r>
          </w:p>
        </w:tc>
        <w:tc>
          <w:tcPr>
            <w:tcW w:w="1701" w:type="dxa"/>
          </w:tcPr>
          <w:p w14:paraId="35F51701" w14:textId="77777777" w:rsidR="00B6569A" w:rsidRDefault="00B6569A" w:rsidP="00335EE7">
            <w:pPr>
              <w:pStyle w:val="TabellenStandard"/>
              <w:rPr>
                <w:noProof/>
              </w:rPr>
            </w:pPr>
            <w:r>
              <w:rPr>
                <w:noProof/>
                <w:lang w:val="de-CH"/>
              </w:rPr>
              <w:drawing>
                <wp:inline distT="0" distB="0" distL="0" distR="0" wp14:anchorId="48874D72" wp14:editId="09B2E808">
                  <wp:extent cx="500380" cy="268954"/>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2977" cy="275725"/>
                          </a:xfrm>
                          <a:prstGeom prst="rect">
                            <a:avLst/>
                          </a:prstGeom>
                        </pic:spPr>
                      </pic:pic>
                    </a:graphicData>
                  </a:graphic>
                </wp:inline>
              </w:drawing>
            </w:r>
          </w:p>
        </w:tc>
        <w:tc>
          <w:tcPr>
            <w:tcW w:w="1277" w:type="dxa"/>
          </w:tcPr>
          <w:p w14:paraId="168045C7" w14:textId="77777777" w:rsidR="00B6569A" w:rsidRDefault="00B6569A" w:rsidP="00335EE7">
            <w:pPr>
              <w:pStyle w:val="TabellenStandard"/>
              <w:rPr>
                <w:sz w:val="16"/>
                <w:szCs w:val="16"/>
                <w:lang w:val="de-CH"/>
              </w:rPr>
            </w:pPr>
            <w:r>
              <w:rPr>
                <w:sz w:val="16"/>
                <w:szCs w:val="16"/>
                <w:lang w:val="de-CH"/>
              </w:rPr>
              <w:t>Blau mit Bandierung</w:t>
            </w:r>
          </w:p>
          <w:p w14:paraId="5201908D" w14:textId="77777777" w:rsidR="00B6569A" w:rsidRDefault="00B6569A" w:rsidP="00335EE7">
            <w:pPr>
              <w:pStyle w:val="TabellenStandard"/>
              <w:rPr>
                <w:sz w:val="16"/>
                <w:szCs w:val="16"/>
                <w:lang w:val="de-CH"/>
              </w:rPr>
            </w:pPr>
          </w:p>
          <w:p w14:paraId="21133FF9" w14:textId="77777777" w:rsidR="00B6569A" w:rsidRDefault="00B6569A" w:rsidP="00335EE7">
            <w:pPr>
              <w:pStyle w:val="TabellenStandard"/>
              <w:rPr>
                <w:sz w:val="16"/>
                <w:szCs w:val="16"/>
                <w:lang w:val="de-CH"/>
              </w:rPr>
            </w:pPr>
            <w:r>
              <w:rPr>
                <w:sz w:val="16"/>
                <w:szCs w:val="16"/>
                <w:lang w:val="de-CH"/>
              </w:rPr>
              <w:t>Stil-ID Darstellungskatalog «A_S2»</w:t>
            </w:r>
          </w:p>
        </w:tc>
        <w:tc>
          <w:tcPr>
            <w:tcW w:w="3402" w:type="dxa"/>
          </w:tcPr>
          <w:p w14:paraId="7A8A099F" w14:textId="77777777" w:rsidR="00B6569A" w:rsidRDefault="00B6569A" w:rsidP="00335EE7">
            <w:pPr>
              <w:pStyle w:val="TabellenStandard"/>
              <w:rPr>
                <w:noProof/>
              </w:rPr>
            </w:pPr>
          </w:p>
        </w:tc>
      </w:tr>
      <w:tr w:rsidR="00B6569A" w:rsidRPr="007F5CA2" w14:paraId="674E53C8" w14:textId="77777777" w:rsidTr="00B6569A">
        <w:tc>
          <w:tcPr>
            <w:tcW w:w="2268" w:type="dxa"/>
          </w:tcPr>
          <w:p w14:paraId="4443D4FA" w14:textId="77777777" w:rsidR="00B6569A" w:rsidRDefault="00B6569A" w:rsidP="00335EE7">
            <w:pPr>
              <w:pStyle w:val="TabellenStandard"/>
              <w:rPr>
                <w:sz w:val="16"/>
                <w:szCs w:val="16"/>
                <w:lang w:val="de-CH"/>
              </w:rPr>
            </w:pPr>
            <w:r>
              <w:rPr>
                <w:sz w:val="16"/>
                <w:szCs w:val="16"/>
                <w:lang w:val="de-CH"/>
              </w:rPr>
              <w:t>Grundwasserschutzzone S3</w:t>
            </w:r>
          </w:p>
          <w:p w14:paraId="794E6404" w14:textId="5A7BB8D3" w:rsidR="00B6569A" w:rsidRPr="00415FFA" w:rsidRDefault="00B6569A" w:rsidP="00335EE7">
            <w:pPr>
              <w:pStyle w:val="TabellenStandard"/>
              <w:rPr>
                <w:i/>
                <w:sz w:val="16"/>
                <w:szCs w:val="16"/>
                <w:lang w:val="de-CH"/>
              </w:rPr>
            </w:pPr>
            <w:r w:rsidRPr="00415FFA">
              <w:rPr>
                <w:i/>
                <w:sz w:val="16"/>
                <w:szCs w:val="16"/>
                <w:lang w:val="de-CH"/>
              </w:rPr>
              <w:t>Grundwasserschutzzone S3</w:t>
            </w:r>
            <w:r w:rsidR="00DA0F21">
              <w:rPr>
                <w:i/>
                <w:sz w:val="16"/>
                <w:szCs w:val="16"/>
                <w:lang w:val="de-CH"/>
              </w:rPr>
              <w:t>; S3Zu; Sh; Sm; S_kantonaleArt</w:t>
            </w:r>
            <w:r w:rsidRPr="00415FFA">
              <w:rPr>
                <w:i/>
                <w:sz w:val="16"/>
                <w:szCs w:val="16"/>
                <w:lang w:val="de-CH"/>
              </w:rPr>
              <w:t xml:space="preserve"> </w:t>
            </w:r>
            <w:r w:rsidR="00DA0F21">
              <w:rPr>
                <w:i/>
                <w:sz w:val="16"/>
                <w:szCs w:val="16"/>
                <w:lang w:val="de-CH"/>
              </w:rPr>
              <w:t>(nach Geodatenmodell Bund)</w:t>
            </w:r>
          </w:p>
        </w:tc>
        <w:tc>
          <w:tcPr>
            <w:tcW w:w="1701" w:type="dxa"/>
          </w:tcPr>
          <w:p w14:paraId="4F5FEE8E" w14:textId="77777777" w:rsidR="00B6569A" w:rsidRDefault="00B6569A" w:rsidP="00335EE7">
            <w:pPr>
              <w:pStyle w:val="TabellenStandard"/>
              <w:rPr>
                <w:noProof/>
              </w:rPr>
            </w:pPr>
            <w:r>
              <w:rPr>
                <w:noProof/>
                <w:lang w:val="de-CH"/>
              </w:rPr>
              <w:drawing>
                <wp:inline distT="0" distB="0" distL="0" distR="0" wp14:anchorId="2F7C37AD" wp14:editId="4B70A73D">
                  <wp:extent cx="500380" cy="281464"/>
                  <wp:effectExtent l="0" t="0" r="0" b="444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0622" cy="287225"/>
                          </a:xfrm>
                          <a:prstGeom prst="rect">
                            <a:avLst/>
                          </a:prstGeom>
                        </pic:spPr>
                      </pic:pic>
                    </a:graphicData>
                  </a:graphic>
                </wp:inline>
              </w:drawing>
            </w:r>
          </w:p>
        </w:tc>
        <w:tc>
          <w:tcPr>
            <w:tcW w:w="1277" w:type="dxa"/>
          </w:tcPr>
          <w:p w14:paraId="2E4F963A" w14:textId="77777777" w:rsidR="00B6569A" w:rsidRDefault="00B6569A" w:rsidP="00335EE7">
            <w:pPr>
              <w:pStyle w:val="TabellenStandard"/>
              <w:rPr>
                <w:sz w:val="16"/>
                <w:szCs w:val="16"/>
                <w:lang w:val="de-CH"/>
              </w:rPr>
            </w:pPr>
            <w:r>
              <w:rPr>
                <w:sz w:val="16"/>
                <w:szCs w:val="16"/>
                <w:lang w:val="de-CH"/>
              </w:rPr>
              <w:t>Helles Blau mit Bandierung</w:t>
            </w:r>
          </w:p>
          <w:p w14:paraId="3E430457" w14:textId="77777777" w:rsidR="00B6569A" w:rsidRDefault="00B6569A" w:rsidP="00335EE7">
            <w:pPr>
              <w:pStyle w:val="TabellenStandard"/>
              <w:rPr>
                <w:sz w:val="16"/>
                <w:szCs w:val="16"/>
                <w:lang w:val="de-CH"/>
              </w:rPr>
            </w:pPr>
          </w:p>
          <w:p w14:paraId="2C0A4C35" w14:textId="77777777" w:rsidR="00B6569A" w:rsidRDefault="00B6569A" w:rsidP="00335EE7">
            <w:pPr>
              <w:pStyle w:val="TabellenStandard"/>
              <w:rPr>
                <w:sz w:val="16"/>
                <w:szCs w:val="16"/>
                <w:lang w:val="de-CH"/>
              </w:rPr>
            </w:pPr>
            <w:r>
              <w:rPr>
                <w:sz w:val="16"/>
                <w:szCs w:val="16"/>
                <w:lang w:val="de-CH"/>
              </w:rPr>
              <w:t>Stil-ID Darstellungskatalog «A_S3»</w:t>
            </w:r>
          </w:p>
        </w:tc>
        <w:tc>
          <w:tcPr>
            <w:tcW w:w="3402" w:type="dxa"/>
          </w:tcPr>
          <w:p w14:paraId="221A557D" w14:textId="77777777" w:rsidR="00B6569A" w:rsidRDefault="00B6569A" w:rsidP="00335EE7">
            <w:pPr>
              <w:pStyle w:val="TabellenStandard"/>
              <w:rPr>
                <w:noProof/>
              </w:rPr>
            </w:pPr>
          </w:p>
        </w:tc>
      </w:tr>
    </w:tbl>
    <w:p w14:paraId="594ABE5F" w14:textId="2638085F" w:rsidR="0002073B" w:rsidRDefault="0002073B" w:rsidP="0002073B">
      <w:pPr>
        <w:pStyle w:val="berschrift3"/>
      </w:pPr>
      <w:bookmarkStart w:id="30" w:name="_Ref56413329"/>
      <w:bookmarkStart w:id="31" w:name="_Toc63262702"/>
      <w:r>
        <w:lastRenderedPageBreak/>
        <w:t>Darstellungsebene eingedoltes Gewässer</w:t>
      </w:r>
      <w:bookmarkEnd w:id="30"/>
      <w:bookmarkEnd w:id="31"/>
    </w:p>
    <w:p w14:paraId="343B4AC3" w14:textId="77777777" w:rsidR="00923BA7" w:rsidRPr="00592AB8" w:rsidRDefault="00923BA7" w:rsidP="00923BA7">
      <w:pPr>
        <w:pStyle w:val="Textkrper"/>
        <w:spacing w:before="0" w:after="120" w:line="320" w:lineRule="atLeast"/>
      </w:pPr>
      <w:r w:rsidRPr="00592AB8">
        <w:t>Bezeichnung: «Eingedoltes Gewässer»</w:t>
      </w:r>
    </w:p>
    <w:p w14:paraId="1F6538AA" w14:textId="5C080FC6" w:rsidR="00EF4806" w:rsidRDefault="00923BA7" w:rsidP="00923BA7">
      <w:pPr>
        <w:pStyle w:val="Textkrper"/>
        <w:spacing w:before="0" w:after="120" w:line="320" w:lineRule="atLeast"/>
      </w:pPr>
      <w:r w:rsidRPr="00592AB8">
        <w:t>Die Darstellungsebene zeigt die eingedolten Gewässer</w:t>
      </w:r>
      <w:r>
        <w:t xml:space="preserve">. Falls in den Daten keine Informationen vorhanden </w:t>
      </w:r>
      <w:r w:rsidRPr="00221B8C">
        <w:t>sind</w:t>
      </w:r>
      <w:r>
        <w:t>, können alternativ die Daten des Geoportals des</w:t>
      </w:r>
      <w:r w:rsidR="0080311D">
        <w:t xml:space="preserve"> jeweiligen</w:t>
      </w:r>
      <w:r>
        <w:t xml:space="preserve"> Kantons verwendet werden.</w:t>
      </w:r>
      <w:r w:rsidRPr="00592AB8">
        <w:t xml:space="preserve"> </w:t>
      </w:r>
    </w:p>
    <w:p w14:paraId="3C51F6AC" w14:textId="77777777" w:rsidR="00574BB4" w:rsidRDefault="00574BB4" w:rsidP="00923BA7">
      <w:pPr>
        <w:pStyle w:val="Textkrper"/>
        <w:spacing w:before="0" w:after="120" w:line="320" w:lineRule="atLeast"/>
      </w:pPr>
    </w:p>
    <w:tbl>
      <w:tblPr>
        <w:tblStyle w:val="Tabellenraster"/>
        <w:tblW w:w="8648" w:type="dxa"/>
        <w:tblInd w:w="-851"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2268"/>
        <w:gridCol w:w="1696"/>
        <w:gridCol w:w="1282"/>
        <w:gridCol w:w="3402"/>
      </w:tblGrid>
      <w:tr w:rsidR="00923BA7" w:rsidRPr="007F5CA2" w14:paraId="7E8D1422" w14:textId="77777777" w:rsidTr="00923BA7">
        <w:tc>
          <w:tcPr>
            <w:tcW w:w="2268" w:type="dxa"/>
          </w:tcPr>
          <w:p w14:paraId="4F09DE5C" w14:textId="77777777" w:rsidR="00923BA7" w:rsidRPr="002A4B3C" w:rsidRDefault="00923BA7" w:rsidP="00335EE7">
            <w:pPr>
              <w:pStyle w:val="TabellenStandard"/>
              <w:rPr>
                <w:b/>
                <w:sz w:val="16"/>
                <w:szCs w:val="16"/>
                <w:lang w:val="de-CH"/>
              </w:rPr>
            </w:pPr>
            <w:r w:rsidRPr="002A4B3C">
              <w:rPr>
                <w:b/>
                <w:sz w:val="16"/>
                <w:szCs w:val="16"/>
                <w:lang w:val="de-CH"/>
              </w:rPr>
              <w:t>Bedeutung</w:t>
            </w:r>
          </w:p>
          <w:p w14:paraId="48A4576C" w14:textId="77777777" w:rsidR="00923BA7" w:rsidRPr="001F47E2" w:rsidRDefault="00923BA7" w:rsidP="00335EE7">
            <w:pPr>
              <w:pStyle w:val="TabellenStandard"/>
              <w:rPr>
                <w:i/>
                <w:sz w:val="16"/>
                <w:szCs w:val="16"/>
                <w:lang w:val="de-CH"/>
              </w:rPr>
            </w:pPr>
            <w:r w:rsidRPr="001F47E2">
              <w:rPr>
                <w:i/>
                <w:sz w:val="16"/>
                <w:szCs w:val="16"/>
                <w:lang w:val="de-CH"/>
              </w:rPr>
              <w:t>Legendentext</w:t>
            </w:r>
          </w:p>
        </w:tc>
        <w:tc>
          <w:tcPr>
            <w:tcW w:w="1696" w:type="dxa"/>
          </w:tcPr>
          <w:p w14:paraId="63BAA891" w14:textId="77777777" w:rsidR="00923BA7" w:rsidRPr="002A4B3C" w:rsidRDefault="00923BA7" w:rsidP="00335EE7">
            <w:pPr>
              <w:pStyle w:val="TabellenStandard"/>
              <w:rPr>
                <w:b/>
                <w:sz w:val="16"/>
                <w:szCs w:val="16"/>
                <w:lang w:val="de-CH"/>
              </w:rPr>
            </w:pPr>
            <w:r>
              <w:rPr>
                <w:b/>
                <w:sz w:val="16"/>
                <w:szCs w:val="16"/>
                <w:lang w:val="de-CH"/>
              </w:rPr>
              <w:t>Symbol</w:t>
            </w:r>
          </w:p>
        </w:tc>
        <w:tc>
          <w:tcPr>
            <w:tcW w:w="1282" w:type="dxa"/>
          </w:tcPr>
          <w:p w14:paraId="0AE1B6D1" w14:textId="77777777" w:rsidR="00923BA7" w:rsidRPr="002A4B3C" w:rsidRDefault="00923BA7" w:rsidP="00335EE7">
            <w:pPr>
              <w:pStyle w:val="TabellenStandard"/>
              <w:rPr>
                <w:b/>
                <w:sz w:val="16"/>
                <w:szCs w:val="16"/>
                <w:lang w:val="de-CH"/>
              </w:rPr>
            </w:pPr>
            <w:r>
              <w:rPr>
                <w:b/>
                <w:sz w:val="16"/>
                <w:szCs w:val="16"/>
                <w:lang w:val="de-CH"/>
              </w:rPr>
              <w:t>Beschreibung / Stil-ID</w:t>
            </w:r>
          </w:p>
        </w:tc>
        <w:tc>
          <w:tcPr>
            <w:tcW w:w="3402" w:type="dxa"/>
          </w:tcPr>
          <w:p w14:paraId="102F383C" w14:textId="77777777" w:rsidR="00923BA7" w:rsidRPr="002A4B3C" w:rsidRDefault="00923BA7" w:rsidP="00335EE7">
            <w:pPr>
              <w:pStyle w:val="TabellenStandard"/>
              <w:ind w:left="-32" w:firstLine="32"/>
              <w:rPr>
                <w:b/>
                <w:sz w:val="16"/>
                <w:szCs w:val="16"/>
                <w:lang w:val="de-CH"/>
              </w:rPr>
            </w:pPr>
            <w:r>
              <w:rPr>
                <w:b/>
                <w:sz w:val="16"/>
                <w:szCs w:val="16"/>
                <w:lang w:val="de-CH"/>
              </w:rPr>
              <w:t>Beispiel</w:t>
            </w:r>
          </w:p>
        </w:tc>
      </w:tr>
      <w:tr w:rsidR="00923BA7" w:rsidRPr="007F5CA2" w14:paraId="4193A974" w14:textId="77777777" w:rsidTr="00923BA7">
        <w:tc>
          <w:tcPr>
            <w:tcW w:w="2268" w:type="dxa"/>
          </w:tcPr>
          <w:p w14:paraId="054A615A" w14:textId="77777777" w:rsidR="00923BA7" w:rsidRDefault="00923BA7" w:rsidP="00335EE7">
            <w:pPr>
              <w:pStyle w:val="TabellenStandard"/>
              <w:rPr>
                <w:sz w:val="16"/>
                <w:szCs w:val="16"/>
                <w:lang w:val="de-CH"/>
              </w:rPr>
            </w:pPr>
            <w:r>
              <w:rPr>
                <w:sz w:val="16"/>
                <w:szCs w:val="16"/>
                <w:lang w:val="de-CH"/>
              </w:rPr>
              <w:t>Eingedoltes Gewässer</w:t>
            </w:r>
          </w:p>
          <w:p w14:paraId="11857D0F" w14:textId="77777777" w:rsidR="00923BA7" w:rsidRPr="00582B42" w:rsidRDefault="00923BA7" w:rsidP="00335EE7">
            <w:pPr>
              <w:pStyle w:val="TabellenStandard"/>
              <w:rPr>
                <w:i/>
                <w:sz w:val="16"/>
                <w:szCs w:val="16"/>
                <w:lang w:val="de-CH"/>
              </w:rPr>
            </w:pPr>
            <w:r>
              <w:rPr>
                <w:i/>
                <w:sz w:val="16"/>
                <w:szCs w:val="16"/>
                <w:lang w:val="de-CH"/>
              </w:rPr>
              <w:t>Eingedoltes Gewässer</w:t>
            </w:r>
          </w:p>
          <w:p w14:paraId="491B673D" w14:textId="77777777" w:rsidR="00923BA7" w:rsidRPr="00582B42" w:rsidRDefault="00923BA7" w:rsidP="00335EE7">
            <w:pPr>
              <w:pStyle w:val="TabellenStandard"/>
              <w:rPr>
                <w:sz w:val="16"/>
                <w:szCs w:val="16"/>
                <w:lang w:val="de-CH"/>
              </w:rPr>
            </w:pPr>
          </w:p>
        </w:tc>
        <w:tc>
          <w:tcPr>
            <w:tcW w:w="1696" w:type="dxa"/>
          </w:tcPr>
          <w:p w14:paraId="3B54713E" w14:textId="77777777" w:rsidR="00923BA7" w:rsidRPr="00582B42" w:rsidRDefault="00923BA7" w:rsidP="00335EE7">
            <w:pPr>
              <w:pStyle w:val="TabellenStandard"/>
              <w:rPr>
                <w:sz w:val="16"/>
                <w:szCs w:val="16"/>
                <w:lang w:val="de-CH"/>
              </w:rPr>
            </w:pPr>
            <w:r>
              <w:rPr>
                <w:noProof/>
                <w:lang w:val="de-CH"/>
              </w:rPr>
              <w:drawing>
                <wp:inline distT="0" distB="0" distL="0" distR="0" wp14:anchorId="58D8AE2A" wp14:editId="0B9E7819">
                  <wp:extent cx="399108" cy="122602"/>
                  <wp:effectExtent l="0" t="0" r="127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4892" cy="130523"/>
                          </a:xfrm>
                          <a:prstGeom prst="rect">
                            <a:avLst/>
                          </a:prstGeom>
                        </pic:spPr>
                      </pic:pic>
                    </a:graphicData>
                  </a:graphic>
                </wp:inline>
              </w:drawing>
            </w:r>
          </w:p>
        </w:tc>
        <w:tc>
          <w:tcPr>
            <w:tcW w:w="1282" w:type="dxa"/>
          </w:tcPr>
          <w:p w14:paraId="31892872" w14:textId="77777777" w:rsidR="00923BA7" w:rsidRDefault="00923BA7" w:rsidP="00335EE7">
            <w:pPr>
              <w:pStyle w:val="TabellenStandard"/>
              <w:rPr>
                <w:sz w:val="16"/>
                <w:szCs w:val="16"/>
                <w:lang w:val="de-CH"/>
              </w:rPr>
            </w:pPr>
            <w:r>
              <w:rPr>
                <w:sz w:val="16"/>
                <w:szCs w:val="16"/>
                <w:lang w:val="de-CH"/>
              </w:rPr>
              <w:t>Blau</w:t>
            </w:r>
          </w:p>
          <w:p w14:paraId="75E17DD8" w14:textId="77777777" w:rsidR="00923BA7" w:rsidRDefault="00923BA7" w:rsidP="00335EE7">
            <w:pPr>
              <w:pStyle w:val="TabellenStandard"/>
              <w:rPr>
                <w:sz w:val="16"/>
                <w:szCs w:val="16"/>
                <w:lang w:val="de-CH"/>
              </w:rPr>
            </w:pPr>
          </w:p>
          <w:p w14:paraId="66A5BEE7" w14:textId="77777777" w:rsidR="00923BA7" w:rsidRPr="00582B42" w:rsidRDefault="00923BA7" w:rsidP="00335EE7">
            <w:pPr>
              <w:pStyle w:val="TabellenStandard"/>
              <w:rPr>
                <w:sz w:val="16"/>
                <w:szCs w:val="16"/>
                <w:lang w:val="de-CH"/>
              </w:rPr>
            </w:pPr>
            <w:r>
              <w:rPr>
                <w:sz w:val="16"/>
                <w:szCs w:val="16"/>
                <w:lang w:val="de-CH"/>
              </w:rPr>
              <w:t>Stil-ID Darstellungskatalog «L_eindol»</w:t>
            </w:r>
          </w:p>
        </w:tc>
        <w:tc>
          <w:tcPr>
            <w:tcW w:w="3402" w:type="dxa"/>
          </w:tcPr>
          <w:p w14:paraId="7F99926F" w14:textId="77777777" w:rsidR="00923BA7" w:rsidRPr="00582B42" w:rsidRDefault="00923BA7" w:rsidP="00335EE7">
            <w:pPr>
              <w:pStyle w:val="TabellenStandard"/>
              <w:rPr>
                <w:sz w:val="16"/>
                <w:szCs w:val="16"/>
                <w:lang w:val="de-CH"/>
              </w:rPr>
            </w:pPr>
            <w:r>
              <w:rPr>
                <w:noProof/>
                <w:lang w:val="de-CH"/>
              </w:rPr>
              <w:drawing>
                <wp:inline distT="0" distB="0" distL="0" distR="0" wp14:anchorId="59720DB4" wp14:editId="07849C31">
                  <wp:extent cx="1988382" cy="100965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47576" cy="1039707"/>
                          </a:xfrm>
                          <a:prstGeom prst="rect">
                            <a:avLst/>
                          </a:prstGeom>
                        </pic:spPr>
                      </pic:pic>
                    </a:graphicData>
                  </a:graphic>
                </wp:inline>
              </w:drawing>
            </w:r>
          </w:p>
        </w:tc>
      </w:tr>
    </w:tbl>
    <w:p w14:paraId="27D583F8" w14:textId="1DB1512D" w:rsidR="00310C66" w:rsidRDefault="00310C66" w:rsidP="00310C66">
      <w:pPr>
        <w:pStyle w:val="Fliesstext"/>
      </w:pPr>
      <w:bookmarkStart w:id="32" w:name="_Ref58827618"/>
    </w:p>
    <w:p w14:paraId="4EA5F549" w14:textId="73448CAB" w:rsidR="00923BA7" w:rsidRDefault="001F1DF5" w:rsidP="001F1DF5">
      <w:pPr>
        <w:pStyle w:val="berschrift3"/>
      </w:pPr>
      <w:bookmarkStart w:id="33" w:name="_Toc63262703"/>
      <w:r>
        <w:t>Massstabsabhängigkeit Planansicht Erschliessungsplan «GEP»</w:t>
      </w:r>
      <w:bookmarkEnd w:id="32"/>
      <w:bookmarkEnd w:id="33"/>
    </w:p>
    <w:p w14:paraId="7ECD7C0B" w14:textId="4B5AB615" w:rsidR="00F03301" w:rsidRDefault="008D3096" w:rsidP="00F03301">
      <w:pPr>
        <w:pStyle w:val="Fliesstext"/>
        <w:rPr>
          <w:lang w:eastAsia="de-DE"/>
        </w:rPr>
      </w:pPr>
      <w:r>
        <w:rPr>
          <w:lang w:eastAsia="de-DE"/>
        </w:rPr>
        <w:fldChar w:fldCharType="begin"/>
      </w:r>
      <w:r>
        <w:rPr>
          <w:lang w:eastAsia="de-DE"/>
        </w:rPr>
        <w:instrText xml:space="preserve"> REF _Ref58312767 \h </w:instrText>
      </w:r>
      <w:r>
        <w:rPr>
          <w:lang w:eastAsia="de-DE"/>
        </w:rPr>
      </w:r>
      <w:r>
        <w:rPr>
          <w:lang w:eastAsia="de-DE"/>
        </w:rPr>
        <w:fldChar w:fldCharType="separate"/>
      </w:r>
      <w:r w:rsidR="00D46611">
        <w:t xml:space="preserve">Tabelle </w:t>
      </w:r>
      <w:r w:rsidR="00D46611">
        <w:rPr>
          <w:noProof/>
        </w:rPr>
        <w:t>3</w:t>
      </w:r>
      <w:r>
        <w:rPr>
          <w:lang w:eastAsia="de-DE"/>
        </w:rPr>
        <w:fldChar w:fldCharType="end"/>
      </w:r>
      <w:r>
        <w:rPr>
          <w:lang w:eastAsia="de-DE"/>
        </w:rPr>
        <w:t xml:space="preserve"> beschreibt die Objekte, welche je nach Massstabsbereich dargestellt werden.</w:t>
      </w:r>
      <w:r w:rsidR="00436D62">
        <w:rPr>
          <w:lang w:eastAsia="de-DE"/>
        </w:rPr>
        <w:t xml:space="preserve"> </w:t>
      </w:r>
      <w:r w:rsidR="00F03301" w:rsidRPr="00F03301">
        <w:rPr>
          <w:lang w:eastAsia="de-DE"/>
        </w:rPr>
        <w:t>Im ausgedruckten Papierplan (1:2'000) wird die private Liegenschaftsentwässerung nicht dargestellt. In der IP-Wasser sollen jedoch sämtliche Leitungen nach Eigentümer gemäss dem Beispiel des Werkkatasters IST-Zustand zugeschaltet werden können.</w:t>
      </w:r>
    </w:p>
    <w:p w14:paraId="3A295990" w14:textId="77777777" w:rsidR="00F03301" w:rsidRDefault="00F03301" w:rsidP="00F03301">
      <w:pPr>
        <w:pStyle w:val="Fliesstext"/>
        <w:rPr>
          <w:lang w:eastAsia="de-DE"/>
        </w:rPr>
      </w:pPr>
    </w:p>
    <w:p w14:paraId="32CE9E63" w14:textId="339B5DB3" w:rsidR="008D3096" w:rsidRDefault="008D3096" w:rsidP="008B5177">
      <w:pPr>
        <w:pStyle w:val="Beschriftung"/>
        <w:keepNext/>
        <w:ind w:hanging="1588"/>
      </w:pPr>
      <w:bookmarkStart w:id="34" w:name="_Ref58312767"/>
      <w:bookmarkStart w:id="35" w:name="_Toc63317067"/>
      <w:r>
        <w:t xml:space="preserve">Tabelle </w:t>
      </w:r>
      <w:r w:rsidR="00D46611">
        <w:fldChar w:fldCharType="begin"/>
      </w:r>
      <w:r w:rsidR="00D46611">
        <w:instrText xml:space="preserve"> SEQ Tabelle \* ARABIC </w:instrText>
      </w:r>
      <w:r w:rsidR="00D46611">
        <w:fldChar w:fldCharType="separate"/>
      </w:r>
      <w:r w:rsidR="00D46611">
        <w:rPr>
          <w:noProof/>
        </w:rPr>
        <w:t>3</w:t>
      </w:r>
      <w:r w:rsidR="00D46611">
        <w:rPr>
          <w:noProof/>
        </w:rPr>
        <w:fldChar w:fldCharType="end"/>
      </w:r>
      <w:bookmarkEnd w:id="34"/>
      <w:r>
        <w:t>: Sichtbare Objekte nach Massstabsbereich</w:t>
      </w:r>
      <w:r w:rsidR="00FC10FE">
        <w:t xml:space="preserve"> Planansicht Erschliessungsplan «GEP»</w:t>
      </w:r>
      <w:bookmarkEnd w:id="35"/>
    </w:p>
    <w:tbl>
      <w:tblPr>
        <w:tblStyle w:val="Tabellenraster"/>
        <w:tblW w:w="8649" w:type="dxa"/>
        <w:tblInd w:w="-851"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1135"/>
        <w:gridCol w:w="2268"/>
        <w:gridCol w:w="1985"/>
        <w:gridCol w:w="3261"/>
      </w:tblGrid>
      <w:tr w:rsidR="00310C66" w:rsidRPr="007F5CA2" w14:paraId="5DE6CA61" w14:textId="77777777" w:rsidTr="00F03301">
        <w:tc>
          <w:tcPr>
            <w:tcW w:w="1135" w:type="dxa"/>
          </w:tcPr>
          <w:p w14:paraId="7E34954B" w14:textId="5430989D" w:rsidR="008D3096" w:rsidRPr="001F47E2" w:rsidRDefault="008D3096" w:rsidP="008D3096">
            <w:pPr>
              <w:pStyle w:val="TabellenStandard"/>
              <w:rPr>
                <w:i/>
                <w:sz w:val="16"/>
                <w:szCs w:val="16"/>
                <w:lang w:val="de-CH"/>
              </w:rPr>
            </w:pPr>
            <w:r>
              <w:rPr>
                <w:b/>
                <w:sz w:val="16"/>
                <w:szCs w:val="16"/>
                <w:lang w:val="de-CH"/>
              </w:rPr>
              <w:t>Massstabsbereich</w:t>
            </w:r>
          </w:p>
        </w:tc>
        <w:tc>
          <w:tcPr>
            <w:tcW w:w="2268" w:type="dxa"/>
          </w:tcPr>
          <w:p w14:paraId="42505A41" w14:textId="30FF1DBC" w:rsidR="008D3096" w:rsidRPr="002A4B3C" w:rsidRDefault="008D3096" w:rsidP="008D3096">
            <w:pPr>
              <w:pStyle w:val="TabellenStandard"/>
              <w:rPr>
                <w:b/>
                <w:sz w:val="16"/>
                <w:szCs w:val="16"/>
                <w:lang w:val="de-CH"/>
              </w:rPr>
            </w:pPr>
            <w:r>
              <w:rPr>
                <w:b/>
                <w:sz w:val="16"/>
                <w:szCs w:val="16"/>
                <w:lang w:val="de-CH"/>
              </w:rPr>
              <w:t>Sichtbare Objekte</w:t>
            </w:r>
          </w:p>
        </w:tc>
        <w:tc>
          <w:tcPr>
            <w:tcW w:w="1985" w:type="dxa"/>
          </w:tcPr>
          <w:p w14:paraId="1FA33AC5" w14:textId="0BB450D4" w:rsidR="008D3096" w:rsidRPr="002A4B3C" w:rsidRDefault="008D3096" w:rsidP="008D3096">
            <w:pPr>
              <w:pStyle w:val="TabellenStandard"/>
              <w:rPr>
                <w:b/>
                <w:sz w:val="16"/>
                <w:szCs w:val="16"/>
                <w:lang w:val="de-CH"/>
              </w:rPr>
            </w:pPr>
            <w:r>
              <w:rPr>
                <w:b/>
                <w:sz w:val="16"/>
                <w:szCs w:val="16"/>
                <w:lang w:val="de-CH"/>
              </w:rPr>
              <w:t>Bemerkungen</w:t>
            </w:r>
          </w:p>
        </w:tc>
        <w:tc>
          <w:tcPr>
            <w:tcW w:w="3261" w:type="dxa"/>
          </w:tcPr>
          <w:p w14:paraId="54125229" w14:textId="77777777" w:rsidR="008D3096" w:rsidRPr="002A4B3C" w:rsidRDefault="008D3096" w:rsidP="008D3096">
            <w:pPr>
              <w:pStyle w:val="TabellenStandard"/>
              <w:ind w:left="-32" w:firstLine="32"/>
              <w:rPr>
                <w:b/>
                <w:sz w:val="16"/>
                <w:szCs w:val="16"/>
                <w:lang w:val="de-CH"/>
              </w:rPr>
            </w:pPr>
            <w:r>
              <w:rPr>
                <w:b/>
                <w:sz w:val="16"/>
                <w:szCs w:val="16"/>
                <w:lang w:val="de-CH"/>
              </w:rPr>
              <w:t>Beispiel</w:t>
            </w:r>
          </w:p>
        </w:tc>
      </w:tr>
      <w:tr w:rsidR="00310C66" w:rsidRPr="007F5CA2" w14:paraId="280A4B17" w14:textId="77777777" w:rsidTr="00F03301">
        <w:tc>
          <w:tcPr>
            <w:tcW w:w="1135" w:type="dxa"/>
          </w:tcPr>
          <w:p w14:paraId="0404EBD0" w14:textId="1E713B94" w:rsidR="008D3096" w:rsidRPr="00582B42" w:rsidRDefault="00C358C0" w:rsidP="008D3096">
            <w:pPr>
              <w:pStyle w:val="TabellenStandard"/>
              <w:rPr>
                <w:sz w:val="16"/>
                <w:szCs w:val="16"/>
                <w:lang w:val="de-CH"/>
              </w:rPr>
            </w:pPr>
            <w:r>
              <w:rPr>
                <w:sz w:val="16"/>
                <w:szCs w:val="16"/>
                <w:lang w:val="de-CH"/>
              </w:rPr>
              <w:t>≤ 1:5’000</w:t>
            </w:r>
          </w:p>
        </w:tc>
        <w:tc>
          <w:tcPr>
            <w:tcW w:w="2268" w:type="dxa"/>
          </w:tcPr>
          <w:p w14:paraId="32021AD2" w14:textId="77777777" w:rsidR="008D3096" w:rsidRDefault="006B1AD6" w:rsidP="008D3096">
            <w:pPr>
              <w:pStyle w:val="TabellenStandard"/>
              <w:rPr>
                <w:sz w:val="16"/>
                <w:szCs w:val="16"/>
                <w:lang w:val="de-CH"/>
              </w:rPr>
            </w:pPr>
            <w:r>
              <w:rPr>
                <w:sz w:val="16"/>
                <w:szCs w:val="16"/>
                <w:lang w:val="de-CH"/>
              </w:rPr>
              <w:t>Perimeter des öffentlichen Kanalisationsbereiches</w:t>
            </w:r>
          </w:p>
          <w:p w14:paraId="12F603BB" w14:textId="23C1DAF2" w:rsidR="006B1AD6" w:rsidRDefault="006B1AD6" w:rsidP="008D3096">
            <w:pPr>
              <w:pStyle w:val="TabellenStandard"/>
              <w:rPr>
                <w:sz w:val="16"/>
                <w:szCs w:val="16"/>
                <w:lang w:val="de-CH"/>
              </w:rPr>
            </w:pPr>
            <w:r>
              <w:rPr>
                <w:sz w:val="16"/>
                <w:szCs w:val="16"/>
                <w:lang w:val="de-CH"/>
              </w:rPr>
              <w:t>Entwässerungsanlagen ohne Beschriftung</w:t>
            </w:r>
            <w:r w:rsidR="00310C66">
              <w:rPr>
                <w:sz w:val="16"/>
                <w:szCs w:val="16"/>
                <w:lang w:val="de-CH"/>
              </w:rPr>
              <w:t xml:space="preserve"> (SBW beschriften)</w:t>
            </w:r>
            <w:r w:rsidR="00DB0420">
              <w:rPr>
                <w:sz w:val="16"/>
                <w:szCs w:val="16"/>
                <w:lang w:val="de-CH"/>
              </w:rPr>
              <w:t>: Regionale Hauptsammelkanäle</w:t>
            </w:r>
          </w:p>
          <w:p w14:paraId="4F957AAA" w14:textId="77777777" w:rsidR="006B1AD6" w:rsidRDefault="006B1AD6" w:rsidP="008D3096">
            <w:pPr>
              <w:pStyle w:val="TabellenStandard"/>
              <w:rPr>
                <w:sz w:val="16"/>
                <w:szCs w:val="16"/>
                <w:lang w:val="de-CH"/>
              </w:rPr>
            </w:pPr>
            <w:r>
              <w:rPr>
                <w:sz w:val="16"/>
                <w:szCs w:val="16"/>
                <w:lang w:val="de-CH"/>
              </w:rPr>
              <w:t>Sonderbauwerke</w:t>
            </w:r>
          </w:p>
          <w:p w14:paraId="739A1858" w14:textId="77777777" w:rsidR="00DB0420" w:rsidRDefault="00DB0420" w:rsidP="008D3096">
            <w:pPr>
              <w:pStyle w:val="TabellenStandard"/>
              <w:rPr>
                <w:sz w:val="16"/>
                <w:szCs w:val="16"/>
                <w:lang w:val="de-CH"/>
              </w:rPr>
            </w:pPr>
            <w:r>
              <w:rPr>
                <w:sz w:val="16"/>
                <w:szCs w:val="16"/>
                <w:lang w:val="de-CH"/>
              </w:rPr>
              <w:t>Bauzone/Reservezone</w:t>
            </w:r>
          </w:p>
          <w:p w14:paraId="4BD7362C" w14:textId="0C288A12" w:rsidR="006D7C51" w:rsidRPr="00582B42" w:rsidRDefault="006D7C51" w:rsidP="008D3096">
            <w:pPr>
              <w:pStyle w:val="TabellenStandard"/>
              <w:rPr>
                <w:sz w:val="16"/>
                <w:szCs w:val="16"/>
                <w:lang w:val="de-CH"/>
              </w:rPr>
            </w:pPr>
            <w:r>
              <w:rPr>
                <w:sz w:val="16"/>
                <w:szCs w:val="16"/>
                <w:lang w:val="de-CH"/>
              </w:rPr>
              <w:t>Grundwasserschutzzone</w:t>
            </w:r>
          </w:p>
        </w:tc>
        <w:tc>
          <w:tcPr>
            <w:tcW w:w="1985" w:type="dxa"/>
          </w:tcPr>
          <w:p w14:paraId="39CA5C81" w14:textId="36F7A6EA" w:rsidR="006D7C51" w:rsidRPr="00582B42" w:rsidRDefault="006D7C51" w:rsidP="008D3096">
            <w:pPr>
              <w:pStyle w:val="TabellenStandard"/>
              <w:rPr>
                <w:sz w:val="16"/>
                <w:szCs w:val="16"/>
                <w:lang w:val="de-CH"/>
              </w:rPr>
            </w:pPr>
            <w:r>
              <w:rPr>
                <w:sz w:val="16"/>
                <w:szCs w:val="16"/>
                <w:lang w:val="de-CH"/>
              </w:rPr>
              <w:t xml:space="preserve">Filter </w:t>
            </w:r>
            <w:r w:rsidR="00CC6602">
              <w:rPr>
                <w:sz w:val="16"/>
                <w:szCs w:val="16"/>
                <w:lang w:val="de-CH"/>
              </w:rPr>
              <w:t xml:space="preserve">der Entwässerungsanlagen </w:t>
            </w:r>
            <w:r>
              <w:rPr>
                <w:sz w:val="16"/>
                <w:szCs w:val="16"/>
                <w:lang w:val="de-CH"/>
              </w:rPr>
              <w:t>über FunktionHierarchisch: PAA.Hauptsammelkanal_regional</w:t>
            </w:r>
          </w:p>
        </w:tc>
        <w:tc>
          <w:tcPr>
            <w:tcW w:w="3261" w:type="dxa"/>
          </w:tcPr>
          <w:p w14:paraId="234BA51F" w14:textId="32CBAD70" w:rsidR="008D3096" w:rsidRPr="00582B42" w:rsidRDefault="00310C66" w:rsidP="008D3096">
            <w:pPr>
              <w:pStyle w:val="TabellenStandard"/>
              <w:rPr>
                <w:sz w:val="16"/>
                <w:szCs w:val="16"/>
                <w:lang w:val="de-CH"/>
              </w:rPr>
            </w:pPr>
            <w:r>
              <w:rPr>
                <w:noProof/>
                <w:lang w:val="de-CH"/>
              </w:rPr>
              <w:drawing>
                <wp:inline distT="0" distB="0" distL="0" distR="0" wp14:anchorId="4AC977DB" wp14:editId="4E568AD3">
                  <wp:extent cx="1895475" cy="154722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15103" cy="1563249"/>
                          </a:xfrm>
                          <a:prstGeom prst="rect">
                            <a:avLst/>
                          </a:prstGeom>
                        </pic:spPr>
                      </pic:pic>
                    </a:graphicData>
                  </a:graphic>
                </wp:inline>
              </w:drawing>
            </w:r>
          </w:p>
        </w:tc>
      </w:tr>
      <w:tr w:rsidR="00310C66" w:rsidRPr="007F5CA2" w14:paraId="116234DF" w14:textId="77777777" w:rsidTr="00F03301">
        <w:tc>
          <w:tcPr>
            <w:tcW w:w="1135" w:type="dxa"/>
          </w:tcPr>
          <w:p w14:paraId="2D00D6CD" w14:textId="6043F6D7" w:rsidR="00C358C0" w:rsidRDefault="00C358C0" w:rsidP="00C358C0">
            <w:pPr>
              <w:pStyle w:val="TabellenStandard"/>
              <w:rPr>
                <w:sz w:val="16"/>
                <w:szCs w:val="16"/>
                <w:lang w:val="de-CH"/>
              </w:rPr>
            </w:pPr>
            <w:r>
              <w:rPr>
                <w:sz w:val="16"/>
                <w:szCs w:val="16"/>
                <w:lang w:val="de-CH"/>
              </w:rPr>
              <w:t>&lt; 1:2'500 bis ≥ 1:5’000</w:t>
            </w:r>
          </w:p>
        </w:tc>
        <w:tc>
          <w:tcPr>
            <w:tcW w:w="2268" w:type="dxa"/>
          </w:tcPr>
          <w:p w14:paraId="5CE7EBDA" w14:textId="77777777" w:rsidR="006D7C51" w:rsidRDefault="006D7C51" w:rsidP="006D7C51">
            <w:pPr>
              <w:pStyle w:val="TabellenStandard"/>
              <w:rPr>
                <w:sz w:val="16"/>
                <w:szCs w:val="16"/>
                <w:lang w:val="de-CH"/>
              </w:rPr>
            </w:pPr>
            <w:r>
              <w:rPr>
                <w:sz w:val="16"/>
                <w:szCs w:val="16"/>
                <w:lang w:val="de-CH"/>
              </w:rPr>
              <w:t>Perimeter des öffentlichen Kanalisationsbereiches</w:t>
            </w:r>
          </w:p>
          <w:p w14:paraId="5363580D" w14:textId="05C2A015" w:rsidR="006D7C51" w:rsidRDefault="006D7C51" w:rsidP="006D7C51">
            <w:pPr>
              <w:pStyle w:val="TabellenStandard"/>
              <w:rPr>
                <w:sz w:val="16"/>
                <w:szCs w:val="16"/>
                <w:lang w:val="de-CH"/>
              </w:rPr>
            </w:pPr>
            <w:r>
              <w:rPr>
                <w:sz w:val="16"/>
                <w:szCs w:val="16"/>
                <w:lang w:val="de-CH"/>
              </w:rPr>
              <w:t>Begrenzung Teileinzugsgebiet ohne Beschriftung</w:t>
            </w:r>
          </w:p>
          <w:p w14:paraId="485001AB" w14:textId="701B2F0D" w:rsidR="006D7C51" w:rsidRDefault="006D7C51" w:rsidP="006D7C51">
            <w:pPr>
              <w:pStyle w:val="TabellenStandard"/>
              <w:rPr>
                <w:sz w:val="16"/>
                <w:szCs w:val="16"/>
                <w:lang w:val="de-CH"/>
              </w:rPr>
            </w:pPr>
            <w:r>
              <w:rPr>
                <w:sz w:val="16"/>
                <w:szCs w:val="16"/>
                <w:lang w:val="de-CH"/>
              </w:rPr>
              <w:lastRenderedPageBreak/>
              <w:t>Entwässerungsanlagen ohne Beschriftung: Regionale Hauptsammelkanäle, Sammelkanäle</w:t>
            </w:r>
          </w:p>
          <w:p w14:paraId="5DE8F284" w14:textId="2A8D2395" w:rsidR="006D7C51" w:rsidRDefault="006D7C51" w:rsidP="006D7C51">
            <w:pPr>
              <w:pStyle w:val="TabellenStandard"/>
              <w:rPr>
                <w:sz w:val="16"/>
                <w:szCs w:val="16"/>
                <w:lang w:val="de-CH"/>
              </w:rPr>
            </w:pPr>
            <w:r>
              <w:rPr>
                <w:sz w:val="16"/>
                <w:szCs w:val="16"/>
                <w:lang w:val="de-CH"/>
              </w:rPr>
              <w:t>Entwässerungsart</w:t>
            </w:r>
          </w:p>
          <w:p w14:paraId="405CDBD5" w14:textId="77777777" w:rsidR="006D7C51" w:rsidRDefault="006D7C51" w:rsidP="006D7C51">
            <w:pPr>
              <w:pStyle w:val="TabellenStandard"/>
              <w:rPr>
                <w:sz w:val="16"/>
                <w:szCs w:val="16"/>
                <w:lang w:val="de-CH"/>
              </w:rPr>
            </w:pPr>
            <w:r>
              <w:rPr>
                <w:sz w:val="16"/>
                <w:szCs w:val="16"/>
                <w:lang w:val="de-CH"/>
              </w:rPr>
              <w:t>Sonderbauwerke</w:t>
            </w:r>
          </w:p>
          <w:p w14:paraId="499F29BB" w14:textId="6E029F46" w:rsidR="006D7C51" w:rsidRDefault="006D7C51" w:rsidP="006D7C51">
            <w:pPr>
              <w:pStyle w:val="TabellenStandard"/>
              <w:rPr>
                <w:sz w:val="16"/>
                <w:szCs w:val="16"/>
                <w:lang w:val="de-CH"/>
              </w:rPr>
            </w:pPr>
            <w:r>
              <w:rPr>
                <w:sz w:val="16"/>
                <w:szCs w:val="16"/>
                <w:lang w:val="de-CH"/>
              </w:rPr>
              <w:t>Bauzone/Reservezone</w:t>
            </w:r>
          </w:p>
          <w:p w14:paraId="143D5329" w14:textId="37083335" w:rsidR="006D7C51" w:rsidRPr="00582B42" w:rsidRDefault="006D7C51" w:rsidP="006D7C51">
            <w:pPr>
              <w:pStyle w:val="TabellenStandard"/>
              <w:rPr>
                <w:sz w:val="16"/>
                <w:szCs w:val="16"/>
                <w:lang w:val="de-CH"/>
              </w:rPr>
            </w:pPr>
            <w:r>
              <w:rPr>
                <w:sz w:val="16"/>
                <w:szCs w:val="16"/>
                <w:lang w:val="de-CH"/>
              </w:rPr>
              <w:t>Grundwasserschutzzone</w:t>
            </w:r>
          </w:p>
        </w:tc>
        <w:tc>
          <w:tcPr>
            <w:tcW w:w="1985" w:type="dxa"/>
          </w:tcPr>
          <w:p w14:paraId="0FAC19D3" w14:textId="77777777" w:rsidR="00C358C0" w:rsidRPr="00582B42" w:rsidRDefault="00C358C0" w:rsidP="008D3096">
            <w:pPr>
              <w:pStyle w:val="TabellenStandard"/>
              <w:rPr>
                <w:sz w:val="16"/>
                <w:szCs w:val="16"/>
                <w:lang w:val="de-CH"/>
              </w:rPr>
            </w:pPr>
          </w:p>
        </w:tc>
        <w:tc>
          <w:tcPr>
            <w:tcW w:w="3261" w:type="dxa"/>
          </w:tcPr>
          <w:p w14:paraId="58676388" w14:textId="77777777" w:rsidR="00C358C0" w:rsidRPr="00582B42" w:rsidRDefault="00C358C0" w:rsidP="008D3096">
            <w:pPr>
              <w:pStyle w:val="TabellenStandard"/>
              <w:rPr>
                <w:sz w:val="16"/>
                <w:szCs w:val="16"/>
                <w:lang w:val="de-CH"/>
              </w:rPr>
            </w:pPr>
          </w:p>
        </w:tc>
      </w:tr>
      <w:tr w:rsidR="00310C66" w:rsidRPr="007F5CA2" w14:paraId="74B33805" w14:textId="77777777" w:rsidTr="00F03301">
        <w:tc>
          <w:tcPr>
            <w:tcW w:w="1135" w:type="dxa"/>
          </w:tcPr>
          <w:p w14:paraId="5D4ADB97" w14:textId="0CF6BA9D" w:rsidR="00C358C0" w:rsidRDefault="00F03BF3" w:rsidP="00C358C0">
            <w:pPr>
              <w:pStyle w:val="TabellenStandard"/>
              <w:rPr>
                <w:sz w:val="16"/>
                <w:szCs w:val="16"/>
                <w:lang w:val="de-CH"/>
              </w:rPr>
            </w:pPr>
            <w:r>
              <w:rPr>
                <w:sz w:val="16"/>
                <w:szCs w:val="16"/>
                <w:lang w:val="de-CH"/>
              </w:rPr>
              <w:t>&lt; 1:1'000 bis ≥ 1:2’500</w:t>
            </w:r>
          </w:p>
        </w:tc>
        <w:tc>
          <w:tcPr>
            <w:tcW w:w="2268" w:type="dxa"/>
          </w:tcPr>
          <w:p w14:paraId="0D24765F" w14:textId="77777777" w:rsidR="006D7C51" w:rsidRDefault="006D7C51" w:rsidP="006D7C51">
            <w:pPr>
              <w:pStyle w:val="TabellenStandard"/>
              <w:rPr>
                <w:sz w:val="16"/>
                <w:szCs w:val="16"/>
                <w:lang w:val="de-CH"/>
              </w:rPr>
            </w:pPr>
            <w:r>
              <w:rPr>
                <w:sz w:val="16"/>
                <w:szCs w:val="16"/>
                <w:lang w:val="de-CH"/>
              </w:rPr>
              <w:t>Perimeter des öffentlichen Kanalisationsbereiches</w:t>
            </w:r>
          </w:p>
          <w:p w14:paraId="4ADDC8BE" w14:textId="3F85C62D" w:rsidR="006D7C51" w:rsidRDefault="006D7C51" w:rsidP="006D7C51">
            <w:pPr>
              <w:pStyle w:val="TabellenStandard"/>
              <w:rPr>
                <w:sz w:val="16"/>
                <w:szCs w:val="16"/>
                <w:lang w:val="de-CH"/>
              </w:rPr>
            </w:pPr>
            <w:r>
              <w:rPr>
                <w:sz w:val="16"/>
                <w:szCs w:val="16"/>
                <w:lang w:val="de-CH"/>
              </w:rPr>
              <w:t xml:space="preserve">Begrenzung Teileinzugsgebiet </w:t>
            </w:r>
            <w:r w:rsidR="00AA7E25">
              <w:rPr>
                <w:sz w:val="16"/>
                <w:szCs w:val="16"/>
                <w:lang w:val="de-CH"/>
              </w:rPr>
              <w:t xml:space="preserve">mit Beschriftung </w:t>
            </w:r>
          </w:p>
          <w:p w14:paraId="396AFDA3" w14:textId="034EB669" w:rsidR="006D7C51" w:rsidRDefault="006D7C51" w:rsidP="006D7C51">
            <w:pPr>
              <w:pStyle w:val="TabellenStandard"/>
              <w:rPr>
                <w:sz w:val="16"/>
                <w:szCs w:val="16"/>
                <w:lang w:val="de-CH"/>
              </w:rPr>
            </w:pPr>
            <w:r>
              <w:rPr>
                <w:sz w:val="16"/>
                <w:szCs w:val="16"/>
                <w:lang w:val="de-CH"/>
              </w:rPr>
              <w:t>Entwässerungsanlagen</w:t>
            </w:r>
          </w:p>
          <w:p w14:paraId="58911D2C" w14:textId="0A6A3B8F" w:rsidR="006D7C51" w:rsidRDefault="006D7C51" w:rsidP="006D7C51">
            <w:pPr>
              <w:pStyle w:val="TabellenStandard"/>
              <w:rPr>
                <w:sz w:val="16"/>
                <w:szCs w:val="16"/>
                <w:lang w:val="de-CH"/>
              </w:rPr>
            </w:pPr>
            <w:r>
              <w:rPr>
                <w:sz w:val="16"/>
                <w:szCs w:val="16"/>
                <w:lang w:val="de-CH"/>
              </w:rPr>
              <w:t>Sonderbauwerke</w:t>
            </w:r>
          </w:p>
          <w:p w14:paraId="09FC626E" w14:textId="77777777" w:rsidR="005B6ABA" w:rsidRPr="005B6ABA" w:rsidRDefault="005B6ABA" w:rsidP="006D7C51">
            <w:pPr>
              <w:pStyle w:val="TabellenStandard"/>
              <w:rPr>
                <w:sz w:val="16"/>
                <w:szCs w:val="16"/>
                <w:lang w:val="de-CH"/>
              </w:rPr>
            </w:pPr>
            <w:r w:rsidRPr="005B6ABA">
              <w:rPr>
                <w:sz w:val="16"/>
                <w:szCs w:val="16"/>
                <w:lang w:val="de-CH"/>
              </w:rPr>
              <w:t>Abwasserbehandlung ländlicher Raum (ALR)</w:t>
            </w:r>
          </w:p>
          <w:p w14:paraId="5218FB59" w14:textId="5E309CCE" w:rsidR="006D7C51" w:rsidRDefault="006D7C51" w:rsidP="006D7C51">
            <w:pPr>
              <w:pStyle w:val="TabellenStandard"/>
              <w:rPr>
                <w:sz w:val="16"/>
                <w:szCs w:val="16"/>
                <w:lang w:val="de-CH"/>
              </w:rPr>
            </w:pPr>
            <w:r>
              <w:rPr>
                <w:sz w:val="16"/>
                <w:szCs w:val="16"/>
                <w:lang w:val="de-CH"/>
              </w:rPr>
              <w:t>Bauzone/Reservezone</w:t>
            </w:r>
          </w:p>
          <w:p w14:paraId="39281B21" w14:textId="77777777" w:rsidR="00C358C0" w:rsidRDefault="006D7C51" w:rsidP="006D7C51">
            <w:pPr>
              <w:pStyle w:val="TabellenStandard"/>
              <w:rPr>
                <w:sz w:val="16"/>
                <w:szCs w:val="16"/>
                <w:lang w:val="de-CH"/>
              </w:rPr>
            </w:pPr>
            <w:r>
              <w:rPr>
                <w:sz w:val="16"/>
                <w:szCs w:val="16"/>
                <w:lang w:val="de-CH"/>
              </w:rPr>
              <w:t>Grundwasserschutzzone</w:t>
            </w:r>
          </w:p>
          <w:p w14:paraId="1BD70833" w14:textId="127F16EB" w:rsidR="006D7C51" w:rsidRPr="00582B42" w:rsidRDefault="006D7C51" w:rsidP="006D7C51">
            <w:pPr>
              <w:pStyle w:val="TabellenStandard"/>
              <w:rPr>
                <w:sz w:val="16"/>
                <w:szCs w:val="16"/>
                <w:lang w:val="de-CH"/>
              </w:rPr>
            </w:pPr>
            <w:r>
              <w:rPr>
                <w:sz w:val="16"/>
                <w:szCs w:val="16"/>
                <w:lang w:val="de-CH"/>
              </w:rPr>
              <w:t>Eingedoltes Gewässer</w:t>
            </w:r>
          </w:p>
        </w:tc>
        <w:tc>
          <w:tcPr>
            <w:tcW w:w="1985" w:type="dxa"/>
          </w:tcPr>
          <w:p w14:paraId="236245ED" w14:textId="6B16EEE6" w:rsidR="00C358C0" w:rsidRPr="00582B42" w:rsidRDefault="00AA7E25" w:rsidP="008D3096">
            <w:pPr>
              <w:pStyle w:val="TabellenStandard"/>
              <w:rPr>
                <w:sz w:val="16"/>
                <w:szCs w:val="16"/>
                <w:lang w:val="de-CH"/>
              </w:rPr>
            </w:pPr>
            <w:r>
              <w:rPr>
                <w:sz w:val="16"/>
                <w:szCs w:val="16"/>
                <w:lang w:val="de-CH"/>
              </w:rPr>
              <w:t>Beschriftung Teileinzugsgebiet mit Attribut Bezeichnung</w:t>
            </w:r>
          </w:p>
        </w:tc>
        <w:tc>
          <w:tcPr>
            <w:tcW w:w="3261" w:type="dxa"/>
          </w:tcPr>
          <w:p w14:paraId="0C214DD2" w14:textId="26DBF179" w:rsidR="00C358C0" w:rsidRPr="00582B42" w:rsidRDefault="008D5264" w:rsidP="008D3096">
            <w:pPr>
              <w:pStyle w:val="TabellenStandard"/>
              <w:rPr>
                <w:sz w:val="16"/>
                <w:szCs w:val="16"/>
                <w:lang w:val="de-CH"/>
              </w:rPr>
            </w:pPr>
            <w:r>
              <w:rPr>
                <w:noProof/>
                <w:lang w:val="de-CH"/>
              </w:rPr>
              <w:drawing>
                <wp:inline distT="0" distB="0" distL="0" distR="0" wp14:anchorId="5ECB82A6" wp14:editId="4F3482ED">
                  <wp:extent cx="1923898" cy="1383166"/>
                  <wp:effectExtent l="0" t="0" r="635" b="7620"/>
                  <wp:docPr id="265" name="Grafik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59975" cy="1409103"/>
                          </a:xfrm>
                          <a:prstGeom prst="rect">
                            <a:avLst/>
                          </a:prstGeom>
                        </pic:spPr>
                      </pic:pic>
                    </a:graphicData>
                  </a:graphic>
                </wp:inline>
              </w:drawing>
            </w:r>
          </w:p>
        </w:tc>
      </w:tr>
      <w:tr w:rsidR="00310C66" w:rsidRPr="007F5CA2" w14:paraId="1C47EE1F" w14:textId="77777777" w:rsidTr="00F03301">
        <w:tc>
          <w:tcPr>
            <w:tcW w:w="1135" w:type="dxa"/>
          </w:tcPr>
          <w:p w14:paraId="07751330" w14:textId="6AFAA80C" w:rsidR="00F03BF3" w:rsidRDefault="00F03BF3" w:rsidP="00F03BF3">
            <w:pPr>
              <w:pStyle w:val="TabellenStandard"/>
              <w:rPr>
                <w:sz w:val="16"/>
                <w:szCs w:val="16"/>
                <w:lang w:val="de-CH"/>
              </w:rPr>
            </w:pPr>
            <w:r>
              <w:rPr>
                <w:sz w:val="16"/>
                <w:szCs w:val="16"/>
                <w:lang w:val="de-CH"/>
              </w:rPr>
              <w:t>&lt; 1:250 bis ≥ 1:1’000</w:t>
            </w:r>
          </w:p>
        </w:tc>
        <w:tc>
          <w:tcPr>
            <w:tcW w:w="2268" w:type="dxa"/>
          </w:tcPr>
          <w:p w14:paraId="361F58D6" w14:textId="77777777" w:rsidR="00CC6602" w:rsidRDefault="00CC6602" w:rsidP="00CC6602">
            <w:pPr>
              <w:pStyle w:val="TabellenStandard"/>
              <w:rPr>
                <w:sz w:val="16"/>
                <w:szCs w:val="16"/>
                <w:lang w:val="de-CH"/>
              </w:rPr>
            </w:pPr>
            <w:r>
              <w:rPr>
                <w:sz w:val="16"/>
                <w:szCs w:val="16"/>
                <w:lang w:val="de-CH"/>
              </w:rPr>
              <w:t>Perimeter des öffentlichen Kanalisationsbereiches</w:t>
            </w:r>
          </w:p>
          <w:p w14:paraId="6B9FE4A1" w14:textId="77777777" w:rsidR="00CC6602" w:rsidRDefault="00CC6602" w:rsidP="00CC6602">
            <w:pPr>
              <w:pStyle w:val="TabellenStandard"/>
              <w:rPr>
                <w:sz w:val="16"/>
                <w:szCs w:val="16"/>
                <w:lang w:val="de-CH"/>
              </w:rPr>
            </w:pPr>
            <w:r>
              <w:rPr>
                <w:sz w:val="16"/>
                <w:szCs w:val="16"/>
                <w:lang w:val="de-CH"/>
              </w:rPr>
              <w:t xml:space="preserve">Begrenzung Teileinzugsgebiet </w:t>
            </w:r>
          </w:p>
          <w:p w14:paraId="7012DAFD" w14:textId="77777777" w:rsidR="00CC6602" w:rsidRDefault="00CC6602" w:rsidP="00CC6602">
            <w:pPr>
              <w:pStyle w:val="TabellenStandard"/>
              <w:rPr>
                <w:sz w:val="16"/>
                <w:szCs w:val="16"/>
                <w:lang w:val="de-CH"/>
              </w:rPr>
            </w:pPr>
            <w:r>
              <w:rPr>
                <w:sz w:val="16"/>
                <w:szCs w:val="16"/>
                <w:lang w:val="de-CH"/>
              </w:rPr>
              <w:t>Entwässerungsanlagen</w:t>
            </w:r>
          </w:p>
          <w:p w14:paraId="1E680855" w14:textId="77777777" w:rsidR="00CC6602" w:rsidRDefault="00CC6602" w:rsidP="00CC6602">
            <w:pPr>
              <w:pStyle w:val="TabellenStandard"/>
              <w:rPr>
                <w:sz w:val="16"/>
                <w:szCs w:val="16"/>
                <w:lang w:val="de-CH"/>
              </w:rPr>
            </w:pPr>
            <w:r>
              <w:rPr>
                <w:sz w:val="16"/>
                <w:szCs w:val="16"/>
                <w:lang w:val="de-CH"/>
              </w:rPr>
              <w:t>Sonderbauwerke</w:t>
            </w:r>
          </w:p>
          <w:p w14:paraId="19CA7B72" w14:textId="77777777" w:rsidR="005B6ABA" w:rsidRPr="005B6ABA" w:rsidRDefault="005B6ABA" w:rsidP="005B6ABA">
            <w:pPr>
              <w:pStyle w:val="TabellenStandard"/>
              <w:rPr>
                <w:sz w:val="16"/>
                <w:szCs w:val="16"/>
                <w:lang w:val="de-CH"/>
              </w:rPr>
            </w:pPr>
            <w:r w:rsidRPr="005B6ABA">
              <w:rPr>
                <w:sz w:val="16"/>
                <w:szCs w:val="16"/>
                <w:lang w:val="de-CH"/>
              </w:rPr>
              <w:t>Abwasserbehandlung ländlicher Raum (ALR)</w:t>
            </w:r>
          </w:p>
          <w:p w14:paraId="645CB561" w14:textId="77777777" w:rsidR="00CC6602" w:rsidRDefault="00CC6602" w:rsidP="00CC6602">
            <w:pPr>
              <w:pStyle w:val="TabellenStandard"/>
              <w:rPr>
                <w:sz w:val="16"/>
                <w:szCs w:val="16"/>
                <w:lang w:val="de-CH"/>
              </w:rPr>
            </w:pPr>
            <w:r>
              <w:rPr>
                <w:sz w:val="16"/>
                <w:szCs w:val="16"/>
                <w:lang w:val="de-CH"/>
              </w:rPr>
              <w:t>Bauzone/Reservezone</w:t>
            </w:r>
          </w:p>
          <w:p w14:paraId="53A72487" w14:textId="77777777" w:rsidR="00CC6602" w:rsidRDefault="00CC6602" w:rsidP="00CC6602">
            <w:pPr>
              <w:pStyle w:val="TabellenStandard"/>
              <w:rPr>
                <w:sz w:val="16"/>
                <w:szCs w:val="16"/>
                <w:lang w:val="de-CH"/>
              </w:rPr>
            </w:pPr>
            <w:r>
              <w:rPr>
                <w:sz w:val="16"/>
                <w:szCs w:val="16"/>
                <w:lang w:val="de-CH"/>
              </w:rPr>
              <w:t>Grundwasserschutzzone</w:t>
            </w:r>
          </w:p>
          <w:p w14:paraId="316DE038" w14:textId="4E312429" w:rsidR="00F03BF3" w:rsidRPr="00582B42" w:rsidRDefault="00CC6602" w:rsidP="00CC6602">
            <w:pPr>
              <w:pStyle w:val="TabellenStandard"/>
              <w:rPr>
                <w:sz w:val="16"/>
                <w:szCs w:val="16"/>
                <w:lang w:val="de-CH"/>
              </w:rPr>
            </w:pPr>
            <w:r>
              <w:rPr>
                <w:sz w:val="16"/>
                <w:szCs w:val="16"/>
                <w:lang w:val="de-CH"/>
              </w:rPr>
              <w:t>Eingedoltes Gewässer</w:t>
            </w:r>
          </w:p>
        </w:tc>
        <w:tc>
          <w:tcPr>
            <w:tcW w:w="1985" w:type="dxa"/>
          </w:tcPr>
          <w:p w14:paraId="36E9115A" w14:textId="337B02A1" w:rsidR="00B15BCC" w:rsidRDefault="00B15BCC" w:rsidP="008D3096">
            <w:pPr>
              <w:pStyle w:val="TabellenStandard"/>
              <w:rPr>
                <w:sz w:val="16"/>
                <w:szCs w:val="16"/>
                <w:lang w:val="de-CH"/>
              </w:rPr>
            </w:pPr>
            <w:r>
              <w:rPr>
                <w:sz w:val="16"/>
                <w:szCs w:val="16"/>
                <w:lang w:val="de-CH"/>
              </w:rPr>
              <w:t>Beschriftung Teileinzugsgebiet mit Attribut Bezeichnung</w:t>
            </w:r>
          </w:p>
          <w:p w14:paraId="5F3F9EA1" w14:textId="033582D7" w:rsidR="00F03BF3" w:rsidRPr="00582B42" w:rsidRDefault="00CC6602" w:rsidP="008D3096">
            <w:pPr>
              <w:pStyle w:val="TabellenStandard"/>
              <w:rPr>
                <w:sz w:val="16"/>
                <w:szCs w:val="16"/>
                <w:lang w:val="de-CH"/>
              </w:rPr>
            </w:pPr>
            <w:r>
              <w:rPr>
                <w:sz w:val="16"/>
                <w:szCs w:val="16"/>
                <w:lang w:val="de-CH"/>
              </w:rPr>
              <w:t>Informationen zu den Teileinzugsgebieten als Pop-up</w:t>
            </w:r>
          </w:p>
        </w:tc>
        <w:tc>
          <w:tcPr>
            <w:tcW w:w="3261" w:type="dxa"/>
          </w:tcPr>
          <w:p w14:paraId="26B581F9" w14:textId="77777777" w:rsidR="00F03BF3" w:rsidRPr="00582B42" w:rsidRDefault="00F03BF3" w:rsidP="008D3096">
            <w:pPr>
              <w:pStyle w:val="TabellenStandard"/>
              <w:rPr>
                <w:sz w:val="16"/>
                <w:szCs w:val="16"/>
                <w:lang w:val="de-CH"/>
              </w:rPr>
            </w:pPr>
          </w:p>
        </w:tc>
      </w:tr>
      <w:tr w:rsidR="00310C66" w:rsidRPr="007F5CA2" w14:paraId="269D4091" w14:textId="77777777" w:rsidTr="00F03301">
        <w:tc>
          <w:tcPr>
            <w:tcW w:w="1135" w:type="dxa"/>
          </w:tcPr>
          <w:p w14:paraId="61ECFE2B" w14:textId="3FB161BA" w:rsidR="00F03BF3" w:rsidRDefault="00F03BF3" w:rsidP="00F03BF3">
            <w:pPr>
              <w:pStyle w:val="TabellenStandard"/>
              <w:rPr>
                <w:sz w:val="16"/>
                <w:szCs w:val="16"/>
                <w:lang w:val="de-CH"/>
              </w:rPr>
            </w:pPr>
            <w:r>
              <w:rPr>
                <w:sz w:val="16"/>
                <w:szCs w:val="16"/>
                <w:lang w:val="de-CH"/>
              </w:rPr>
              <w:t>≥ 1:250</w:t>
            </w:r>
          </w:p>
        </w:tc>
        <w:tc>
          <w:tcPr>
            <w:tcW w:w="2268" w:type="dxa"/>
          </w:tcPr>
          <w:p w14:paraId="032FB69B" w14:textId="77777777" w:rsidR="00CC6602" w:rsidRDefault="00CC6602" w:rsidP="00CC6602">
            <w:pPr>
              <w:pStyle w:val="TabellenStandard"/>
              <w:rPr>
                <w:sz w:val="16"/>
                <w:szCs w:val="16"/>
                <w:lang w:val="de-CH"/>
              </w:rPr>
            </w:pPr>
            <w:r>
              <w:rPr>
                <w:sz w:val="16"/>
                <w:szCs w:val="16"/>
                <w:lang w:val="de-CH"/>
              </w:rPr>
              <w:t>Perimeter des öffentlichen Kanalisationsbereiches</w:t>
            </w:r>
          </w:p>
          <w:p w14:paraId="587D0604" w14:textId="77777777" w:rsidR="00CC6602" w:rsidRDefault="00CC6602" w:rsidP="00CC6602">
            <w:pPr>
              <w:pStyle w:val="TabellenStandard"/>
              <w:rPr>
                <w:sz w:val="16"/>
                <w:szCs w:val="16"/>
                <w:lang w:val="de-CH"/>
              </w:rPr>
            </w:pPr>
            <w:r>
              <w:rPr>
                <w:sz w:val="16"/>
                <w:szCs w:val="16"/>
                <w:lang w:val="de-CH"/>
              </w:rPr>
              <w:t xml:space="preserve">Begrenzung Teileinzugsgebiet </w:t>
            </w:r>
          </w:p>
          <w:p w14:paraId="4F5C99A7" w14:textId="77777777" w:rsidR="00CC6602" w:rsidRDefault="00CC6602" w:rsidP="00CC6602">
            <w:pPr>
              <w:pStyle w:val="TabellenStandard"/>
              <w:rPr>
                <w:sz w:val="16"/>
                <w:szCs w:val="16"/>
                <w:lang w:val="de-CH"/>
              </w:rPr>
            </w:pPr>
            <w:r>
              <w:rPr>
                <w:sz w:val="16"/>
                <w:szCs w:val="16"/>
                <w:lang w:val="de-CH"/>
              </w:rPr>
              <w:t>Entwässerungsanlagen</w:t>
            </w:r>
          </w:p>
          <w:p w14:paraId="2E7F701D" w14:textId="77777777" w:rsidR="00CC6602" w:rsidRDefault="00CC6602" w:rsidP="00CC6602">
            <w:pPr>
              <w:pStyle w:val="TabellenStandard"/>
              <w:rPr>
                <w:sz w:val="16"/>
                <w:szCs w:val="16"/>
                <w:lang w:val="de-CH"/>
              </w:rPr>
            </w:pPr>
            <w:r>
              <w:rPr>
                <w:sz w:val="16"/>
                <w:szCs w:val="16"/>
                <w:lang w:val="de-CH"/>
              </w:rPr>
              <w:t>Sonderbauwerke</w:t>
            </w:r>
          </w:p>
          <w:p w14:paraId="59DDCFF1" w14:textId="77777777" w:rsidR="005B6ABA" w:rsidRPr="005B6ABA" w:rsidRDefault="005B6ABA" w:rsidP="005B6ABA">
            <w:pPr>
              <w:pStyle w:val="TabellenStandard"/>
              <w:rPr>
                <w:sz w:val="16"/>
                <w:szCs w:val="16"/>
                <w:lang w:val="de-CH"/>
              </w:rPr>
            </w:pPr>
            <w:r w:rsidRPr="005B6ABA">
              <w:rPr>
                <w:sz w:val="16"/>
                <w:szCs w:val="16"/>
                <w:lang w:val="de-CH"/>
              </w:rPr>
              <w:t>Abwasserbehandlung ländlicher Raum (ALR)</w:t>
            </w:r>
          </w:p>
          <w:p w14:paraId="23D901D2" w14:textId="77777777" w:rsidR="00CC6602" w:rsidRDefault="00CC6602" w:rsidP="00CC6602">
            <w:pPr>
              <w:pStyle w:val="TabellenStandard"/>
              <w:rPr>
                <w:sz w:val="16"/>
                <w:szCs w:val="16"/>
                <w:lang w:val="de-CH"/>
              </w:rPr>
            </w:pPr>
            <w:r>
              <w:rPr>
                <w:sz w:val="16"/>
                <w:szCs w:val="16"/>
                <w:lang w:val="de-CH"/>
              </w:rPr>
              <w:t>Bauzone/Reservezone</w:t>
            </w:r>
          </w:p>
          <w:p w14:paraId="5727888A" w14:textId="77777777" w:rsidR="00CC6602" w:rsidRDefault="00CC6602" w:rsidP="00CC6602">
            <w:pPr>
              <w:pStyle w:val="TabellenStandard"/>
              <w:rPr>
                <w:sz w:val="16"/>
                <w:szCs w:val="16"/>
                <w:lang w:val="de-CH"/>
              </w:rPr>
            </w:pPr>
            <w:r>
              <w:rPr>
                <w:sz w:val="16"/>
                <w:szCs w:val="16"/>
                <w:lang w:val="de-CH"/>
              </w:rPr>
              <w:t>Grundwasserschutzzone</w:t>
            </w:r>
          </w:p>
          <w:p w14:paraId="5BDFAE28" w14:textId="22ADF944" w:rsidR="00F03BF3" w:rsidRPr="00582B42" w:rsidRDefault="00CC6602" w:rsidP="00CC6602">
            <w:pPr>
              <w:pStyle w:val="TabellenStandard"/>
              <w:rPr>
                <w:sz w:val="16"/>
                <w:szCs w:val="16"/>
                <w:lang w:val="de-CH"/>
              </w:rPr>
            </w:pPr>
            <w:r>
              <w:rPr>
                <w:sz w:val="16"/>
                <w:szCs w:val="16"/>
                <w:lang w:val="de-CH"/>
              </w:rPr>
              <w:t>Eingedoltes Gewässer</w:t>
            </w:r>
          </w:p>
        </w:tc>
        <w:tc>
          <w:tcPr>
            <w:tcW w:w="1985" w:type="dxa"/>
          </w:tcPr>
          <w:p w14:paraId="2F291C02" w14:textId="18E7ECEB" w:rsidR="00F03BF3" w:rsidRPr="00582B42" w:rsidRDefault="00CC6602" w:rsidP="00F2125E">
            <w:pPr>
              <w:pStyle w:val="TabellenStandard"/>
              <w:rPr>
                <w:sz w:val="16"/>
                <w:szCs w:val="16"/>
                <w:lang w:val="de-CH"/>
              </w:rPr>
            </w:pPr>
            <w:r>
              <w:rPr>
                <w:sz w:val="16"/>
                <w:szCs w:val="16"/>
                <w:lang w:val="de-CH"/>
              </w:rPr>
              <w:t>Teileinzugsgebiete beschriften mit den wichtigsten Parametern</w:t>
            </w:r>
            <w:r w:rsidR="00AF702B">
              <w:rPr>
                <w:sz w:val="16"/>
                <w:szCs w:val="16"/>
                <w:lang w:val="de-CH"/>
              </w:rPr>
              <w:t xml:space="preserve"> (</w:t>
            </w:r>
            <w:r w:rsidR="00F2125E">
              <w:rPr>
                <w:sz w:val="16"/>
                <w:szCs w:val="16"/>
                <w:lang w:val="de-CH"/>
              </w:rPr>
              <w:t>in dieser Reihenfolge):</w:t>
            </w:r>
            <w:r w:rsidR="00AF702B">
              <w:rPr>
                <w:sz w:val="16"/>
                <w:szCs w:val="16"/>
                <w:lang w:val="de-CH"/>
              </w:rPr>
              <w:t xml:space="preserve"> Knoten_SW_geplantRef,</w:t>
            </w:r>
            <w:r w:rsidR="00F2125E">
              <w:rPr>
                <w:sz w:val="16"/>
                <w:szCs w:val="16"/>
                <w:lang w:val="de-CH"/>
              </w:rPr>
              <w:t xml:space="preserve"> Knoten_RW_geplantRef (nur in Trennsystem),</w:t>
            </w:r>
            <w:r w:rsidR="00AF702B">
              <w:rPr>
                <w:sz w:val="16"/>
                <w:szCs w:val="16"/>
                <w:lang w:val="de-CH"/>
              </w:rPr>
              <w:t xml:space="preserve"> Abflussbegrenzung_geplant</w:t>
            </w:r>
            <w:r w:rsidR="0012423C">
              <w:rPr>
                <w:sz w:val="16"/>
                <w:szCs w:val="16"/>
                <w:lang w:val="de-CH"/>
              </w:rPr>
              <w:t xml:space="preserve"> (nur in Trennsystem)</w:t>
            </w:r>
            <w:r w:rsidR="00AF702B">
              <w:rPr>
                <w:sz w:val="16"/>
                <w:szCs w:val="16"/>
                <w:lang w:val="de-CH"/>
              </w:rPr>
              <w:t>, Abflussbeiwert_SW_geplant, Abflussbeiwert_RW_geplant</w:t>
            </w:r>
            <w:r w:rsidR="00F2125E">
              <w:rPr>
                <w:sz w:val="16"/>
                <w:szCs w:val="16"/>
                <w:lang w:val="de-CH"/>
              </w:rPr>
              <w:t xml:space="preserve"> (nur in Trennsystem)</w:t>
            </w:r>
            <w:r w:rsidR="00AF702B">
              <w:rPr>
                <w:sz w:val="16"/>
                <w:szCs w:val="16"/>
                <w:lang w:val="de-CH"/>
              </w:rPr>
              <w:t>, Einwohnerdichte_geplant</w:t>
            </w:r>
            <w:r w:rsidR="00AA7E25">
              <w:rPr>
                <w:sz w:val="16"/>
                <w:szCs w:val="16"/>
                <w:lang w:val="de-CH"/>
              </w:rPr>
              <w:t>, Flaeche</w:t>
            </w:r>
          </w:p>
        </w:tc>
        <w:tc>
          <w:tcPr>
            <w:tcW w:w="3261" w:type="dxa"/>
          </w:tcPr>
          <w:p w14:paraId="57244CA5" w14:textId="6069328D" w:rsidR="00F03BF3" w:rsidRPr="00582B42" w:rsidRDefault="004727D7" w:rsidP="008D3096">
            <w:pPr>
              <w:pStyle w:val="TabellenStandard"/>
              <w:rPr>
                <w:sz w:val="16"/>
                <w:szCs w:val="16"/>
                <w:lang w:val="de-CH"/>
              </w:rPr>
            </w:pPr>
            <w:r>
              <w:rPr>
                <w:noProof/>
                <w:lang w:val="de-CH"/>
              </w:rPr>
              <w:drawing>
                <wp:inline distT="0" distB="0" distL="0" distR="0" wp14:anchorId="3EC53552" wp14:editId="73BACE47">
                  <wp:extent cx="1923415" cy="1197337"/>
                  <wp:effectExtent l="0" t="0" r="635" b="317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65090" cy="1223280"/>
                          </a:xfrm>
                          <a:prstGeom prst="rect">
                            <a:avLst/>
                          </a:prstGeom>
                        </pic:spPr>
                      </pic:pic>
                    </a:graphicData>
                  </a:graphic>
                </wp:inline>
              </w:drawing>
            </w:r>
          </w:p>
        </w:tc>
      </w:tr>
    </w:tbl>
    <w:p w14:paraId="3BF2EE38" w14:textId="5154A664" w:rsidR="00AA3144" w:rsidRDefault="00AA3144" w:rsidP="00AA3144">
      <w:pPr>
        <w:pStyle w:val="berschrift2"/>
      </w:pPr>
      <w:bookmarkStart w:id="36" w:name="_Toc63262704"/>
      <w:r>
        <w:lastRenderedPageBreak/>
        <w:t>Planansicht Massnahmenplan</w:t>
      </w:r>
      <w:bookmarkEnd w:id="36"/>
    </w:p>
    <w:p w14:paraId="0EBDB5A2" w14:textId="77777777" w:rsidR="00A645A0" w:rsidRPr="00A645A0" w:rsidRDefault="00A645A0" w:rsidP="00A645A0">
      <w:pPr>
        <w:pStyle w:val="Textkrper"/>
        <w:spacing w:line="320" w:lineRule="atLeast"/>
        <w:rPr>
          <w:rFonts w:cs="Arial"/>
        </w:rPr>
      </w:pPr>
      <w:r w:rsidRPr="00A645A0">
        <w:rPr>
          <w:rFonts w:cs="Arial"/>
        </w:rPr>
        <w:t xml:space="preserve">Im Teilprojekt «Massnahmenplanung und Nutzungsplanung» wird eine vollständige Auflistung aller im GEP/V-GEP vorgesehenen Massnahmen erarbeitet. Dies können bauliche, organisatorische und finanzielle Massnahmen oder nachfolgende nötige Abklärungen sein. </w:t>
      </w:r>
    </w:p>
    <w:p w14:paraId="1EEDB7BC" w14:textId="47547949" w:rsidR="00A645A0" w:rsidRPr="009F154D" w:rsidRDefault="00A645A0" w:rsidP="00A645A0">
      <w:pPr>
        <w:pStyle w:val="Textkrper"/>
        <w:spacing w:line="320" w:lineRule="atLeast"/>
        <w:rPr>
          <w:rFonts w:cs="Arial"/>
        </w:rPr>
      </w:pPr>
      <w:r w:rsidRPr="00A645A0">
        <w:rPr>
          <w:rFonts w:cs="Arial"/>
        </w:rPr>
        <w:t xml:space="preserve">Nebst der Darstellung der Massnahmen mit Raumbezug in einem Massnahmenplan (vgl. </w:t>
      </w:r>
      <w:r w:rsidRPr="00A645A0">
        <w:rPr>
          <w:rFonts w:cs="Arial"/>
        </w:rPr>
        <w:fldChar w:fldCharType="begin"/>
      </w:r>
      <w:r w:rsidRPr="00A645A0">
        <w:rPr>
          <w:rFonts w:cs="Arial"/>
        </w:rPr>
        <w:instrText xml:space="preserve"> REF _Ref33102550 \r \h  \* MERGEFORMAT </w:instrText>
      </w:r>
      <w:r w:rsidRPr="00A645A0">
        <w:rPr>
          <w:rFonts w:cs="Arial"/>
        </w:rPr>
      </w:r>
      <w:r w:rsidRPr="00A645A0">
        <w:rPr>
          <w:rFonts w:cs="Arial"/>
        </w:rPr>
        <w:fldChar w:fldCharType="separate"/>
      </w:r>
      <w:r w:rsidR="00D46611">
        <w:rPr>
          <w:rFonts w:cs="Arial"/>
        </w:rPr>
        <w:t>Anhang I</w:t>
      </w:r>
      <w:r w:rsidRPr="00A645A0">
        <w:rPr>
          <w:rFonts w:cs="Arial"/>
        </w:rPr>
        <w:fldChar w:fldCharType="end"/>
      </w:r>
      <w:r w:rsidRPr="00A645A0">
        <w:rPr>
          <w:rFonts w:cs="Arial"/>
        </w:rPr>
        <w:t xml:space="preserve">) werden die Massnahmen (auch die Massnahmen ohne Raumbezug) in einer Massnahmentabelle aufgelistet (vgl. </w:t>
      </w:r>
      <w:r w:rsidR="00B56F92">
        <w:rPr>
          <w:rFonts w:cs="Arial"/>
        </w:rPr>
        <w:fldChar w:fldCharType="begin"/>
      </w:r>
      <w:r w:rsidR="00B56F92">
        <w:rPr>
          <w:rFonts w:cs="Arial"/>
        </w:rPr>
        <w:instrText xml:space="preserve"> REF _Ref58852309 \r \h </w:instrText>
      </w:r>
      <w:r w:rsidR="00B56F92">
        <w:rPr>
          <w:rFonts w:cs="Arial"/>
        </w:rPr>
      </w:r>
      <w:r w:rsidR="00B56F92">
        <w:rPr>
          <w:rFonts w:cs="Arial"/>
        </w:rPr>
        <w:fldChar w:fldCharType="separate"/>
      </w:r>
      <w:r w:rsidR="00D46611">
        <w:rPr>
          <w:rFonts w:cs="Arial"/>
        </w:rPr>
        <w:t>Anhang IV</w:t>
      </w:r>
      <w:r w:rsidR="00B56F92">
        <w:rPr>
          <w:rFonts w:cs="Arial"/>
        </w:rPr>
        <w:fldChar w:fldCharType="end"/>
      </w:r>
      <w:r w:rsidRPr="00A645A0">
        <w:rPr>
          <w:rFonts w:cs="Arial"/>
        </w:rPr>
        <w:t>).</w:t>
      </w:r>
    </w:p>
    <w:p w14:paraId="70AFA298" w14:textId="2176F1AE" w:rsidR="00E069B2" w:rsidRPr="00C838A3" w:rsidRDefault="00B330B6" w:rsidP="00E069B2">
      <w:pPr>
        <w:pStyle w:val="Fliesstext"/>
      </w:pPr>
      <w:r>
        <w:t>Als Grundlage des</w:t>
      </w:r>
      <w:r w:rsidR="00DD66A6">
        <w:t xml:space="preserve"> Massnahmenplanes «GEP» dient ein vereinfachte</w:t>
      </w:r>
      <w:r w:rsidR="00EF0B67">
        <w:t>r Erschliessungsplan «GEP»</w:t>
      </w:r>
      <w:r w:rsidR="00131CE4">
        <w:t xml:space="preserve"> </w:t>
      </w:r>
      <w:r w:rsidR="00131CE4">
        <w:fldChar w:fldCharType="begin"/>
      </w:r>
      <w:r w:rsidR="00131CE4">
        <w:instrText xml:space="preserve"> REF _Ref33101936 \r \h </w:instrText>
      </w:r>
      <w:r w:rsidR="00131CE4">
        <w:fldChar w:fldCharType="separate"/>
      </w:r>
      <w:r w:rsidR="00D46611">
        <w:t>[5]</w:t>
      </w:r>
      <w:r w:rsidR="00131CE4">
        <w:fldChar w:fldCharType="end"/>
      </w:r>
      <w:r w:rsidR="00EF0B67">
        <w:t xml:space="preserve"> ohne die </w:t>
      </w:r>
      <w:r w:rsidR="00AB4A89">
        <w:t xml:space="preserve">textuellen Informationen der </w:t>
      </w:r>
      <w:r w:rsidR="00EF0B67">
        <w:t>Teileinzugsgebiet</w:t>
      </w:r>
      <w:r w:rsidR="00AB4A89">
        <w:t>e,</w:t>
      </w:r>
      <w:r w:rsidR="00EF0B67">
        <w:t xml:space="preserve"> dafür mit zusätzlichen Informationen zu den geplanten Massnahmen.</w:t>
      </w:r>
    </w:p>
    <w:p w14:paraId="3E28A581" w14:textId="382F5E17" w:rsidR="00E069B2" w:rsidRPr="00FB5575" w:rsidRDefault="00E069B2" w:rsidP="00E069B2">
      <w:pPr>
        <w:pStyle w:val="berschrift3"/>
      </w:pPr>
      <w:bookmarkStart w:id="37" w:name="_Toc63262705"/>
      <w:r w:rsidRPr="00FB5575">
        <w:t xml:space="preserve">Darstellungsebene </w:t>
      </w:r>
      <w:r w:rsidR="00FB5575" w:rsidRPr="00FB5575">
        <w:t>Massnahmen mit Bezeichnung gem. Massnahmentabelle</w:t>
      </w:r>
      <w:bookmarkEnd w:id="37"/>
    </w:p>
    <w:p w14:paraId="6B379BD8" w14:textId="35454515" w:rsidR="00E069B2" w:rsidRDefault="00FB5575" w:rsidP="00FB5575">
      <w:pPr>
        <w:pStyle w:val="Fliesstext"/>
      </w:pPr>
      <w:r w:rsidRPr="00FB5575">
        <w:t xml:space="preserve">Jede Massnahme des Massnahmenplans wird mit </w:t>
      </w:r>
      <w:r w:rsidR="00D904CC">
        <w:t>ihrer</w:t>
      </w:r>
      <w:r w:rsidRPr="00FB5575">
        <w:t xml:space="preserve"> Bezeichnung </w:t>
      </w:r>
      <w:r w:rsidR="00D904CC">
        <w:t>beschriftet</w:t>
      </w:r>
      <w:r w:rsidRPr="00FB5575">
        <w:t>. Diese wird im Massnahmenplan «GEP» dargestellt</w:t>
      </w:r>
      <w:r w:rsidR="00B330B6">
        <w:t>.</w:t>
      </w:r>
      <w:r w:rsidR="00313A75">
        <w:t xml:space="preserve"> Die Kategorien aus dem Datenmodell werden in folgenden Massnahmengruppen zusammengefasst</w:t>
      </w:r>
      <w:r w:rsidR="00D42ECF">
        <w:t xml:space="preserve"> (in Klammern stehen die Kategorien gemäss Datenmodell)</w:t>
      </w:r>
      <w:r w:rsidR="00313A75">
        <w:t>:</w:t>
      </w:r>
    </w:p>
    <w:p w14:paraId="742E45E0" w14:textId="08790441" w:rsidR="00D42ECF" w:rsidRPr="00D42ECF" w:rsidRDefault="00223244" w:rsidP="00223244">
      <w:pPr>
        <w:pStyle w:val="Fliesstext"/>
        <w:spacing w:after="0"/>
        <w:ind w:left="1418"/>
        <w:rPr>
          <w:i/>
          <w:sz w:val="16"/>
          <w:szCs w:val="16"/>
        </w:rPr>
      </w:pPr>
      <w:r>
        <w:rPr>
          <w:noProof/>
        </w:rPr>
        <w:drawing>
          <wp:anchor distT="0" distB="0" distL="114300" distR="114300" simplePos="0" relativeHeight="251681792" behindDoc="0" locked="0" layoutInCell="1" allowOverlap="1" wp14:anchorId="71B8AAF3" wp14:editId="663FA914">
            <wp:simplePos x="0" y="0"/>
            <wp:positionH relativeFrom="margin">
              <wp:posOffset>-8626</wp:posOffset>
            </wp:positionH>
            <wp:positionV relativeFrom="paragraph">
              <wp:posOffset>6985</wp:posOffset>
            </wp:positionV>
            <wp:extent cx="552450" cy="514350"/>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2450" cy="514350"/>
                    </a:xfrm>
                    <a:prstGeom prst="rect">
                      <a:avLst/>
                    </a:prstGeom>
                  </pic:spPr>
                </pic:pic>
              </a:graphicData>
            </a:graphic>
          </wp:anchor>
        </w:drawing>
      </w:r>
      <w:r w:rsidR="00313A75">
        <w:t xml:space="preserve">Massnahme: </w:t>
      </w:r>
      <w:r w:rsidR="00D904CC">
        <w:t>Investition/</w:t>
      </w:r>
      <w:r w:rsidR="00313A75">
        <w:t>Neuerschliessung</w:t>
      </w:r>
      <w:r w:rsidR="00D42ECF">
        <w:t xml:space="preserve"> </w:t>
      </w:r>
    </w:p>
    <w:p w14:paraId="3382EC2D" w14:textId="53A705B8" w:rsidR="00223244" w:rsidRPr="00223244" w:rsidRDefault="00D42ECF" w:rsidP="00223244">
      <w:pPr>
        <w:pStyle w:val="Fliesstext"/>
        <w:spacing w:after="240"/>
        <w:ind w:left="1418"/>
        <w:rPr>
          <w:noProof/>
        </w:rPr>
      </w:pPr>
      <w:r w:rsidRPr="00D42ECF">
        <w:rPr>
          <w:i/>
          <w:sz w:val="16"/>
          <w:szCs w:val="16"/>
        </w:rPr>
        <w:t>(Netzerweiterung, Sonderbauwerk_Neubau)</w:t>
      </w:r>
      <w:r w:rsidR="00223244" w:rsidRPr="00223244">
        <w:rPr>
          <w:noProof/>
        </w:rPr>
        <w:t xml:space="preserve"> </w:t>
      </w:r>
    </w:p>
    <w:p w14:paraId="5AE94204" w14:textId="49934ADF" w:rsidR="00D42ECF" w:rsidRPr="00D42ECF" w:rsidRDefault="00D145BD" w:rsidP="00223244">
      <w:pPr>
        <w:pStyle w:val="Fliesstext"/>
        <w:spacing w:after="0"/>
        <w:ind w:left="1418"/>
        <w:rPr>
          <w:i/>
          <w:sz w:val="16"/>
          <w:szCs w:val="16"/>
        </w:rPr>
      </w:pPr>
      <w:r>
        <w:rPr>
          <w:noProof/>
        </w:rPr>
        <w:drawing>
          <wp:anchor distT="0" distB="0" distL="114300" distR="114300" simplePos="0" relativeHeight="251686912" behindDoc="0" locked="0" layoutInCell="1" allowOverlap="1" wp14:anchorId="374BE273" wp14:editId="09369B16">
            <wp:simplePos x="0" y="0"/>
            <wp:positionH relativeFrom="column">
              <wp:posOffset>28575</wp:posOffset>
            </wp:positionH>
            <wp:positionV relativeFrom="paragraph">
              <wp:posOffset>30480</wp:posOffset>
            </wp:positionV>
            <wp:extent cx="472708" cy="466725"/>
            <wp:effectExtent l="0" t="0" r="381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472708" cy="466725"/>
                    </a:xfrm>
                    <a:prstGeom prst="rect">
                      <a:avLst/>
                    </a:prstGeom>
                  </pic:spPr>
                </pic:pic>
              </a:graphicData>
            </a:graphic>
            <wp14:sizeRelH relativeFrom="margin">
              <wp14:pctWidth>0</wp14:pctWidth>
            </wp14:sizeRelH>
            <wp14:sizeRelV relativeFrom="margin">
              <wp14:pctHeight>0</wp14:pctHeight>
            </wp14:sizeRelV>
          </wp:anchor>
        </w:drawing>
      </w:r>
      <w:r w:rsidR="00313A75">
        <w:t>Massnahme: Werterhalt/Sanierung</w:t>
      </w:r>
      <w:r w:rsidR="00D42ECF">
        <w:t xml:space="preserve"> </w:t>
      </w:r>
    </w:p>
    <w:p w14:paraId="22FB227C" w14:textId="6C231860" w:rsidR="00223244" w:rsidRPr="00D42ECF" w:rsidRDefault="00D42ECF" w:rsidP="00223244">
      <w:pPr>
        <w:pStyle w:val="Fliesstext"/>
        <w:spacing w:after="240"/>
        <w:ind w:left="1418"/>
        <w:rPr>
          <w:i/>
          <w:sz w:val="16"/>
          <w:szCs w:val="16"/>
        </w:rPr>
      </w:pPr>
      <w:r w:rsidRPr="00D42ECF">
        <w:rPr>
          <w:i/>
          <w:sz w:val="16"/>
          <w:szCs w:val="16"/>
        </w:rPr>
        <w:t>(Erhaltung_Erneuerung, Erhaltung_unbekannt, Erhaltung_Renovierung_Reparatur)</w:t>
      </w:r>
    </w:p>
    <w:p w14:paraId="71141673" w14:textId="2CBE98EF" w:rsidR="00D42ECF" w:rsidRPr="00D42ECF" w:rsidRDefault="00223244" w:rsidP="00223244">
      <w:pPr>
        <w:pStyle w:val="Fliesstext"/>
        <w:spacing w:after="0"/>
        <w:ind w:left="1418"/>
        <w:rPr>
          <w:i/>
          <w:sz w:val="16"/>
          <w:szCs w:val="16"/>
        </w:rPr>
      </w:pPr>
      <w:r>
        <w:rPr>
          <w:noProof/>
        </w:rPr>
        <w:drawing>
          <wp:anchor distT="0" distB="0" distL="114300" distR="114300" simplePos="0" relativeHeight="251683840" behindDoc="0" locked="0" layoutInCell="1" allowOverlap="1" wp14:anchorId="448E0E1A" wp14:editId="41CBC1EA">
            <wp:simplePos x="0" y="0"/>
            <wp:positionH relativeFrom="column">
              <wp:posOffset>19685</wp:posOffset>
            </wp:positionH>
            <wp:positionV relativeFrom="paragraph">
              <wp:posOffset>93716</wp:posOffset>
            </wp:positionV>
            <wp:extent cx="485775" cy="466725"/>
            <wp:effectExtent l="0" t="0" r="9525" b="952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85775" cy="466725"/>
                    </a:xfrm>
                    <a:prstGeom prst="rect">
                      <a:avLst/>
                    </a:prstGeom>
                  </pic:spPr>
                </pic:pic>
              </a:graphicData>
            </a:graphic>
          </wp:anchor>
        </w:drawing>
      </w:r>
      <w:r w:rsidR="00313A75">
        <w:t>Massnahme: Konzeptionell</w:t>
      </w:r>
      <w:r w:rsidR="00D42ECF">
        <w:t xml:space="preserve"> </w:t>
      </w:r>
    </w:p>
    <w:p w14:paraId="3520382B" w14:textId="32A0436B" w:rsidR="00223244" w:rsidRPr="00D42ECF" w:rsidRDefault="00C87B22" w:rsidP="00223244">
      <w:pPr>
        <w:pStyle w:val="Fliesstext"/>
        <w:spacing w:after="240"/>
        <w:ind w:left="1418"/>
        <w:rPr>
          <w:i/>
          <w:sz w:val="16"/>
          <w:szCs w:val="16"/>
        </w:rPr>
      </w:pPr>
      <w:r>
        <w:rPr>
          <w:noProof/>
        </w:rPr>
        <w:drawing>
          <wp:anchor distT="0" distB="0" distL="114300" distR="114300" simplePos="0" relativeHeight="251688960" behindDoc="0" locked="0" layoutInCell="1" allowOverlap="1" wp14:anchorId="193F95E7" wp14:editId="07D5DFE7">
            <wp:simplePos x="0" y="0"/>
            <wp:positionH relativeFrom="margin">
              <wp:posOffset>9525</wp:posOffset>
            </wp:positionH>
            <wp:positionV relativeFrom="paragraph">
              <wp:posOffset>544830</wp:posOffset>
            </wp:positionV>
            <wp:extent cx="516135" cy="485775"/>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16135" cy="485775"/>
                    </a:xfrm>
                    <a:prstGeom prst="rect">
                      <a:avLst/>
                    </a:prstGeom>
                  </pic:spPr>
                </pic:pic>
              </a:graphicData>
            </a:graphic>
            <wp14:sizeRelH relativeFrom="margin">
              <wp14:pctWidth>0</wp14:pctWidth>
            </wp14:sizeRelH>
            <wp14:sizeRelV relativeFrom="margin">
              <wp14:pctHeight>0</wp14:pctHeight>
            </wp14:sizeRelV>
          </wp:anchor>
        </w:drawing>
      </w:r>
      <w:r w:rsidR="00D42ECF" w:rsidRPr="00D42ECF">
        <w:rPr>
          <w:i/>
          <w:sz w:val="16"/>
          <w:szCs w:val="16"/>
        </w:rPr>
        <w:t>(Abflussvermeidung_Retention_Versickerung, Aufhebung, Fremdwasserreduktion, Funktionsaenderung, Sonderbauwerk_Anpassung</w:t>
      </w:r>
      <w:r w:rsidR="006B1C51">
        <w:rPr>
          <w:i/>
          <w:sz w:val="16"/>
          <w:szCs w:val="16"/>
        </w:rPr>
        <w:t>,</w:t>
      </w:r>
      <w:r w:rsidR="006B1C51" w:rsidRPr="006B1C51">
        <w:rPr>
          <w:i/>
          <w:sz w:val="16"/>
          <w:szCs w:val="16"/>
        </w:rPr>
        <w:t xml:space="preserve"> </w:t>
      </w:r>
      <w:r w:rsidR="006B1C51" w:rsidRPr="00D42ECF">
        <w:rPr>
          <w:i/>
          <w:sz w:val="16"/>
          <w:szCs w:val="16"/>
        </w:rPr>
        <w:t>administrative_Massnahme</w:t>
      </w:r>
      <w:r w:rsidR="00D42ECF" w:rsidRPr="00D42ECF">
        <w:rPr>
          <w:i/>
          <w:sz w:val="16"/>
          <w:szCs w:val="16"/>
        </w:rPr>
        <w:t>)</w:t>
      </w:r>
    </w:p>
    <w:p w14:paraId="6248FB5B" w14:textId="0E2EC09F" w:rsidR="00144A42" w:rsidRPr="00D42ECF" w:rsidRDefault="00144A42" w:rsidP="00223244">
      <w:pPr>
        <w:pStyle w:val="Fliesstext"/>
        <w:spacing w:after="0"/>
        <w:ind w:left="1418"/>
        <w:rPr>
          <w:i/>
          <w:sz w:val="16"/>
          <w:szCs w:val="16"/>
        </w:rPr>
      </w:pPr>
      <w:r>
        <w:t xml:space="preserve">Massnahme: Administrativ </w:t>
      </w:r>
    </w:p>
    <w:p w14:paraId="3279627D" w14:textId="58A10D0C" w:rsidR="00223244" w:rsidRPr="00144A42" w:rsidRDefault="00C87B22" w:rsidP="00223244">
      <w:pPr>
        <w:pStyle w:val="Fliesstext"/>
        <w:spacing w:after="240"/>
        <w:ind w:left="1418"/>
        <w:rPr>
          <w:i/>
          <w:sz w:val="16"/>
          <w:szCs w:val="16"/>
        </w:rPr>
      </w:pPr>
      <w:r>
        <w:rPr>
          <w:i/>
          <w:sz w:val="16"/>
          <w:szCs w:val="16"/>
        </w:rPr>
        <w:t xml:space="preserve"> </w:t>
      </w:r>
      <w:r w:rsidR="00144A42">
        <w:rPr>
          <w:i/>
          <w:sz w:val="16"/>
          <w:szCs w:val="16"/>
        </w:rPr>
        <w:t>(GEP_Bearbeitung</w:t>
      </w:r>
      <w:r w:rsidR="00144A42" w:rsidRPr="00D42ECF">
        <w:rPr>
          <w:i/>
          <w:sz w:val="16"/>
          <w:szCs w:val="16"/>
        </w:rPr>
        <w:t>)</w:t>
      </w:r>
      <w:r w:rsidR="00223244" w:rsidRPr="00223244">
        <w:rPr>
          <w:noProof/>
        </w:rPr>
        <w:t xml:space="preserve"> </w:t>
      </w:r>
    </w:p>
    <w:p w14:paraId="7A50A53D" w14:textId="77777777" w:rsidR="00B76A82" w:rsidRDefault="00C87B22" w:rsidP="00196C90">
      <w:pPr>
        <w:pStyle w:val="Fliesstext"/>
        <w:spacing w:after="0"/>
        <w:ind w:left="1418"/>
      </w:pPr>
      <w:r>
        <w:rPr>
          <w:noProof/>
        </w:rPr>
        <w:drawing>
          <wp:anchor distT="0" distB="0" distL="114300" distR="114300" simplePos="0" relativeHeight="251687936" behindDoc="0" locked="0" layoutInCell="1" allowOverlap="1" wp14:anchorId="4DD806B0" wp14:editId="4ECED1DF">
            <wp:simplePos x="0" y="0"/>
            <wp:positionH relativeFrom="column">
              <wp:posOffset>28575</wp:posOffset>
            </wp:positionH>
            <wp:positionV relativeFrom="paragraph">
              <wp:posOffset>128575</wp:posOffset>
            </wp:positionV>
            <wp:extent cx="532442" cy="466725"/>
            <wp:effectExtent l="0" t="0" r="127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32442" cy="466725"/>
                    </a:xfrm>
                    <a:prstGeom prst="rect">
                      <a:avLst/>
                    </a:prstGeom>
                  </pic:spPr>
                </pic:pic>
              </a:graphicData>
            </a:graphic>
            <wp14:sizeRelH relativeFrom="margin">
              <wp14:pctWidth>0</wp14:pctWidth>
            </wp14:sizeRelH>
            <wp14:sizeRelV relativeFrom="margin">
              <wp14:pctHeight>0</wp14:pctHeight>
            </wp14:sizeRelV>
          </wp:anchor>
        </w:drawing>
      </w:r>
      <w:r w:rsidR="00313A75">
        <w:t>Massnahme: Andere</w:t>
      </w:r>
      <w:r w:rsidR="00D42ECF">
        <w:t xml:space="preserve"> </w:t>
      </w:r>
    </w:p>
    <w:p w14:paraId="1A091B54" w14:textId="1E7D4504" w:rsidR="00D42ECF" w:rsidRDefault="00D42ECF" w:rsidP="00196C90">
      <w:pPr>
        <w:pStyle w:val="Fliesstext"/>
        <w:spacing w:after="0"/>
        <w:ind w:left="1418"/>
        <w:rPr>
          <w:i/>
          <w:sz w:val="16"/>
          <w:szCs w:val="16"/>
        </w:rPr>
      </w:pPr>
      <w:r w:rsidRPr="00D42ECF">
        <w:rPr>
          <w:i/>
          <w:sz w:val="16"/>
          <w:szCs w:val="16"/>
        </w:rPr>
        <w:t>(Kontrolle_und_Ueberwachung, Massnahme_im_Gewaesser, Stoerfallvorsorge, andere</w:t>
      </w:r>
      <w:r w:rsidR="006B1C51">
        <w:rPr>
          <w:i/>
          <w:sz w:val="16"/>
          <w:szCs w:val="16"/>
        </w:rPr>
        <w:t>,</w:t>
      </w:r>
      <w:r w:rsidR="006B1C51" w:rsidRPr="006B1C51">
        <w:rPr>
          <w:i/>
          <w:sz w:val="16"/>
          <w:szCs w:val="16"/>
        </w:rPr>
        <w:t xml:space="preserve"> </w:t>
      </w:r>
      <w:r w:rsidR="006B1C51" w:rsidRPr="00D42ECF">
        <w:rPr>
          <w:i/>
          <w:sz w:val="16"/>
          <w:szCs w:val="16"/>
        </w:rPr>
        <w:t>Erhaltung_Reinigung</w:t>
      </w:r>
      <w:r w:rsidRPr="00D42ECF">
        <w:rPr>
          <w:i/>
          <w:sz w:val="16"/>
          <w:szCs w:val="16"/>
        </w:rPr>
        <w:t>)</w:t>
      </w:r>
    </w:p>
    <w:p w14:paraId="46CD77DB" w14:textId="2AF66296" w:rsidR="00EF4806" w:rsidRDefault="00EF4806" w:rsidP="00196C90">
      <w:pPr>
        <w:pStyle w:val="Fliesstext"/>
        <w:spacing w:after="0"/>
        <w:ind w:left="1418"/>
        <w:rPr>
          <w:i/>
          <w:sz w:val="16"/>
          <w:szCs w:val="16"/>
        </w:rPr>
      </w:pPr>
    </w:p>
    <w:p w14:paraId="4930E590" w14:textId="73AAEF03" w:rsidR="00574BB4" w:rsidRDefault="00574BB4" w:rsidP="00196C90">
      <w:pPr>
        <w:pStyle w:val="Fliesstext"/>
        <w:spacing w:after="0"/>
        <w:ind w:left="1418"/>
        <w:rPr>
          <w:i/>
          <w:sz w:val="16"/>
          <w:szCs w:val="16"/>
        </w:rPr>
      </w:pPr>
    </w:p>
    <w:p w14:paraId="7FA0289E" w14:textId="5AE8DB3A" w:rsidR="00574BB4" w:rsidRDefault="00574BB4" w:rsidP="00196C90">
      <w:pPr>
        <w:pStyle w:val="Fliesstext"/>
        <w:spacing w:after="0"/>
        <w:ind w:left="1418"/>
        <w:rPr>
          <w:i/>
          <w:sz w:val="16"/>
          <w:szCs w:val="16"/>
        </w:rPr>
      </w:pPr>
    </w:p>
    <w:p w14:paraId="322F2081" w14:textId="7F6C2054" w:rsidR="00574BB4" w:rsidRDefault="00574BB4" w:rsidP="00196C90">
      <w:pPr>
        <w:pStyle w:val="Fliesstext"/>
        <w:spacing w:after="0"/>
        <w:ind w:left="1418"/>
        <w:rPr>
          <w:i/>
          <w:sz w:val="16"/>
          <w:szCs w:val="16"/>
        </w:rPr>
      </w:pPr>
    </w:p>
    <w:p w14:paraId="722125A2" w14:textId="14C04ED8" w:rsidR="00574BB4" w:rsidRDefault="00574BB4" w:rsidP="00196C90">
      <w:pPr>
        <w:pStyle w:val="Fliesstext"/>
        <w:spacing w:after="0"/>
        <w:ind w:left="1418"/>
        <w:rPr>
          <w:i/>
          <w:sz w:val="16"/>
          <w:szCs w:val="16"/>
        </w:rPr>
      </w:pPr>
    </w:p>
    <w:p w14:paraId="309D6A7E" w14:textId="2021874F" w:rsidR="00574BB4" w:rsidRDefault="00574BB4" w:rsidP="00196C90">
      <w:pPr>
        <w:pStyle w:val="Fliesstext"/>
        <w:spacing w:after="0"/>
        <w:ind w:left="1418"/>
        <w:rPr>
          <w:i/>
          <w:sz w:val="16"/>
          <w:szCs w:val="16"/>
        </w:rPr>
      </w:pPr>
    </w:p>
    <w:p w14:paraId="41509DA4" w14:textId="77777777" w:rsidR="00574BB4" w:rsidRPr="0076450D" w:rsidRDefault="00574BB4" w:rsidP="00196C90">
      <w:pPr>
        <w:pStyle w:val="Fliesstext"/>
        <w:spacing w:after="0"/>
        <w:ind w:left="1418"/>
        <w:rPr>
          <w:i/>
          <w:sz w:val="16"/>
          <w:szCs w:val="16"/>
        </w:rPr>
      </w:pPr>
    </w:p>
    <w:tbl>
      <w:tblPr>
        <w:tblStyle w:val="Tabellenraster"/>
        <w:tblpPr w:leftFromText="141" w:rightFromText="141" w:vertAnchor="text" w:horzAnchor="margin" w:tblpX="-851" w:tblpY="119"/>
        <w:tblW w:w="8647"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2268"/>
        <w:gridCol w:w="1560"/>
        <w:gridCol w:w="1417"/>
        <w:gridCol w:w="3402"/>
      </w:tblGrid>
      <w:tr w:rsidR="00961CB5" w:rsidRPr="00FB5575" w14:paraId="36162524" w14:textId="77777777" w:rsidTr="00E069B2">
        <w:tc>
          <w:tcPr>
            <w:tcW w:w="2268" w:type="dxa"/>
          </w:tcPr>
          <w:p w14:paraId="14D89737" w14:textId="77777777" w:rsidR="00E069B2" w:rsidRPr="00FB5575" w:rsidRDefault="00E069B2" w:rsidP="00E069B2">
            <w:pPr>
              <w:pStyle w:val="TabellenStandard"/>
              <w:rPr>
                <w:b/>
                <w:sz w:val="16"/>
                <w:szCs w:val="16"/>
                <w:lang w:val="de-CH"/>
              </w:rPr>
            </w:pPr>
            <w:r w:rsidRPr="00FB5575">
              <w:rPr>
                <w:b/>
                <w:sz w:val="16"/>
                <w:szCs w:val="16"/>
                <w:lang w:val="de-CH"/>
              </w:rPr>
              <w:lastRenderedPageBreak/>
              <w:t>Bedeutung</w:t>
            </w:r>
          </w:p>
          <w:p w14:paraId="542DC8A2" w14:textId="77777777" w:rsidR="00E069B2" w:rsidRPr="00FB5575" w:rsidRDefault="00E069B2" w:rsidP="00E069B2">
            <w:pPr>
              <w:pStyle w:val="TabellenStandard"/>
              <w:rPr>
                <w:i/>
                <w:sz w:val="16"/>
                <w:szCs w:val="16"/>
                <w:lang w:val="de-CH"/>
              </w:rPr>
            </w:pPr>
            <w:r w:rsidRPr="00FB5575">
              <w:rPr>
                <w:i/>
                <w:sz w:val="16"/>
                <w:szCs w:val="16"/>
                <w:lang w:val="de-CH"/>
              </w:rPr>
              <w:t>Legendentext</w:t>
            </w:r>
          </w:p>
        </w:tc>
        <w:tc>
          <w:tcPr>
            <w:tcW w:w="1560" w:type="dxa"/>
          </w:tcPr>
          <w:p w14:paraId="7B76DCC5" w14:textId="77777777" w:rsidR="00E069B2" w:rsidRPr="00FB5575" w:rsidRDefault="00E069B2" w:rsidP="00E069B2">
            <w:pPr>
              <w:pStyle w:val="TabellenStandard"/>
              <w:rPr>
                <w:b/>
                <w:sz w:val="16"/>
                <w:szCs w:val="16"/>
                <w:lang w:val="de-CH"/>
              </w:rPr>
            </w:pPr>
            <w:r w:rsidRPr="00FB5575">
              <w:rPr>
                <w:b/>
                <w:sz w:val="16"/>
                <w:szCs w:val="16"/>
                <w:lang w:val="de-CH"/>
              </w:rPr>
              <w:t>Symbol</w:t>
            </w:r>
          </w:p>
        </w:tc>
        <w:tc>
          <w:tcPr>
            <w:tcW w:w="1417" w:type="dxa"/>
          </w:tcPr>
          <w:p w14:paraId="1A005D51" w14:textId="77777777" w:rsidR="00E069B2" w:rsidRPr="00FB5575" w:rsidRDefault="00E069B2" w:rsidP="00E069B2">
            <w:pPr>
              <w:pStyle w:val="TabellenStandard"/>
              <w:rPr>
                <w:b/>
                <w:sz w:val="16"/>
                <w:szCs w:val="16"/>
                <w:lang w:val="de-CH"/>
              </w:rPr>
            </w:pPr>
            <w:r w:rsidRPr="00FB5575">
              <w:rPr>
                <w:b/>
                <w:sz w:val="16"/>
                <w:szCs w:val="16"/>
                <w:lang w:val="de-CH"/>
              </w:rPr>
              <w:t>Beschreibung / Stil-ID</w:t>
            </w:r>
          </w:p>
        </w:tc>
        <w:tc>
          <w:tcPr>
            <w:tcW w:w="3402" w:type="dxa"/>
          </w:tcPr>
          <w:p w14:paraId="1B08A7B2" w14:textId="77777777" w:rsidR="00E069B2" w:rsidRPr="00FB5575" w:rsidRDefault="00E069B2" w:rsidP="00E069B2">
            <w:pPr>
              <w:pStyle w:val="TabellenStandard"/>
              <w:ind w:left="-32" w:firstLine="32"/>
              <w:rPr>
                <w:b/>
                <w:sz w:val="16"/>
                <w:szCs w:val="16"/>
                <w:lang w:val="de-CH"/>
              </w:rPr>
            </w:pPr>
            <w:r w:rsidRPr="00FB5575">
              <w:rPr>
                <w:b/>
                <w:sz w:val="16"/>
                <w:szCs w:val="16"/>
                <w:lang w:val="de-CH"/>
              </w:rPr>
              <w:t>Beispiel</w:t>
            </w:r>
          </w:p>
        </w:tc>
      </w:tr>
      <w:tr w:rsidR="00961CB5" w:rsidRPr="002F7524" w14:paraId="419F8C14" w14:textId="77777777" w:rsidTr="00E069B2">
        <w:tc>
          <w:tcPr>
            <w:tcW w:w="2268" w:type="dxa"/>
          </w:tcPr>
          <w:p w14:paraId="0A9BA8E1" w14:textId="3215D75C" w:rsidR="00E069B2" w:rsidRPr="00FB5575" w:rsidRDefault="00FB5575" w:rsidP="00E069B2">
            <w:pPr>
              <w:pStyle w:val="TabellenStandard"/>
              <w:rPr>
                <w:sz w:val="16"/>
                <w:szCs w:val="16"/>
                <w:lang w:val="de-CH"/>
              </w:rPr>
            </w:pPr>
            <w:r w:rsidRPr="00FB5575">
              <w:rPr>
                <w:sz w:val="16"/>
                <w:szCs w:val="16"/>
                <w:lang w:val="de-CH"/>
              </w:rPr>
              <w:t>Bezeichnung der Massnahme</w:t>
            </w:r>
          </w:p>
          <w:p w14:paraId="10AA6834" w14:textId="73CC08BF" w:rsidR="00E069B2" w:rsidRPr="00FB5575" w:rsidRDefault="00FB5575" w:rsidP="00E069B2">
            <w:pPr>
              <w:pStyle w:val="TabellenStandard"/>
              <w:rPr>
                <w:i/>
                <w:sz w:val="16"/>
                <w:szCs w:val="16"/>
                <w:lang w:val="de-CH"/>
              </w:rPr>
            </w:pPr>
            <w:r w:rsidRPr="00FB5575">
              <w:rPr>
                <w:i/>
                <w:sz w:val="16"/>
                <w:szCs w:val="16"/>
                <w:lang w:val="de-CH"/>
              </w:rPr>
              <w:t>Massnahme: Kategorie gem. Massnahmenplan</w:t>
            </w:r>
          </w:p>
          <w:p w14:paraId="746C49A9" w14:textId="77777777" w:rsidR="00E069B2" w:rsidRPr="00FB5575" w:rsidRDefault="00E069B2" w:rsidP="00E069B2">
            <w:pPr>
              <w:pStyle w:val="TabellenStandard"/>
              <w:rPr>
                <w:sz w:val="16"/>
                <w:szCs w:val="16"/>
                <w:lang w:val="de-CH"/>
              </w:rPr>
            </w:pPr>
          </w:p>
        </w:tc>
        <w:tc>
          <w:tcPr>
            <w:tcW w:w="1560" w:type="dxa"/>
          </w:tcPr>
          <w:p w14:paraId="47C182EF" w14:textId="77777777" w:rsidR="00E069B2" w:rsidRDefault="00313A75" w:rsidP="00E069B2">
            <w:pPr>
              <w:pStyle w:val="TabellenStandard"/>
              <w:rPr>
                <w:sz w:val="16"/>
                <w:szCs w:val="16"/>
                <w:lang w:val="de-CH"/>
              </w:rPr>
            </w:pPr>
            <w:r>
              <w:rPr>
                <w:noProof/>
                <w:lang w:val="de-CH"/>
              </w:rPr>
              <w:drawing>
                <wp:inline distT="0" distB="0" distL="0" distR="0" wp14:anchorId="1FF72401" wp14:editId="672CEF30">
                  <wp:extent cx="657225" cy="5810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57225" cy="581025"/>
                          </a:xfrm>
                          <a:prstGeom prst="rect">
                            <a:avLst/>
                          </a:prstGeom>
                        </pic:spPr>
                      </pic:pic>
                    </a:graphicData>
                  </a:graphic>
                </wp:inline>
              </w:drawing>
            </w:r>
          </w:p>
          <w:p w14:paraId="7952D020" w14:textId="238A26A1" w:rsidR="00223244" w:rsidRPr="00223244" w:rsidRDefault="00223244" w:rsidP="00E069B2">
            <w:pPr>
              <w:pStyle w:val="TabellenStandard"/>
              <w:rPr>
                <w:sz w:val="12"/>
                <w:szCs w:val="12"/>
                <w:lang w:val="de-CH"/>
              </w:rPr>
            </w:pPr>
            <w:r w:rsidRPr="00223244">
              <w:rPr>
                <w:sz w:val="12"/>
                <w:szCs w:val="12"/>
                <w:lang w:val="de-CH"/>
              </w:rPr>
              <w:t>Bsp. Massnahme Investition/Neuerschliessung</w:t>
            </w:r>
          </w:p>
        </w:tc>
        <w:tc>
          <w:tcPr>
            <w:tcW w:w="1417" w:type="dxa"/>
          </w:tcPr>
          <w:p w14:paraId="79076604" w14:textId="663C477D" w:rsidR="00E069B2" w:rsidRPr="00FB5575" w:rsidRDefault="00FB5575" w:rsidP="00E069B2">
            <w:pPr>
              <w:pStyle w:val="TabellenStandard"/>
              <w:rPr>
                <w:sz w:val="16"/>
                <w:szCs w:val="16"/>
                <w:lang w:val="de-CH"/>
              </w:rPr>
            </w:pPr>
            <w:r w:rsidRPr="00FB5575">
              <w:rPr>
                <w:sz w:val="16"/>
                <w:szCs w:val="16"/>
                <w:lang w:val="de-CH"/>
              </w:rPr>
              <w:t xml:space="preserve">Weisser Kreis mit </w:t>
            </w:r>
            <w:r w:rsidR="00313A75">
              <w:rPr>
                <w:sz w:val="16"/>
                <w:szCs w:val="16"/>
                <w:lang w:val="de-CH"/>
              </w:rPr>
              <w:t>variabler</w:t>
            </w:r>
            <w:r w:rsidRPr="00FB5575">
              <w:rPr>
                <w:sz w:val="16"/>
                <w:szCs w:val="16"/>
                <w:lang w:val="de-CH"/>
              </w:rPr>
              <w:t xml:space="preserve"> Umrandung und variabler Schriftfarbe </w:t>
            </w:r>
          </w:p>
          <w:p w14:paraId="2BE1942D" w14:textId="19D3DCD5" w:rsidR="00E069B2" w:rsidRPr="00FB5575" w:rsidRDefault="00E069B2" w:rsidP="00313A75">
            <w:pPr>
              <w:pStyle w:val="TabellenStandard"/>
              <w:rPr>
                <w:sz w:val="16"/>
                <w:szCs w:val="16"/>
                <w:lang w:val="de-CH"/>
              </w:rPr>
            </w:pPr>
            <w:r w:rsidRPr="00FB5575">
              <w:rPr>
                <w:sz w:val="16"/>
                <w:szCs w:val="16"/>
                <w:lang w:val="de-CH"/>
              </w:rPr>
              <w:t>Stil-ID Darstellungskatalog: «</w:t>
            </w:r>
            <w:r w:rsidR="00FB5575" w:rsidRPr="00FB5575">
              <w:rPr>
                <w:sz w:val="16"/>
                <w:szCs w:val="16"/>
                <w:lang w:val="de-CH"/>
              </w:rPr>
              <w:t>P_Mn</w:t>
            </w:r>
            <w:r w:rsidR="00842D74">
              <w:rPr>
                <w:sz w:val="16"/>
                <w:szCs w:val="16"/>
                <w:lang w:val="de-CH"/>
              </w:rPr>
              <w:t>_[</w:t>
            </w:r>
            <w:r w:rsidR="00313A75">
              <w:rPr>
                <w:sz w:val="16"/>
                <w:szCs w:val="16"/>
                <w:lang w:val="de-CH"/>
              </w:rPr>
              <w:t>Massnahmengruppe</w:t>
            </w:r>
            <w:r w:rsidR="00842D74">
              <w:rPr>
                <w:sz w:val="16"/>
                <w:szCs w:val="16"/>
                <w:lang w:val="de-CH"/>
              </w:rPr>
              <w:t>]</w:t>
            </w:r>
            <w:r w:rsidRPr="00FB5575">
              <w:rPr>
                <w:sz w:val="16"/>
                <w:szCs w:val="16"/>
                <w:lang w:val="de-CH"/>
              </w:rPr>
              <w:t>»</w:t>
            </w:r>
          </w:p>
        </w:tc>
        <w:tc>
          <w:tcPr>
            <w:tcW w:w="3402" w:type="dxa"/>
          </w:tcPr>
          <w:p w14:paraId="07FE4B68" w14:textId="3A57C26B" w:rsidR="00E069B2" w:rsidRPr="00FB5575" w:rsidRDefault="00B76A82" w:rsidP="00E069B2">
            <w:pPr>
              <w:pStyle w:val="TabellenStandard"/>
              <w:rPr>
                <w:sz w:val="16"/>
                <w:szCs w:val="16"/>
                <w:lang w:val="de-CH"/>
              </w:rPr>
            </w:pPr>
            <w:r>
              <w:rPr>
                <w:noProof/>
                <w:lang w:val="de-CH"/>
              </w:rPr>
              <w:drawing>
                <wp:inline distT="0" distB="0" distL="0" distR="0" wp14:anchorId="53CA6806" wp14:editId="502EF2BF">
                  <wp:extent cx="2004365" cy="1052042"/>
                  <wp:effectExtent l="0" t="0" r="0" b="0"/>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29360" cy="1065161"/>
                          </a:xfrm>
                          <a:prstGeom prst="rect">
                            <a:avLst/>
                          </a:prstGeom>
                        </pic:spPr>
                      </pic:pic>
                    </a:graphicData>
                  </a:graphic>
                </wp:inline>
              </w:drawing>
            </w:r>
          </w:p>
        </w:tc>
      </w:tr>
    </w:tbl>
    <w:p w14:paraId="42941C92" w14:textId="2D1E3F49" w:rsidR="00E069B2" w:rsidRPr="001B0D35" w:rsidRDefault="00E069B2" w:rsidP="00E069B2">
      <w:pPr>
        <w:pStyle w:val="berschrift3"/>
      </w:pPr>
      <w:bookmarkStart w:id="38" w:name="_Toc63262706"/>
      <w:r w:rsidRPr="001B0D35">
        <w:t xml:space="preserve">Darstellungsebene </w:t>
      </w:r>
      <w:r w:rsidR="00844A3D">
        <w:t>Entwässerungsanlagen</w:t>
      </w:r>
      <w:bookmarkEnd w:id="38"/>
    </w:p>
    <w:p w14:paraId="67C78CA0" w14:textId="6E6EC431" w:rsidR="00D42ECF" w:rsidRDefault="008D58CC" w:rsidP="00DD66A6">
      <w:pPr>
        <w:pStyle w:val="Fliesstext"/>
      </w:pPr>
      <w:r>
        <w:rPr>
          <w:szCs w:val="20"/>
        </w:rPr>
        <w:t xml:space="preserve">Unter den Entwässerungsanlagen sind die öffentlichen Abwasserleitungen und –schächte zusammengefasst. </w:t>
      </w:r>
      <w:r w:rsidR="00D42ECF">
        <w:t>An dieser Stelle wird auf das Darstellungsmodell des Erschliessungsplans GEP</w:t>
      </w:r>
      <w:r w:rsidR="00393337">
        <w:t xml:space="preserve"> </w:t>
      </w:r>
      <w:r w:rsidR="00393337">
        <w:fldChar w:fldCharType="begin"/>
      </w:r>
      <w:r w:rsidR="00393337">
        <w:instrText xml:space="preserve"> REF _Ref33618711 \r \h </w:instrText>
      </w:r>
      <w:r w:rsidR="00393337">
        <w:fldChar w:fldCharType="separate"/>
      </w:r>
      <w:r w:rsidR="00D46611">
        <w:t>[5]</w:t>
      </w:r>
      <w:r w:rsidR="00393337">
        <w:fldChar w:fldCharType="end"/>
      </w:r>
      <w:r w:rsidR="00D42ECF">
        <w:t xml:space="preserve"> verwiesen (Dokument D Infrastrukturmanagement Si</w:t>
      </w:r>
      <w:r w:rsidR="00393337">
        <w:t>edlungsentwässerung Beilage A5). In der folgenden Tabelle sind nur die Schachtsanierungen dargestellt. Dies</w:t>
      </w:r>
      <w:r w:rsidR="00D145BD">
        <w:t>e</w:t>
      </w:r>
      <w:r w:rsidR="00393337">
        <w:t xml:space="preserve"> werden im Erschliessungsplan GEP nicht abgebildet.</w:t>
      </w:r>
      <w:r w:rsidR="00C87B22">
        <w:t xml:space="preserve"> Leitungssanierungen werden mit einer linienförmigen raumbezogenen Massnahme (vgl. Kapitel </w:t>
      </w:r>
      <w:r w:rsidR="00C87B22">
        <w:fldChar w:fldCharType="begin"/>
      </w:r>
      <w:r w:rsidR="00C87B22">
        <w:instrText xml:space="preserve"> REF _Ref44068480 \r \h </w:instrText>
      </w:r>
      <w:r w:rsidR="00C87B22">
        <w:fldChar w:fldCharType="separate"/>
      </w:r>
      <w:r w:rsidR="00D46611">
        <w:t>3.2.3</w:t>
      </w:r>
      <w:r w:rsidR="00C87B22">
        <w:fldChar w:fldCharType="end"/>
      </w:r>
      <w:r w:rsidR="00C87B22">
        <w:t>) dargestellt.</w:t>
      </w:r>
    </w:p>
    <w:p w14:paraId="6E77EE2E" w14:textId="77777777" w:rsidR="00F165A4" w:rsidRPr="004C71DD" w:rsidRDefault="00F165A4" w:rsidP="00DD66A6">
      <w:pPr>
        <w:pStyle w:val="Fliesstext"/>
      </w:pPr>
    </w:p>
    <w:tbl>
      <w:tblPr>
        <w:tblStyle w:val="Tabellenraster"/>
        <w:tblW w:w="8530" w:type="dxa"/>
        <w:tblInd w:w="-709"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1560"/>
        <w:gridCol w:w="1746"/>
        <w:gridCol w:w="1798"/>
        <w:gridCol w:w="3426"/>
      </w:tblGrid>
      <w:tr w:rsidR="00961CB5" w:rsidRPr="00DD66A6" w14:paraId="27CB8BE8" w14:textId="77777777" w:rsidTr="00DD66A6">
        <w:tc>
          <w:tcPr>
            <w:tcW w:w="1560" w:type="dxa"/>
          </w:tcPr>
          <w:p w14:paraId="4F43DB22" w14:textId="77777777" w:rsidR="00DD66A6" w:rsidRPr="00DD66A6" w:rsidRDefault="00DD66A6" w:rsidP="00DD66A6">
            <w:pPr>
              <w:pStyle w:val="TabellenStandard"/>
              <w:rPr>
                <w:b/>
                <w:sz w:val="16"/>
                <w:szCs w:val="16"/>
                <w:lang w:val="de-CH"/>
              </w:rPr>
            </w:pPr>
            <w:r w:rsidRPr="00DD66A6">
              <w:rPr>
                <w:b/>
                <w:sz w:val="16"/>
                <w:szCs w:val="16"/>
                <w:lang w:val="de-CH"/>
              </w:rPr>
              <w:t>Bedeutung</w:t>
            </w:r>
          </w:p>
          <w:p w14:paraId="793A9485" w14:textId="77777777" w:rsidR="00DD66A6" w:rsidRPr="00DD66A6" w:rsidRDefault="00DD66A6" w:rsidP="00DD66A6">
            <w:pPr>
              <w:pStyle w:val="TabellenStandard"/>
              <w:rPr>
                <w:i/>
                <w:sz w:val="16"/>
                <w:szCs w:val="16"/>
                <w:lang w:val="de-CH"/>
              </w:rPr>
            </w:pPr>
            <w:r w:rsidRPr="00DD66A6">
              <w:rPr>
                <w:i/>
                <w:sz w:val="16"/>
                <w:szCs w:val="16"/>
                <w:lang w:val="de-CH"/>
              </w:rPr>
              <w:t>Legendentext</w:t>
            </w:r>
          </w:p>
        </w:tc>
        <w:tc>
          <w:tcPr>
            <w:tcW w:w="1746" w:type="dxa"/>
          </w:tcPr>
          <w:p w14:paraId="5760A51B" w14:textId="77777777" w:rsidR="00DD66A6" w:rsidRPr="00DD66A6" w:rsidRDefault="00DD66A6" w:rsidP="00DD66A6">
            <w:pPr>
              <w:pStyle w:val="TabellenStandard"/>
              <w:rPr>
                <w:b/>
                <w:sz w:val="16"/>
                <w:szCs w:val="16"/>
                <w:lang w:val="de-CH"/>
              </w:rPr>
            </w:pPr>
            <w:r w:rsidRPr="00DD66A6">
              <w:rPr>
                <w:b/>
                <w:sz w:val="16"/>
                <w:szCs w:val="16"/>
                <w:lang w:val="de-CH"/>
              </w:rPr>
              <w:t>Symbol</w:t>
            </w:r>
          </w:p>
        </w:tc>
        <w:tc>
          <w:tcPr>
            <w:tcW w:w="1798" w:type="dxa"/>
          </w:tcPr>
          <w:p w14:paraId="31AAE124" w14:textId="77777777" w:rsidR="00DD66A6" w:rsidRPr="00DD66A6" w:rsidRDefault="00DD66A6" w:rsidP="00DD66A6">
            <w:pPr>
              <w:pStyle w:val="TabellenStandard"/>
              <w:rPr>
                <w:b/>
                <w:sz w:val="16"/>
                <w:szCs w:val="16"/>
                <w:lang w:val="de-CH"/>
              </w:rPr>
            </w:pPr>
            <w:r w:rsidRPr="00DD66A6">
              <w:rPr>
                <w:b/>
                <w:sz w:val="16"/>
                <w:szCs w:val="16"/>
                <w:lang w:val="de-CH"/>
              </w:rPr>
              <w:t>Beschreibung / Stil-ID</w:t>
            </w:r>
          </w:p>
        </w:tc>
        <w:tc>
          <w:tcPr>
            <w:tcW w:w="3426" w:type="dxa"/>
          </w:tcPr>
          <w:p w14:paraId="038BDDE0" w14:textId="77777777" w:rsidR="00DD66A6" w:rsidRPr="00DD66A6" w:rsidRDefault="00DD66A6" w:rsidP="00DD66A6">
            <w:pPr>
              <w:pStyle w:val="TabellenStandard"/>
              <w:ind w:left="-32" w:firstLine="32"/>
              <w:rPr>
                <w:b/>
                <w:sz w:val="16"/>
                <w:szCs w:val="16"/>
                <w:lang w:val="de-CH"/>
              </w:rPr>
            </w:pPr>
            <w:r w:rsidRPr="00DD66A6">
              <w:rPr>
                <w:b/>
                <w:sz w:val="16"/>
                <w:szCs w:val="16"/>
                <w:lang w:val="de-CH"/>
              </w:rPr>
              <w:t>Beispiel</w:t>
            </w:r>
          </w:p>
        </w:tc>
      </w:tr>
      <w:tr w:rsidR="00961CB5" w:rsidRPr="00DD66A6" w14:paraId="1B36A1A5" w14:textId="77777777" w:rsidTr="00DD66A6">
        <w:tc>
          <w:tcPr>
            <w:tcW w:w="1560" w:type="dxa"/>
          </w:tcPr>
          <w:p w14:paraId="74DEC438" w14:textId="45299F3F" w:rsidR="00DD66A6" w:rsidRDefault="00DD66A6" w:rsidP="00DD66A6">
            <w:pPr>
              <w:pStyle w:val="TabellenStandard"/>
              <w:rPr>
                <w:sz w:val="16"/>
                <w:szCs w:val="16"/>
                <w:lang w:val="de-CH"/>
              </w:rPr>
            </w:pPr>
            <w:r>
              <w:rPr>
                <w:sz w:val="16"/>
                <w:szCs w:val="16"/>
                <w:lang w:val="de-CH"/>
              </w:rPr>
              <w:t>Zu</w:t>
            </w:r>
            <w:r w:rsidR="0047728A">
              <w:rPr>
                <w:sz w:val="16"/>
                <w:szCs w:val="16"/>
                <w:lang w:val="de-CH"/>
              </w:rPr>
              <w:t xml:space="preserve"> sanierendes</w:t>
            </w:r>
            <w:r>
              <w:rPr>
                <w:sz w:val="16"/>
                <w:szCs w:val="16"/>
                <w:lang w:val="de-CH"/>
              </w:rPr>
              <w:t xml:space="preserve"> </w:t>
            </w:r>
            <w:r w:rsidR="0047728A">
              <w:rPr>
                <w:sz w:val="16"/>
                <w:szCs w:val="16"/>
                <w:lang w:val="de-CH"/>
              </w:rPr>
              <w:t>knotenbezogenes Abwasserbauwerk</w:t>
            </w:r>
            <w:r>
              <w:rPr>
                <w:sz w:val="16"/>
                <w:szCs w:val="16"/>
                <w:lang w:val="de-CH"/>
              </w:rPr>
              <w:t xml:space="preserve"> </w:t>
            </w:r>
          </w:p>
          <w:p w14:paraId="7103C79F" w14:textId="6A44676A" w:rsidR="00DD66A6" w:rsidRPr="00DD66A6" w:rsidRDefault="0047728A" w:rsidP="00DD66A6">
            <w:pPr>
              <w:pStyle w:val="TabellenStandard"/>
              <w:rPr>
                <w:sz w:val="16"/>
                <w:szCs w:val="16"/>
                <w:lang w:val="de-CH"/>
              </w:rPr>
            </w:pPr>
            <w:r>
              <w:rPr>
                <w:i/>
                <w:sz w:val="16"/>
                <w:szCs w:val="16"/>
                <w:lang w:val="de-CH"/>
              </w:rPr>
              <w:t>Sanierung Abwasserbauwerk</w:t>
            </w:r>
          </w:p>
        </w:tc>
        <w:tc>
          <w:tcPr>
            <w:tcW w:w="1746" w:type="dxa"/>
          </w:tcPr>
          <w:p w14:paraId="390E2269" w14:textId="49760EF2" w:rsidR="00DD66A6" w:rsidRPr="00DD66A6" w:rsidRDefault="00144A42" w:rsidP="00DD66A6">
            <w:pPr>
              <w:pStyle w:val="TabellenStandard"/>
              <w:rPr>
                <w:noProof/>
                <w:lang w:val="de-CH"/>
              </w:rPr>
            </w:pPr>
            <w:r>
              <w:rPr>
                <w:noProof/>
                <w:lang w:val="de-CH"/>
              </w:rPr>
              <w:drawing>
                <wp:inline distT="0" distB="0" distL="0" distR="0" wp14:anchorId="512845BC" wp14:editId="3A7DAE47">
                  <wp:extent cx="750498" cy="281436"/>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64121" cy="324045"/>
                          </a:xfrm>
                          <a:prstGeom prst="rect">
                            <a:avLst/>
                          </a:prstGeom>
                        </pic:spPr>
                      </pic:pic>
                    </a:graphicData>
                  </a:graphic>
                </wp:inline>
              </w:drawing>
            </w:r>
          </w:p>
        </w:tc>
        <w:tc>
          <w:tcPr>
            <w:tcW w:w="1798" w:type="dxa"/>
          </w:tcPr>
          <w:p w14:paraId="33269F8A" w14:textId="75196F28" w:rsidR="00DD66A6" w:rsidRDefault="00DD66A6" w:rsidP="00DD66A6">
            <w:pPr>
              <w:pStyle w:val="TabellenStandard"/>
              <w:rPr>
                <w:sz w:val="16"/>
                <w:szCs w:val="16"/>
                <w:lang w:val="de-CH"/>
              </w:rPr>
            </w:pPr>
            <w:r>
              <w:rPr>
                <w:sz w:val="16"/>
                <w:szCs w:val="16"/>
                <w:lang w:val="de-CH"/>
              </w:rPr>
              <w:t xml:space="preserve">Leitung: </w:t>
            </w:r>
            <w:r w:rsidR="0080311D">
              <w:rPr>
                <w:sz w:val="16"/>
                <w:szCs w:val="16"/>
                <w:lang w:val="de-CH"/>
              </w:rPr>
              <w:t>Roter Doppelpf</w:t>
            </w:r>
            <w:r w:rsidR="00E266D7">
              <w:rPr>
                <w:sz w:val="16"/>
                <w:szCs w:val="16"/>
                <w:lang w:val="de-CH"/>
              </w:rPr>
              <w:t>eil (s. linienförmige Massnahme)</w:t>
            </w:r>
          </w:p>
          <w:p w14:paraId="71C5246B" w14:textId="77777777" w:rsidR="00DD66A6" w:rsidRDefault="00DD66A6" w:rsidP="00DD66A6">
            <w:pPr>
              <w:pStyle w:val="TabellenStandard"/>
              <w:rPr>
                <w:sz w:val="16"/>
                <w:szCs w:val="16"/>
                <w:lang w:val="de-CH"/>
              </w:rPr>
            </w:pPr>
            <w:r>
              <w:rPr>
                <w:sz w:val="16"/>
                <w:szCs w:val="16"/>
                <w:lang w:val="de-CH"/>
              </w:rPr>
              <w:t>Schacht: roter Kreis</w:t>
            </w:r>
          </w:p>
          <w:p w14:paraId="2C87B232" w14:textId="77777777" w:rsidR="00DD66A6" w:rsidRDefault="00DD66A6" w:rsidP="00DD66A6">
            <w:pPr>
              <w:pStyle w:val="TabellenStandard"/>
              <w:rPr>
                <w:sz w:val="16"/>
                <w:szCs w:val="16"/>
                <w:lang w:val="de-CH"/>
              </w:rPr>
            </w:pPr>
          </w:p>
          <w:p w14:paraId="6E4AF587" w14:textId="69548C92" w:rsidR="00DD66A6" w:rsidRPr="00DD66A6" w:rsidRDefault="00DD66A6" w:rsidP="00E266D7">
            <w:pPr>
              <w:pStyle w:val="TabellenStandard"/>
              <w:rPr>
                <w:sz w:val="16"/>
                <w:szCs w:val="16"/>
                <w:lang w:val="de-CH"/>
              </w:rPr>
            </w:pPr>
            <w:r>
              <w:rPr>
                <w:sz w:val="16"/>
                <w:szCs w:val="16"/>
                <w:lang w:val="de-CH"/>
              </w:rPr>
              <w:t xml:space="preserve">Stil-ID Darstellungskatalog: Leitung: </w:t>
            </w:r>
            <w:r w:rsidR="006C6903">
              <w:rPr>
                <w:sz w:val="16"/>
                <w:szCs w:val="16"/>
                <w:lang w:val="de-CH"/>
              </w:rPr>
              <w:t>«</w:t>
            </w:r>
            <w:r>
              <w:rPr>
                <w:sz w:val="16"/>
                <w:szCs w:val="16"/>
                <w:lang w:val="de-CH"/>
              </w:rPr>
              <w:t>L_</w:t>
            </w:r>
            <w:r w:rsidR="00E266D7">
              <w:rPr>
                <w:sz w:val="16"/>
                <w:szCs w:val="16"/>
                <w:lang w:val="de-CH"/>
              </w:rPr>
              <w:t>Mn</w:t>
            </w:r>
            <w:r w:rsidR="006C6903">
              <w:rPr>
                <w:sz w:val="16"/>
                <w:szCs w:val="16"/>
                <w:lang w:val="de-CH"/>
              </w:rPr>
              <w:t>»</w:t>
            </w:r>
            <w:r>
              <w:rPr>
                <w:sz w:val="16"/>
                <w:szCs w:val="16"/>
                <w:lang w:val="de-CH"/>
              </w:rPr>
              <w:t xml:space="preserve">; Schacht: </w:t>
            </w:r>
            <w:r w:rsidR="006C6903">
              <w:rPr>
                <w:sz w:val="16"/>
                <w:szCs w:val="16"/>
                <w:lang w:val="de-CH"/>
              </w:rPr>
              <w:t>«</w:t>
            </w:r>
            <w:r>
              <w:rPr>
                <w:sz w:val="16"/>
                <w:szCs w:val="16"/>
                <w:lang w:val="de-CH"/>
              </w:rPr>
              <w:t>P_san</w:t>
            </w:r>
            <w:r w:rsidR="006C6903">
              <w:rPr>
                <w:sz w:val="16"/>
                <w:szCs w:val="16"/>
                <w:lang w:val="de-CH"/>
              </w:rPr>
              <w:t>»</w:t>
            </w:r>
          </w:p>
        </w:tc>
        <w:tc>
          <w:tcPr>
            <w:tcW w:w="3426" w:type="dxa"/>
          </w:tcPr>
          <w:p w14:paraId="4CBA1EA6" w14:textId="0BFB5DD4" w:rsidR="00DD66A6" w:rsidRPr="00DD66A6" w:rsidRDefault="00B76A82" w:rsidP="00DD66A6">
            <w:pPr>
              <w:pStyle w:val="TabellenStandard"/>
              <w:rPr>
                <w:noProof/>
                <w:lang w:val="de-CH"/>
              </w:rPr>
            </w:pPr>
            <w:r>
              <w:rPr>
                <w:noProof/>
                <w:lang w:val="de-CH"/>
              </w:rPr>
              <w:drawing>
                <wp:inline distT="0" distB="0" distL="0" distR="0" wp14:anchorId="454B368D" wp14:editId="77ECC45F">
                  <wp:extent cx="1989735" cy="1252226"/>
                  <wp:effectExtent l="0" t="0" r="0" b="508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01932" cy="1259902"/>
                          </a:xfrm>
                          <a:prstGeom prst="rect">
                            <a:avLst/>
                          </a:prstGeom>
                        </pic:spPr>
                      </pic:pic>
                    </a:graphicData>
                  </a:graphic>
                </wp:inline>
              </w:drawing>
            </w:r>
          </w:p>
        </w:tc>
      </w:tr>
    </w:tbl>
    <w:p w14:paraId="01750DBD" w14:textId="09146FF9" w:rsidR="008571CC" w:rsidRPr="00EB190C" w:rsidRDefault="008571CC" w:rsidP="008571CC">
      <w:pPr>
        <w:pStyle w:val="berschrift3"/>
      </w:pPr>
      <w:bookmarkStart w:id="39" w:name="_Ref44068480"/>
      <w:bookmarkStart w:id="40" w:name="_Toc63262707"/>
      <w:r w:rsidRPr="00EB190C">
        <w:t xml:space="preserve">Darstellungsebene </w:t>
      </w:r>
      <w:r w:rsidR="00393337">
        <w:t>flächenförmige und linienförmige raumbezogene Massnahmen</w:t>
      </w:r>
      <w:bookmarkEnd w:id="39"/>
      <w:bookmarkEnd w:id="40"/>
    </w:p>
    <w:p w14:paraId="029CABA9" w14:textId="748F542A" w:rsidR="008571CC" w:rsidRDefault="008571CC" w:rsidP="008571CC">
      <w:pPr>
        <w:pStyle w:val="Fliesstext"/>
      </w:pPr>
      <w:r w:rsidRPr="00EB190C">
        <w:t>Sonstige raumbezogene Massnahmen</w:t>
      </w:r>
      <w:r>
        <w:t xml:space="preserve"> gem. Massnahmentabelle</w:t>
      </w:r>
      <w:r w:rsidRPr="00EB190C">
        <w:t xml:space="preserve">, welche nicht durch die oben beschriebenen Massnahmen abgedeckt </w:t>
      </w:r>
      <w:r>
        <w:t>sind</w:t>
      </w:r>
      <w:r w:rsidRPr="00EB190C">
        <w:t>, werden mit einer rot schraffierten Fläche</w:t>
      </w:r>
      <w:r w:rsidR="00C07D55">
        <w:t xml:space="preserve"> (Flächenmassnahme)</w:t>
      </w:r>
      <w:r w:rsidRPr="00EB190C">
        <w:t xml:space="preserve"> </w:t>
      </w:r>
      <w:r w:rsidR="0071098A">
        <w:t xml:space="preserve">oder einem roten Doppelpfeil </w:t>
      </w:r>
      <w:r w:rsidR="00C07D55">
        <w:t xml:space="preserve">(Linienmassnahme) </w:t>
      </w:r>
      <w:r w:rsidRPr="00EB190C">
        <w:t xml:space="preserve">dargestellt. </w:t>
      </w:r>
      <w:r w:rsidR="00CA3FD9">
        <w:t>Dies kann beispielsweise eine Nachführung eines GEP-Teilprojektes für ein bestimmtes Gebiet (Flächenmassnahme) oder eine Leitungssanierung sein (Linienmassnahme).</w:t>
      </w:r>
    </w:p>
    <w:p w14:paraId="4F721503" w14:textId="6C786FE6" w:rsidR="008571CC" w:rsidRDefault="008571CC" w:rsidP="008571CC">
      <w:pPr>
        <w:pStyle w:val="Fliesstext"/>
      </w:pPr>
    </w:p>
    <w:tbl>
      <w:tblPr>
        <w:tblStyle w:val="Tabellenraster"/>
        <w:tblW w:w="8364" w:type="dxa"/>
        <w:tblInd w:w="-709" w:type="dxa"/>
        <w:tblBorders>
          <w:left w:val="none" w:sz="0" w:space="0" w:color="auto"/>
          <w:right w:val="none" w:sz="0" w:space="0" w:color="auto"/>
          <w:insideH w:val="dotted" w:sz="2" w:space="0" w:color="auto"/>
          <w:insideV w:val="dotted" w:sz="2" w:space="0" w:color="auto"/>
        </w:tblBorders>
        <w:tblLayout w:type="fixed"/>
        <w:tblLook w:val="04A0" w:firstRow="1" w:lastRow="0" w:firstColumn="1" w:lastColumn="0" w:noHBand="0" w:noVBand="1"/>
      </w:tblPr>
      <w:tblGrid>
        <w:gridCol w:w="1985"/>
        <w:gridCol w:w="1701"/>
        <w:gridCol w:w="1276"/>
        <w:gridCol w:w="3402"/>
      </w:tblGrid>
      <w:tr w:rsidR="008571CC" w:rsidRPr="002F7524" w14:paraId="5A1E2BAE" w14:textId="77777777" w:rsidTr="00754A52">
        <w:tc>
          <w:tcPr>
            <w:tcW w:w="1985" w:type="dxa"/>
          </w:tcPr>
          <w:p w14:paraId="669CF647" w14:textId="77777777" w:rsidR="008571CC" w:rsidRPr="000419A2" w:rsidRDefault="008571CC" w:rsidP="00754A52">
            <w:pPr>
              <w:pStyle w:val="TabellenStandard"/>
              <w:rPr>
                <w:b/>
                <w:sz w:val="16"/>
                <w:szCs w:val="16"/>
                <w:lang w:val="de-CH"/>
              </w:rPr>
            </w:pPr>
            <w:r w:rsidRPr="000419A2">
              <w:rPr>
                <w:b/>
                <w:sz w:val="16"/>
                <w:szCs w:val="16"/>
                <w:lang w:val="de-CH"/>
              </w:rPr>
              <w:lastRenderedPageBreak/>
              <w:t>Bedeutung</w:t>
            </w:r>
          </w:p>
          <w:p w14:paraId="2EA0FFC0" w14:textId="77777777" w:rsidR="008571CC" w:rsidRPr="000419A2" w:rsidRDefault="008571CC" w:rsidP="00754A52">
            <w:pPr>
              <w:pStyle w:val="TabellenStandard"/>
              <w:rPr>
                <w:i/>
                <w:sz w:val="16"/>
                <w:szCs w:val="16"/>
                <w:lang w:val="de-CH"/>
              </w:rPr>
            </w:pPr>
            <w:r w:rsidRPr="000419A2">
              <w:rPr>
                <w:i/>
                <w:sz w:val="16"/>
                <w:szCs w:val="16"/>
                <w:lang w:val="de-CH"/>
              </w:rPr>
              <w:t>Legendentext</w:t>
            </w:r>
          </w:p>
        </w:tc>
        <w:tc>
          <w:tcPr>
            <w:tcW w:w="1701" w:type="dxa"/>
          </w:tcPr>
          <w:p w14:paraId="71802930" w14:textId="77777777" w:rsidR="008571CC" w:rsidRPr="000419A2" w:rsidRDefault="008571CC" w:rsidP="00754A52">
            <w:pPr>
              <w:pStyle w:val="TabellenStandard"/>
              <w:rPr>
                <w:b/>
                <w:sz w:val="16"/>
                <w:szCs w:val="16"/>
                <w:lang w:val="de-CH"/>
              </w:rPr>
            </w:pPr>
            <w:r w:rsidRPr="000419A2">
              <w:rPr>
                <w:b/>
                <w:sz w:val="16"/>
                <w:szCs w:val="16"/>
                <w:lang w:val="de-CH"/>
              </w:rPr>
              <w:t>Symbol</w:t>
            </w:r>
          </w:p>
        </w:tc>
        <w:tc>
          <w:tcPr>
            <w:tcW w:w="1276" w:type="dxa"/>
          </w:tcPr>
          <w:p w14:paraId="5CB8F85E" w14:textId="77777777" w:rsidR="008571CC" w:rsidRPr="000419A2" w:rsidRDefault="008571CC" w:rsidP="00754A52">
            <w:pPr>
              <w:pStyle w:val="TabellenStandard"/>
              <w:rPr>
                <w:b/>
                <w:sz w:val="16"/>
                <w:szCs w:val="16"/>
                <w:lang w:val="de-CH"/>
              </w:rPr>
            </w:pPr>
            <w:r w:rsidRPr="000419A2">
              <w:rPr>
                <w:b/>
                <w:sz w:val="16"/>
                <w:szCs w:val="16"/>
                <w:lang w:val="de-CH"/>
              </w:rPr>
              <w:t>Beschreibung / Stil-ID</w:t>
            </w:r>
          </w:p>
        </w:tc>
        <w:tc>
          <w:tcPr>
            <w:tcW w:w="3402" w:type="dxa"/>
          </w:tcPr>
          <w:p w14:paraId="3F1D1793" w14:textId="77777777" w:rsidR="008571CC" w:rsidRPr="000419A2" w:rsidRDefault="008571CC" w:rsidP="00754A52">
            <w:pPr>
              <w:pStyle w:val="TabellenStandard"/>
              <w:ind w:left="-32" w:firstLine="32"/>
              <w:rPr>
                <w:b/>
                <w:sz w:val="16"/>
                <w:szCs w:val="16"/>
                <w:lang w:val="de-CH"/>
              </w:rPr>
            </w:pPr>
            <w:r w:rsidRPr="000419A2">
              <w:rPr>
                <w:b/>
                <w:sz w:val="16"/>
                <w:szCs w:val="16"/>
                <w:lang w:val="de-CH"/>
              </w:rPr>
              <w:t>Beispiel</w:t>
            </w:r>
          </w:p>
        </w:tc>
      </w:tr>
      <w:tr w:rsidR="008571CC" w:rsidRPr="002F7524" w14:paraId="44C7F39D" w14:textId="77777777" w:rsidTr="00754A52">
        <w:tc>
          <w:tcPr>
            <w:tcW w:w="1985" w:type="dxa"/>
          </w:tcPr>
          <w:p w14:paraId="527EA4C7" w14:textId="426EB2DF" w:rsidR="008571CC" w:rsidRPr="000419A2" w:rsidRDefault="008571CC" w:rsidP="00754A52">
            <w:pPr>
              <w:pStyle w:val="TabellenStandard"/>
              <w:rPr>
                <w:sz w:val="16"/>
                <w:szCs w:val="16"/>
                <w:lang w:val="de-CH"/>
              </w:rPr>
            </w:pPr>
            <w:r w:rsidRPr="000419A2">
              <w:rPr>
                <w:sz w:val="16"/>
                <w:szCs w:val="16"/>
                <w:lang w:val="de-CH"/>
              </w:rPr>
              <w:t xml:space="preserve">Sonstige </w:t>
            </w:r>
            <w:r w:rsidR="00393337">
              <w:rPr>
                <w:sz w:val="16"/>
                <w:szCs w:val="16"/>
                <w:lang w:val="de-CH"/>
              </w:rPr>
              <w:t xml:space="preserve">flächenförmige </w:t>
            </w:r>
            <w:r w:rsidRPr="000419A2">
              <w:rPr>
                <w:sz w:val="16"/>
                <w:szCs w:val="16"/>
                <w:lang w:val="de-CH"/>
              </w:rPr>
              <w:t>raumbezogene Massnahmen</w:t>
            </w:r>
          </w:p>
          <w:p w14:paraId="5F8435B7" w14:textId="031EA206" w:rsidR="008571CC" w:rsidRPr="000419A2" w:rsidRDefault="00393337" w:rsidP="00393337">
            <w:pPr>
              <w:pStyle w:val="TabellenStandard"/>
              <w:rPr>
                <w:i/>
                <w:sz w:val="16"/>
                <w:szCs w:val="16"/>
                <w:lang w:val="de-CH"/>
              </w:rPr>
            </w:pPr>
            <w:r>
              <w:rPr>
                <w:i/>
                <w:sz w:val="16"/>
                <w:szCs w:val="16"/>
                <w:lang w:val="de-CH"/>
              </w:rPr>
              <w:t>Flächenförmige r</w:t>
            </w:r>
            <w:r w:rsidR="008571CC" w:rsidRPr="000419A2">
              <w:rPr>
                <w:i/>
                <w:sz w:val="16"/>
                <w:szCs w:val="16"/>
                <w:lang w:val="de-CH"/>
              </w:rPr>
              <w:t>aumbezogene Massnahme gem. Massnahmentabelle</w:t>
            </w:r>
            <w:r w:rsidR="00CA3FD9">
              <w:rPr>
                <w:i/>
                <w:sz w:val="16"/>
                <w:szCs w:val="16"/>
                <w:lang w:val="de-CH"/>
              </w:rPr>
              <w:t xml:space="preserve"> </w:t>
            </w:r>
          </w:p>
        </w:tc>
        <w:tc>
          <w:tcPr>
            <w:tcW w:w="1701" w:type="dxa"/>
          </w:tcPr>
          <w:p w14:paraId="6E0D9BFF" w14:textId="77777777" w:rsidR="008571CC" w:rsidRPr="000419A2" w:rsidRDefault="008571CC" w:rsidP="00754A52">
            <w:pPr>
              <w:pStyle w:val="TabellenStandard"/>
              <w:rPr>
                <w:noProof/>
                <w:lang w:val="de-CH"/>
              </w:rPr>
            </w:pPr>
            <w:r w:rsidRPr="000419A2">
              <w:rPr>
                <w:noProof/>
                <w:lang w:val="de-CH"/>
              </w:rPr>
              <w:drawing>
                <wp:inline distT="0" distB="0" distL="0" distR="0" wp14:anchorId="1EE48057" wp14:editId="3F1C3D3B">
                  <wp:extent cx="699940" cy="457200"/>
                  <wp:effectExtent l="0" t="0" r="5080" b="0"/>
                  <wp:docPr id="264" name="Grafik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703375" cy="459444"/>
                          </a:xfrm>
                          <a:prstGeom prst="rect">
                            <a:avLst/>
                          </a:prstGeom>
                        </pic:spPr>
                      </pic:pic>
                    </a:graphicData>
                  </a:graphic>
                </wp:inline>
              </w:drawing>
            </w:r>
          </w:p>
          <w:p w14:paraId="1B2682C5" w14:textId="77777777" w:rsidR="008571CC" w:rsidRPr="000419A2" w:rsidRDefault="008571CC" w:rsidP="00754A52">
            <w:pPr>
              <w:pStyle w:val="TabellenStandard"/>
              <w:rPr>
                <w:sz w:val="16"/>
                <w:szCs w:val="16"/>
                <w:lang w:val="de-CH"/>
              </w:rPr>
            </w:pPr>
          </w:p>
        </w:tc>
        <w:tc>
          <w:tcPr>
            <w:tcW w:w="1276" w:type="dxa"/>
          </w:tcPr>
          <w:p w14:paraId="2F73803B" w14:textId="77777777" w:rsidR="008571CC" w:rsidRPr="000419A2" w:rsidRDefault="008571CC" w:rsidP="00754A52">
            <w:pPr>
              <w:pStyle w:val="TabellenStandard"/>
              <w:rPr>
                <w:sz w:val="16"/>
                <w:szCs w:val="16"/>
                <w:lang w:val="de-CH"/>
              </w:rPr>
            </w:pPr>
            <w:r w:rsidRPr="000419A2">
              <w:rPr>
                <w:sz w:val="16"/>
                <w:szCs w:val="16"/>
                <w:lang w:val="de-CH"/>
              </w:rPr>
              <w:t>Rot schraffierte Fläche</w:t>
            </w:r>
          </w:p>
          <w:p w14:paraId="7D0B27E7" w14:textId="77777777" w:rsidR="008571CC" w:rsidRPr="000419A2" w:rsidRDefault="008571CC" w:rsidP="00754A52">
            <w:pPr>
              <w:pStyle w:val="TabellenStandard"/>
              <w:rPr>
                <w:sz w:val="16"/>
                <w:szCs w:val="16"/>
                <w:lang w:val="de-CH"/>
              </w:rPr>
            </w:pPr>
          </w:p>
          <w:p w14:paraId="3006CC45" w14:textId="77777777" w:rsidR="008571CC" w:rsidRPr="000419A2" w:rsidRDefault="008571CC" w:rsidP="00754A52">
            <w:pPr>
              <w:pStyle w:val="TabellenStandard"/>
              <w:rPr>
                <w:sz w:val="16"/>
                <w:szCs w:val="16"/>
                <w:lang w:val="de-CH"/>
              </w:rPr>
            </w:pPr>
            <w:r w:rsidRPr="000419A2">
              <w:rPr>
                <w:sz w:val="16"/>
                <w:szCs w:val="16"/>
                <w:lang w:val="de-CH"/>
              </w:rPr>
              <w:t>Stil-ID Darstellungskatalog «A_Mn»</w:t>
            </w:r>
          </w:p>
          <w:p w14:paraId="0FD73694" w14:textId="77777777" w:rsidR="008571CC" w:rsidRPr="000419A2" w:rsidRDefault="008571CC" w:rsidP="00754A52">
            <w:pPr>
              <w:pStyle w:val="TabellenStandard"/>
              <w:rPr>
                <w:sz w:val="16"/>
                <w:szCs w:val="16"/>
                <w:lang w:val="de-CH"/>
              </w:rPr>
            </w:pPr>
          </w:p>
        </w:tc>
        <w:tc>
          <w:tcPr>
            <w:tcW w:w="3402" w:type="dxa"/>
          </w:tcPr>
          <w:p w14:paraId="4E55987E" w14:textId="1CDAB65E" w:rsidR="008571CC" w:rsidRPr="000419A2" w:rsidRDefault="00961CB5" w:rsidP="00754A52">
            <w:pPr>
              <w:pStyle w:val="TabellenStandard"/>
              <w:rPr>
                <w:sz w:val="16"/>
                <w:szCs w:val="16"/>
                <w:lang w:val="de-CH"/>
              </w:rPr>
            </w:pPr>
            <w:r>
              <w:rPr>
                <w:noProof/>
                <w:lang w:val="de-CH"/>
              </w:rPr>
              <w:drawing>
                <wp:inline distT="0" distB="0" distL="0" distR="0" wp14:anchorId="0D92F291" wp14:editId="5574FD1A">
                  <wp:extent cx="1971304" cy="150848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18749" cy="1544793"/>
                          </a:xfrm>
                          <a:prstGeom prst="rect">
                            <a:avLst/>
                          </a:prstGeom>
                        </pic:spPr>
                      </pic:pic>
                    </a:graphicData>
                  </a:graphic>
                </wp:inline>
              </w:drawing>
            </w:r>
          </w:p>
        </w:tc>
      </w:tr>
      <w:tr w:rsidR="008571CC" w:rsidRPr="002F7524" w14:paraId="19EC722A" w14:textId="77777777" w:rsidTr="00754A52">
        <w:tc>
          <w:tcPr>
            <w:tcW w:w="1985" w:type="dxa"/>
          </w:tcPr>
          <w:p w14:paraId="45D99FB5" w14:textId="726B8B6B" w:rsidR="008571CC" w:rsidRPr="000419A2" w:rsidRDefault="008571CC" w:rsidP="00754A52">
            <w:pPr>
              <w:pStyle w:val="TabellenStandard"/>
              <w:rPr>
                <w:sz w:val="16"/>
                <w:szCs w:val="16"/>
                <w:lang w:val="de-CH"/>
              </w:rPr>
            </w:pPr>
            <w:r w:rsidRPr="000419A2">
              <w:rPr>
                <w:sz w:val="16"/>
                <w:szCs w:val="16"/>
                <w:lang w:val="de-CH"/>
              </w:rPr>
              <w:t xml:space="preserve">Sonstige </w:t>
            </w:r>
            <w:r w:rsidR="00393337">
              <w:rPr>
                <w:sz w:val="16"/>
                <w:szCs w:val="16"/>
                <w:lang w:val="de-CH"/>
              </w:rPr>
              <w:t xml:space="preserve">linienförmige </w:t>
            </w:r>
            <w:r w:rsidRPr="000419A2">
              <w:rPr>
                <w:sz w:val="16"/>
                <w:szCs w:val="16"/>
                <w:lang w:val="de-CH"/>
              </w:rPr>
              <w:t>raumbezogene Massnahmen</w:t>
            </w:r>
          </w:p>
          <w:p w14:paraId="48D0BC25" w14:textId="2EA2F4A4" w:rsidR="008571CC" w:rsidRPr="000419A2" w:rsidRDefault="00393337" w:rsidP="00393337">
            <w:pPr>
              <w:pStyle w:val="TabellenStandard"/>
              <w:rPr>
                <w:sz w:val="16"/>
                <w:szCs w:val="16"/>
                <w:lang w:val="de-CH"/>
              </w:rPr>
            </w:pPr>
            <w:r>
              <w:rPr>
                <w:i/>
                <w:sz w:val="16"/>
                <w:szCs w:val="16"/>
                <w:lang w:val="de-CH"/>
              </w:rPr>
              <w:t>Linienförmige r</w:t>
            </w:r>
            <w:r w:rsidR="008571CC" w:rsidRPr="000419A2">
              <w:rPr>
                <w:i/>
                <w:sz w:val="16"/>
                <w:szCs w:val="16"/>
                <w:lang w:val="de-CH"/>
              </w:rPr>
              <w:t>aumbezogene Massnahme gem. Massnahmentabelle</w:t>
            </w:r>
            <w:r w:rsidR="008571CC">
              <w:rPr>
                <w:i/>
                <w:sz w:val="16"/>
                <w:szCs w:val="16"/>
                <w:lang w:val="de-CH"/>
              </w:rPr>
              <w:t xml:space="preserve"> </w:t>
            </w:r>
          </w:p>
        </w:tc>
        <w:tc>
          <w:tcPr>
            <w:tcW w:w="1701" w:type="dxa"/>
          </w:tcPr>
          <w:p w14:paraId="0ACEA5AC" w14:textId="77777777" w:rsidR="008571CC" w:rsidRPr="000419A2" w:rsidRDefault="008571CC" w:rsidP="00754A52">
            <w:pPr>
              <w:pStyle w:val="TabellenStandard"/>
              <w:rPr>
                <w:noProof/>
                <w:lang w:val="de-CH"/>
              </w:rPr>
            </w:pPr>
            <w:r>
              <w:rPr>
                <w:noProof/>
                <w:lang w:val="de-CH"/>
              </w:rPr>
              <w:drawing>
                <wp:inline distT="0" distB="0" distL="0" distR="0" wp14:anchorId="7C5A756A" wp14:editId="35574E95">
                  <wp:extent cx="723900" cy="3619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723900" cy="361950"/>
                          </a:xfrm>
                          <a:prstGeom prst="rect">
                            <a:avLst/>
                          </a:prstGeom>
                        </pic:spPr>
                      </pic:pic>
                    </a:graphicData>
                  </a:graphic>
                </wp:inline>
              </w:drawing>
            </w:r>
          </w:p>
        </w:tc>
        <w:tc>
          <w:tcPr>
            <w:tcW w:w="1276" w:type="dxa"/>
          </w:tcPr>
          <w:p w14:paraId="34B65CE0" w14:textId="77777777" w:rsidR="008571CC" w:rsidRDefault="008571CC" w:rsidP="00754A52">
            <w:pPr>
              <w:pStyle w:val="TabellenStandard"/>
              <w:rPr>
                <w:sz w:val="16"/>
                <w:szCs w:val="16"/>
                <w:lang w:val="de-CH"/>
              </w:rPr>
            </w:pPr>
            <w:r>
              <w:rPr>
                <w:sz w:val="16"/>
                <w:szCs w:val="16"/>
                <w:lang w:val="de-CH"/>
              </w:rPr>
              <w:t>Roter Doppelpfeil</w:t>
            </w:r>
          </w:p>
          <w:p w14:paraId="5315C95A" w14:textId="77777777" w:rsidR="008571CC" w:rsidRPr="000419A2" w:rsidRDefault="008571CC" w:rsidP="00754A52">
            <w:pPr>
              <w:pStyle w:val="TabellenStandard"/>
              <w:rPr>
                <w:sz w:val="16"/>
                <w:szCs w:val="16"/>
                <w:lang w:val="de-CH"/>
              </w:rPr>
            </w:pPr>
            <w:r w:rsidRPr="000419A2">
              <w:rPr>
                <w:sz w:val="16"/>
                <w:szCs w:val="16"/>
                <w:lang w:val="de-CH"/>
              </w:rPr>
              <w:t>Stil-ID Darstellungskatalog «</w:t>
            </w:r>
            <w:r>
              <w:rPr>
                <w:sz w:val="16"/>
                <w:szCs w:val="16"/>
                <w:lang w:val="de-CH"/>
              </w:rPr>
              <w:t>L</w:t>
            </w:r>
            <w:r w:rsidRPr="000419A2">
              <w:rPr>
                <w:sz w:val="16"/>
                <w:szCs w:val="16"/>
                <w:lang w:val="de-CH"/>
              </w:rPr>
              <w:t>_Mn»</w:t>
            </w:r>
          </w:p>
          <w:p w14:paraId="05DA6295" w14:textId="77777777" w:rsidR="008571CC" w:rsidRPr="000419A2" w:rsidRDefault="008571CC" w:rsidP="00754A52">
            <w:pPr>
              <w:pStyle w:val="TabellenStandard"/>
              <w:rPr>
                <w:sz w:val="16"/>
                <w:szCs w:val="16"/>
                <w:lang w:val="de-CH"/>
              </w:rPr>
            </w:pPr>
          </w:p>
        </w:tc>
        <w:tc>
          <w:tcPr>
            <w:tcW w:w="3402" w:type="dxa"/>
          </w:tcPr>
          <w:p w14:paraId="26049C49" w14:textId="70757217" w:rsidR="008571CC" w:rsidRDefault="00B76A82" w:rsidP="00754A52">
            <w:pPr>
              <w:pStyle w:val="TabellenStandard"/>
              <w:rPr>
                <w:noProof/>
                <w:lang w:val="de-CH"/>
              </w:rPr>
            </w:pPr>
            <w:r>
              <w:rPr>
                <w:noProof/>
                <w:lang w:val="de-CH"/>
              </w:rPr>
              <w:drawing>
                <wp:inline distT="0" distB="0" distL="0" distR="0" wp14:anchorId="64A6D86F" wp14:editId="222E9536">
                  <wp:extent cx="1997050" cy="1369603"/>
                  <wp:effectExtent l="0" t="0" r="3810" b="254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012817" cy="1380416"/>
                          </a:xfrm>
                          <a:prstGeom prst="rect">
                            <a:avLst/>
                          </a:prstGeom>
                        </pic:spPr>
                      </pic:pic>
                    </a:graphicData>
                  </a:graphic>
                </wp:inline>
              </w:drawing>
            </w:r>
          </w:p>
        </w:tc>
      </w:tr>
    </w:tbl>
    <w:p w14:paraId="655E3004" w14:textId="366DF602" w:rsidR="00D3028A" w:rsidRPr="00D3028A" w:rsidRDefault="00DF13B4" w:rsidP="00DF13B4">
      <w:pPr>
        <w:pStyle w:val="berschrift3"/>
      </w:pPr>
      <w:bookmarkStart w:id="41" w:name="_Toc63262708"/>
      <w:r w:rsidRPr="00D3028A">
        <w:t xml:space="preserve">Darstellungsebene </w:t>
      </w:r>
      <w:r w:rsidR="0074216B">
        <w:t>Abwasserbehandlung ländlicher Raum (ALR)</w:t>
      </w:r>
      <w:bookmarkEnd w:id="41"/>
    </w:p>
    <w:p w14:paraId="49E011C6" w14:textId="2D6F1CA6" w:rsidR="00D3028A" w:rsidRDefault="00D3028A" w:rsidP="00D3028A">
      <w:pPr>
        <w:pStyle w:val="Fliesstext"/>
        <w:rPr>
          <w:lang w:eastAsia="de-DE"/>
        </w:rPr>
      </w:pPr>
      <w:r w:rsidRPr="00D3028A">
        <w:rPr>
          <w:lang w:eastAsia="de-DE"/>
        </w:rPr>
        <w:t xml:space="preserve">Die Darstellungsebene </w:t>
      </w:r>
      <w:r w:rsidR="0074216B">
        <w:rPr>
          <w:lang w:eastAsia="de-DE"/>
        </w:rPr>
        <w:t>Abwasserbehandlung ländlicher Raum</w:t>
      </w:r>
      <w:r w:rsidR="00D51D5B">
        <w:rPr>
          <w:lang w:eastAsia="de-DE"/>
        </w:rPr>
        <w:t xml:space="preserve"> (ALR)</w:t>
      </w:r>
      <w:r w:rsidRPr="00D3028A">
        <w:rPr>
          <w:lang w:eastAsia="de-DE"/>
        </w:rPr>
        <w:t xml:space="preserve"> stellt dar, ob für die</w:t>
      </w:r>
      <w:r w:rsidR="00B330B6">
        <w:rPr>
          <w:lang w:eastAsia="de-DE"/>
        </w:rPr>
        <w:t xml:space="preserve"> entsprechenden</w:t>
      </w:r>
      <w:r w:rsidRPr="00D3028A">
        <w:rPr>
          <w:lang w:eastAsia="de-DE"/>
        </w:rPr>
        <w:t xml:space="preserve"> Liegenschaften ein Handlungsbedarf betreffend der aktuellen Entwässerung vorliegt. Bestehende Entwässerungsarten werden mit einem einfarbi</w:t>
      </w:r>
      <w:r w:rsidR="008D58CC">
        <w:rPr>
          <w:lang w:eastAsia="de-DE"/>
        </w:rPr>
        <w:t xml:space="preserve">gen Punkt dargestellt. </w:t>
      </w:r>
      <w:r w:rsidR="0022645C">
        <w:rPr>
          <w:lang w:eastAsia="de-DE"/>
        </w:rPr>
        <w:t xml:space="preserve">Besteht Handlungsbedarf wird ein weisser Punkt oder ein rotes Ausrufezeichen der im Punkt dargestellt. </w:t>
      </w:r>
      <w:r w:rsidR="008D58CC">
        <w:rPr>
          <w:lang w:eastAsia="de-DE"/>
        </w:rPr>
        <w:t xml:space="preserve">Die Darstellung erfolgt gemäss dem Erschliessungsplan GEP </w:t>
      </w:r>
      <w:r w:rsidR="008D58CC">
        <w:rPr>
          <w:lang w:eastAsia="de-DE"/>
        </w:rPr>
        <w:fldChar w:fldCharType="begin"/>
      </w:r>
      <w:r w:rsidR="008D58CC">
        <w:rPr>
          <w:lang w:eastAsia="de-DE"/>
        </w:rPr>
        <w:instrText xml:space="preserve"> REF _Ref33618711 \r \h </w:instrText>
      </w:r>
      <w:r w:rsidR="008D58CC">
        <w:rPr>
          <w:lang w:eastAsia="de-DE"/>
        </w:rPr>
      </w:r>
      <w:r w:rsidR="008D58CC">
        <w:rPr>
          <w:lang w:eastAsia="de-DE"/>
        </w:rPr>
        <w:fldChar w:fldCharType="separate"/>
      </w:r>
      <w:r w:rsidR="00D46611">
        <w:rPr>
          <w:lang w:eastAsia="de-DE"/>
        </w:rPr>
        <w:t>[5]</w:t>
      </w:r>
      <w:r w:rsidR="008D58CC">
        <w:rPr>
          <w:lang w:eastAsia="de-DE"/>
        </w:rPr>
        <w:fldChar w:fldCharType="end"/>
      </w:r>
      <w:r w:rsidR="009950DC">
        <w:rPr>
          <w:lang w:eastAsia="de-DE"/>
        </w:rPr>
        <w:t xml:space="preserve"> (</w:t>
      </w:r>
      <w:r w:rsidR="009950DC">
        <w:t>Dokument D Infrastrukturmanagement Siedlungsentwässerung Beilage A5)</w:t>
      </w:r>
      <w:r w:rsidR="008D58CC">
        <w:rPr>
          <w:lang w:eastAsia="de-DE"/>
        </w:rPr>
        <w:t>.</w:t>
      </w:r>
    </w:p>
    <w:p w14:paraId="7D930364" w14:textId="473A8BE0" w:rsidR="00B35F5C" w:rsidRPr="008037D9" w:rsidRDefault="000419A2" w:rsidP="00B35F5C">
      <w:pPr>
        <w:pStyle w:val="berschrift3"/>
      </w:pPr>
      <w:bookmarkStart w:id="42" w:name="_Toc63262709"/>
      <w:r w:rsidRPr="008037D9">
        <w:t>Orientierungsinhalt GEP-Themen</w:t>
      </w:r>
      <w:bookmarkEnd w:id="42"/>
    </w:p>
    <w:p w14:paraId="75916272" w14:textId="250A7C21" w:rsidR="009F0C61" w:rsidRDefault="000419A2" w:rsidP="00B35F5C">
      <w:pPr>
        <w:pStyle w:val="Fliesstext"/>
        <w:rPr>
          <w:lang w:eastAsia="de-DE"/>
        </w:rPr>
      </w:pPr>
      <w:r w:rsidRPr="008037D9">
        <w:rPr>
          <w:lang w:eastAsia="de-DE"/>
        </w:rPr>
        <w:t xml:space="preserve">Alle hier aufgeführten Inhalte dienen zu Orientierungszwecken und </w:t>
      </w:r>
      <w:r w:rsidR="008037D9" w:rsidRPr="008037D9">
        <w:rPr>
          <w:lang w:eastAsia="de-DE"/>
        </w:rPr>
        <w:t>wurden aus dem Erschliessungsplan «GEP» übernommen. Für die Darstellung wird auf das Darstellungsmodell des Erschliessungsplans «GEP», welches sich im Dokument D</w:t>
      </w:r>
      <w:r w:rsidR="008037D9">
        <w:rPr>
          <w:lang w:eastAsia="de-DE"/>
        </w:rPr>
        <w:t xml:space="preserve"> </w:t>
      </w:r>
      <w:r w:rsidR="00756ACA">
        <w:rPr>
          <w:lang w:eastAsia="de-DE"/>
        </w:rPr>
        <w:t xml:space="preserve">in den </w:t>
      </w:r>
      <w:r w:rsidR="008037D9">
        <w:rPr>
          <w:lang w:eastAsia="de-DE"/>
        </w:rPr>
        <w:t>Dokumente</w:t>
      </w:r>
      <w:r w:rsidR="00756ACA">
        <w:rPr>
          <w:lang w:eastAsia="de-DE"/>
        </w:rPr>
        <w:t>n</w:t>
      </w:r>
      <w:r w:rsidR="008037D9">
        <w:rPr>
          <w:lang w:eastAsia="de-DE"/>
        </w:rPr>
        <w:t xml:space="preserve"> für das Management der Siedlungsentwässerung SE</w:t>
      </w:r>
      <w:r w:rsidR="00756ACA">
        <w:rPr>
          <w:lang w:eastAsia="de-DE"/>
        </w:rPr>
        <w:t xml:space="preserve"> </w:t>
      </w:r>
      <w:r w:rsidR="00756ACA">
        <w:rPr>
          <w:lang w:eastAsia="de-DE"/>
        </w:rPr>
        <w:fldChar w:fldCharType="begin"/>
      </w:r>
      <w:r w:rsidR="00756ACA">
        <w:rPr>
          <w:lang w:eastAsia="de-DE"/>
        </w:rPr>
        <w:instrText xml:space="preserve"> REF _Ref33101936 \r \h </w:instrText>
      </w:r>
      <w:r w:rsidR="00756ACA">
        <w:rPr>
          <w:lang w:eastAsia="de-DE"/>
        </w:rPr>
      </w:r>
      <w:r w:rsidR="00756ACA">
        <w:rPr>
          <w:lang w:eastAsia="de-DE"/>
        </w:rPr>
        <w:fldChar w:fldCharType="separate"/>
      </w:r>
      <w:r w:rsidR="00D46611">
        <w:rPr>
          <w:lang w:eastAsia="de-DE"/>
        </w:rPr>
        <w:t>[5]</w:t>
      </w:r>
      <w:r w:rsidR="00756ACA">
        <w:rPr>
          <w:lang w:eastAsia="de-DE"/>
        </w:rPr>
        <w:fldChar w:fldCharType="end"/>
      </w:r>
      <w:r w:rsidR="008037D9" w:rsidRPr="008037D9">
        <w:rPr>
          <w:lang w:eastAsia="de-DE"/>
        </w:rPr>
        <w:t xml:space="preserve"> befindet, verwiesen. </w:t>
      </w:r>
    </w:p>
    <w:p w14:paraId="6A4A157D" w14:textId="6FF3BA2F" w:rsidR="001F1DF5" w:rsidRDefault="001F1DF5" w:rsidP="001F1DF5">
      <w:pPr>
        <w:pStyle w:val="berschrift3"/>
      </w:pPr>
      <w:bookmarkStart w:id="43" w:name="_Toc63262710"/>
      <w:r>
        <w:t>Massstabsabhängigkeit Planansicht Massnahmenplan</w:t>
      </w:r>
      <w:bookmarkEnd w:id="43"/>
    </w:p>
    <w:p w14:paraId="4C4E042E" w14:textId="3832B238" w:rsidR="00545D5E" w:rsidRDefault="00545D5E" w:rsidP="00545D5E">
      <w:pPr>
        <w:pStyle w:val="Fliesstext"/>
        <w:rPr>
          <w:lang w:eastAsia="de-DE"/>
        </w:rPr>
      </w:pPr>
      <w:r>
        <w:rPr>
          <w:lang w:eastAsia="de-DE"/>
        </w:rPr>
        <w:fldChar w:fldCharType="begin"/>
      </w:r>
      <w:r>
        <w:rPr>
          <w:lang w:eastAsia="de-DE"/>
        </w:rPr>
        <w:instrText xml:space="preserve"> REF _Ref58314833 \h </w:instrText>
      </w:r>
      <w:r>
        <w:rPr>
          <w:lang w:eastAsia="de-DE"/>
        </w:rPr>
      </w:r>
      <w:r>
        <w:rPr>
          <w:lang w:eastAsia="de-DE"/>
        </w:rPr>
        <w:fldChar w:fldCharType="separate"/>
      </w:r>
      <w:r w:rsidR="00D46611">
        <w:t xml:space="preserve">Tabelle </w:t>
      </w:r>
      <w:r w:rsidR="00D46611">
        <w:rPr>
          <w:noProof/>
        </w:rPr>
        <w:t>4</w:t>
      </w:r>
      <w:r>
        <w:rPr>
          <w:lang w:eastAsia="de-DE"/>
        </w:rPr>
        <w:fldChar w:fldCharType="end"/>
      </w:r>
      <w:r>
        <w:rPr>
          <w:lang w:eastAsia="de-DE"/>
        </w:rPr>
        <w:t>beschreibt die Objekte, welche je nach Massstabsbereich dargestellt werden.</w:t>
      </w:r>
      <w:r w:rsidR="005C3169">
        <w:rPr>
          <w:lang w:eastAsia="de-DE"/>
        </w:rPr>
        <w:t xml:space="preserve"> Für die Darstellung der </w:t>
      </w:r>
      <w:r w:rsidR="00D274F1">
        <w:rPr>
          <w:lang w:eastAsia="de-DE"/>
        </w:rPr>
        <w:t>Layer ohne Massnahmenbezug</w:t>
      </w:r>
      <w:r w:rsidR="005C3169">
        <w:rPr>
          <w:lang w:eastAsia="de-DE"/>
        </w:rPr>
        <w:t xml:space="preserve"> wird auf das Kapitel </w:t>
      </w:r>
      <w:r w:rsidR="00EF4806">
        <w:rPr>
          <w:lang w:eastAsia="de-DE"/>
        </w:rPr>
        <w:fldChar w:fldCharType="begin"/>
      </w:r>
      <w:r w:rsidR="00EF4806">
        <w:rPr>
          <w:lang w:eastAsia="de-DE"/>
        </w:rPr>
        <w:instrText xml:space="preserve"> REF _Ref58833088 \r \h </w:instrText>
      </w:r>
      <w:r w:rsidR="00EF4806">
        <w:rPr>
          <w:lang w:eastAsia="de-DE"/>
        </w:rPr>
      </w:r>
      <w:r w:rsidR="00EF4806">
        <w:rPr>
          <w:lang w:eastAsia="de-DE"/>
        </w:rPr>
        <w:fldChar w:fldCharType="separate"/>
      </w:r>
      <w:r w:rsidR="00D46611">
        <w:rPr>
          <w:lang w:eastAsia="de-DE"/>
        </w:rPr>
        <w:t>3.1</w:t>
      </w:r>
      <w:r w:rsidR="00EF4806">
        <w:rPr>
          <w:lang w:eastAsia="de-DE"/>
        </w:rPr>
        <w:fldChar w:fldCharType="end"/>
      </w:r>
      <w:r w:rsidR="005C3169">
        <w:rPr>
          <w:lang w:eastAsia="de-DE"/>
        </w:rPr>
        <w:t xml:space="preserve"> verwiesen.</w:t>
      </w:r>
    </w:p>
    <w:p w14:paraId="68034488" w14:textId="77777777" w:rsidR="00545D5E" w:rsidRDefault="00545D5E" w:rsidP="00545D5E">
      <w:pPr>
        <w:pStyle w:val="Fliesstext"/>
        <w:rPr>
          <w:lang w:eastAsia="de-DE"/>
        </w:rPr>
      </w:pPr>
    </w:p>
    <w:p w14:paraId="6068FDDB" w14:textId="315723B8" w:rsidR="00545D5E" w:rsidRDefault="00545D5E" w:rsidP="008B5177">
      <w:pPr>
        <w:pStyle w:val="Beschriftung"/>
        <w:keepNext/>
        <w:ind w:hanging="1588"/>
      </w:pPr>
      <w:bookmarkStart w:id="44" w:name="_Ref58314833"/>
      <w:bookmarkStart w:id="45" w:name="_Toc63317068"/>
      <w:r>
        <w:lastRenderedPageBreak/>
        <w:t xml:space="preserve">Tabelle </w:t>
      </w:r>
      <w:r w:rsidR="00D46611">
        <w:fldChar w:fldCharType="begin"/>
      </w:r>
      <w:r w:rsidR="00D46611">
        <w:instrText xml:space="preserve"> SEQ Tabelle \* ARABIC </w:instrText>
      </w:r>
      <w:r w:rsidR="00D46611">
        <w:fldChar w:fldCharType="separate"/>
      </w:r>
      <w:r w:rsidR="00D46611">
        <w:rPr>
          <w:noProof/>
        </w:rPr>
        <w:t>4</w:t>
      </w:r>
      <w:r w:rsidR="00D46611">
        <w:rPr>
          <w:noProof/>
        </w:rPr>
        <w:fldChar w:fldCharType="end"/>
      </w:r>
      <w:bookmarkEnd w:id="44"/>
      <w:r>
        <w:t>: Sichtbare Objekte nach Massstabsbereich</w:t>
      </w:r>
      <w:r w:rsidR="00FC10FE">
        <w:t xml:space="preserve"> Planansicht Massnahmenplan</w:t>
      </w:r>
      <w:bookmarkEnd w:id="45"/>
    </w:p>
    <w:tbl>
      <w:tblPr>
        <w:tblStyle w:val="Tabellenraster"/>
        <w:tblW w:w="8790" w:type="dxa"/>
        <w:tblInd w:w="-851"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1560"/>
        <w:gridCol w:w="2268"/>
        <w:gridCol w:w="1701"/>
        <w:gridCol w:w="3261"/>
      </w:tblGrid>
      <w:tr w:rsidR="00122384" w:rsidRPr="007F5CA2" w14:paraId="6FEAAD15" w14:textId="77777777" w:rsidTr="0006095D">
        <w:tc>
          <w:tcPr>
            <w:tcW w:w="1560" w:type="dxa"/>
          </w:tcPr>
          <w:p w14:paraId="36DF9C57" w14:textId="77777777" w:rsidR="00545D5E" w:rsidRPr="001F47E2" w:rsidRDefault="00545D5E" w:rsidP="00E94778">
            <w:pPr>
              <w:pStyle w:val="TabellenStandard"/>
              <w:rPr>
                <w:i/>
                <w:sz w:val="16"/>
                <w:szCs w:val="16"/>
                <w:lang w:val="de-CH"/>
              </w:rPr>
            </w:pPr>
            <w:r>
              <w:rPr>
                <w:b/>
                <w:sz w:val="16"/>
                <w:szCs w:val="16"/>
                <w:lang w:val="de-CH"/>
              </w:rPr>
              <w:t>Massstabsbereich</w:t>
            </w:r>
          </w:p>
        </w:tc>
        <w:tc>
          <w:tcPr>
            <w:tcW w:w="2268" w:type="dxa"/>
          </w:tcPr>
          <w:p w14:paraId="3B7D9105" w14:textId="77777777" w:rsidR="00545D5E" w:rsidRPr="002A4B3C" w:rsidRDefault="00545D5E" w:rsidP="00E94778">
            <w:pPr>
              <w:pStyle w:val="TabellenStandard"/>
              <w:rPr>
                <w:b/>
                <w:sz w:val="16"/>
                <w:szCs w:val="16"/>
                <w:lang w:val="de-CH"/>
              </w:rPr>
            </w:pPr>
            <w:r>
              <w:rPr>
                <w:b/>
                <w:sz w:val="16"/>
                <w:szCs w:val="16"/>
                <w:lang w:val="de-CH"/>
              </w:rPr>
              <w:t>Sichtbare Objekte</w:t>
            </w:r>
          </w:p>
        </w:tc>
        <w:tc>
          <w:tcPr>
            <w:tcW w:w="1701" w:type="dxa"/>
          </w:tcPr>
          <w:p w14:paraId="5B31375E" w14:textId="77777777" w:rsidR="00545D5E" w:rsidRPr="002A4B3C" w:rsidRDefault="00545D5E" w:rsidP="00E94778">
            <w:pPr>
              <w:pStyle w:val="TabellenStandard"/>
              <w:rPr>
                <w:b/>
                <w:sz w:val="16"/>
                <w:szCs w:val="16"/>
                <w:lang w:val="de-CH"/>
              </w:rPr>
            </w:pPr>
            <w:r>
              <w:rPr>
                <w:b/>
                <w:sz w:val="16"/>
                <w:szCs w:val="16"/>
                <w:lang w:val="de-CH"/>
              </w:rPr>
              <w:t>Bemerkungen</w:t>
            </w:r>
          </w:p>
        </w:tc>
        <w:tc>
          <w:tcPr>
            <w:tcW w:w="3261" w:type="dxa"/>
          </w:tcPr>
          <w:p w14:paraId="0A260717" w14:textId="77777777" w:rsidR="00545D5E" w:rsidRPr="002A4B3C" w:rsidRDefault="00545D5E" w:rsidP="00E94778">
            <w:pPr>
              <w:pStyle w:val="TabellenStandard"/>
              <w:ind w:left="-32" w:firstLine="32"/>
              <w:rPr>
                <w:b/>
                <w:sz w:val="16"/>
                <w:szCs w:val="16"/>
                <w:lang w:val="de-CH"/>
              </w:rPr>
            </w:pPr>
            <w:r>
              <w:rPr>
                <w:b/>
                <w:sz w:val="16"/>
                <w:szCs w:val="16"/>
                <w:lang w:val="de-CH"/>
              </w:rPr>
              <w:t>Beispiel</w:t>
            </w:r>
          </w:p>
        </w:tc>
      </w:tr>
      <w:tr w:rsidR="00122384" w:rsidRPr="007F5CA2" w14:paraId="754B04F2" w14:textId="77777777" w:rsidTr="0006095D">
        <w:tc>
          <w:tcPr>
            <w:tcW w:w="1560" w:type="dxa"/>
          </w:tcPr>
          <w:p w14:paraId="18FEF385" w14:textId="77777777" w:rsidR="00545D5E" w:rsidRPr="00582B42" w:rsidRDefault="00545D5E" w:rsidP="00E94778">
            <w:pPr>
              <w:pStyle w:val="TabellenStandard"/>
              <w:rPr>
                <w:sz w:val="16"/>
                <w:szCs w:val="16"/>
                <w:lang w:val="de-CH"/>
              </w:rPr>
            </w:pPr>
            <w:r>
              <w:rPr>
                <w:sz w:val="16"/>
                <w:szCs w:val="16"/>
                <w:lang w:val="de-CH"/>
              </w:rPr>
              <w:t>≤ 1:5’000</w:t>
            </w:r>
          </w:p>
        </w:tc>
        <w:tc>
          <w:tcPr>
            <w:tcW w:w="2268" w:type="dxa"/>
          </w:tcPr>
          <w:p w14:paraId="6B856FE2" w14:textId="77777777" w:rsidR="00545D5E" w:rsidRDefault="005C3169" w:rsidP="00E94778">
            <w:pPr>
              <w:pStyle w:val="TabellenStandard"/>
              <w:rPr>
                <w:sz w:val="16"/>
                <w:szCs w:val="16"/>
                <w:lang w:val="de-CH"/>
              </w:rPr>
            </w:pPr>
            <w:r>
              <w:rPr>
                <w:sz w:val="16"/>
                <w:szCs w:val="16"/>
                <w:lang w:val="de-CH"/>
              </w:rPr>
              <w:t>Bezeichnung der Massnahme</w:t>
            </w:r>
          </w:p>
          <w:p w14:paraId="088A9861" w14:textId="77777777" w:rsidR="00BC5A7E" w:rsidRDefault="00BC5A7E" w:rsidP="00BC5A7E">
            <w:pPr>
              <w:pStyle w:val="TabellenStandard"/>
              <w:rPr>
                <w:sz w:val="16"/>
                <w:szCs w:val="16"/>
                <w:lang w:val="de-CH"/>
              </w:rPr>
            </w:pPr>
            <w:r>
              <w:rPr>
                <w:sz w:val="16"/>
                <w:szCs w:val="16"/>
                <w:lang w:val="de-CH"/>
              </w:rPr>
              <w:t>Perimeter des öffentlichen Kanalisationsbereiches</w:t>
            </w:r>
          </w:p>
          <w:p w14:paraId="48047FBA" w14:textId="77777777" w:rsidR="00BC5A7E" w:rsidRDefault="00BC5A7E" w:rsidP="00BC5A7E">
            <w:pPr>
              <w:pStyle w:val="TabellenStandard"/>
              <w:rPr>
                <w:sz w:val="16"/>
                <w:szCs w:val="16"/>
                <w:lang w:val="de-CH"/>
              </w:rPr>
            </w:pPr>
            <w:r>
              <w:rPr>
                <w:sz w:val="16"/>
                <w:szCs w:val="16"/>
                <w:lang w:val="de-CH"/>
              </w:rPr>
              <w:t>Entwässerungsanlagen ohne Beschriftung: Regionale Hauptsammelkanäle</w:t>
            </w:r>
          </w:p>
          <w:p w14:paraId="6FA4EF24" w14:textId="77777777" w:rsidR="00BC5A7E" w:rsidRDefault="00BC5A7E" w:rsidP="00BC5A7E">
            <w:pPr>
              <w:pStyle w:val="TabellenStandard"/>
              <w:rPr>
                <w:sz w:val="16"/>
                <w:szCs w:val="16"/>
                <w:lang w:val="de-CH"/>
              </w:rPr>
            </w:pPr>
            <w:r>
              <w:rPr>
                <w:sz w:val="16"/>
                <w:szCs w:val="16"/>
                <w:lang w:val="de-CH"/>
              </w:rPr>
              <w:t>Sonderbauwerke</w:t>
            </w:r>
          </w:p>
          <w:p w14:paraId="2577197D" w14:textId="77777777" w:rsidR="00BC5A7E" w:rsidRDefault="00BC5A7E" w:rsidP="00BC5A7E">
            <w:pPr>
              <w:pStyle w:val="TabellenStandard"/>
              <w:rPr>
                <w:sz w:val="16"/>
                <w:szCs w:val="16"/>
                <w:lang w:val="de-CH"/>
              </w:rPr>
            </w:pPr>
            <w:r>
              <w:rPr>
                <w:sz w:val="16"/>
                <w:szCs w:val="16"/>
                <w:lang w:val="de-CH"/>
              </w:rPr>
              <w:t>Bauzone/Reservezone</w:t>
            </w:r>
          </w:p>
          <w:p w14:paraId="07D0F695" w14:textId="651988FB" w:rsidR="00BC5A7E" w:rsidRPr="00582B42" w:rsidRDefault="00BC5A7E" w:rsidP="00BC5A7E">
            <w:pPr>
              <w:pStyle w:val="TabellenStandard"/>
              <w:rPr>
                <w:sz w:val="16"/>
                <w:szCs w:val="16"/>
                <w:lang w:val="de-CH"/>
              </w:rPr>
            </w:pPr>
            <w:r>
              <w:rPr>
                <w:sz w:val="16"/>
                <w:szCs w:val="16"/>
                <w:lang w:val="de-CH"/>
              </w:rPr>
              <w:t>Grundwasserschutzzone</w:t>
            </w:r>
          </w:p>
        </w:tc>
        <w:tc>
          <w:tcPr>
            <w:tcW w:w="1701" w:type="dxa"/>
          </w:tcPr>
          <w:p w14:paraId="76906D9E" w14:textId="358E491E" w:rsidR="00545D5E" w:rsidRPr="00582B42" w:rsidRDefault="00772B4F" w:rsidP="007646D9">
            <w:pPr>
              <w:pStyle w:val="TabellenStandard"/>
              <w:rPr>
                <w:sz w:val="16"/>
                <w:szCs w:val="16"/>
                <w:lang w:val="de-CH"/>
              </w:rPr>
            </w:pPr>
            <w:r>
              <w:rPr>
                <w:sz w:val="16"/>
                <w:szCs w:val="16"/>
                <w:lang w:val="de-CH"/>
              </w:rPr>
              <w:t xml:space="preserve">Für die massstabsabhängige Darstellung der Layer ohne Massnahmenbezug wird auf das Kapitel </w:t>
            </w:r>
            <w:r w:rsidR="007646D9">
              <w:rPr>
                <w:sz w:val="16"/>
                <w:szCs w:val="16"/>
                <w:lang w:val="de-CH"/>
              </w:rPr>
              <w:fldChar w:fldCharType="begin"/>
            </w:r>
            <w:r w:rsidR="007646D9">
              <w:rPr>
                <w:sz w:val="16"/>
                <w:szCs w:val="16"/>
                <w:lang w:val="de-CH"/>
              </w:rPr>
              <w:instrText xml:space="preserve"> REF _Ref58833088 \r \h </w:instrText>
            </w:r>
            <w:r w:rsidR="007646D9">
              <w:rPr>
                <w:sz w:val="16"/>
                <w:szCs w:val="16"/>
                <w:lang w:val="de-CH"/>
              </w:rPr>
            </w:r>
            <w:r w:rsidR="007646D9">
              <w:rPr>
                <w:sz w:val="16"/>
                <w:szCs w:val="16"/>
                <w:lang w:val="de-CH"/>
              </w:rPr>
              <w:fldChar w:fldCharType="separate"/>
            </w:r>
            <w:r w:rsidR="00D46611">
              <w:rPr>
                <w:sz w:val="16"/>
                <w:szCs w:val="16"/>
                <w:lang w:val="de-CH"/>
              </w:rPr>
              <w:t>3.1</w:t>
            </w:r>
            <w:r w:rsidR="007646D9">
              <w:rPr>
                <w:sz w:val="16"/>
                <w:szCs w:val="16"/>
                <w:lang w:val="de-CH"/>
              </w:rPr>
              <w:fldChar w:fldCharType="end"/>
            </w:r>
            <w:r>
              <w:rPr>
                <w:sz w:val="16"/>
                <w:szCs w:val="16"/>
                <w:lang w:val="de-CH"/>
              </w:rPr>
              <w:t xml:space="preserve"> verwiesen.</w:t>
            </w:r>
          </w:p>
        </w:tc>
        <w:tc>
          <w:tcPr>
            <w:tcW w:w="3261" w:type="dxa"/>
          </w:tcPr>
          <w:p w14:paraId="1DCA4F25" w14:textId="07CB0F46" w:rsidR="00545D5E" w:rsidRPr="00582B42" w:rsidRDefault="00122384" w:rsidP="00E94778">
            <w:pPr>
              <w:pStyle w:val="TabellenStandard"/>
              <w:rPr>
                <w:sz w:val="16"/>
                <w:szCs w:val="16"/>
                <w:lang w:val="de-CH"/>
              </w:rPr>
            </w:pPr>
            <w:r>
              <w:rPr>
                <w:noProof/>
                <w:lang w:val="de-CH"/>
              </w:rPr>
              <w:drawing>
                <wp:inline distT="0" distB="0" distL="0" distR="0" wp14:anchorId="1415B212" wp14:editId="3F44DD6E">
                  <wp:extent cx="1916430" cy="1433251"/>
                  <wp:effectExtent l="0" t="0" r="7620" b="0"/>
                  <wp:docPr id="277" name="Grafik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73686" cy="1476072"/>
                          </a:xfrm>
                          <a:prstGeom prst="rect">
                            <a:avLst/>
                          </a:prstGeom>
                        </pic:spPr>
                      </pic:pic>
                    </a:graphicData>
                  </a:graphic>
                </wp:inline>
              </w:drawing>
            </w:r>
          </w:p>
        </w:tc>
      </w:tr>
      <w:tr w:rsidR="00122384" w:rsidRPr="007F5CA2" w14:paraId="6B96E1CC" w14:textId="77777777" w:rsidTr="0006095D">
        <w:tc>
          <w:tcPr>
            <w:tcW w:w="1560" w:type="dxa"/>
          </w:tcPr>
          <w:p w14:paraId="5A09B531" w14:textId="77777777" w:rsidR="00545D5E" w:rsidRDefault="00545D5E" w:rsidP="00E94778">
            <w:pPr>
              <w:pStyle w:val="TabellenStandard"/>
              <w:rPr>
                <w:sz w:val="16"/>
                <w:szCs w:val="16"/>
                <w:lang w:val="de-CH"/>
              </w:rPr>
            </w:pPr>
            <w:r>
              <w:rPr>
                <w:sz w:val="16"/>
                <w:szCs w:val="16"/>
                <w:lang w:val="de-CH"/>
              </w:rPr>
              <w:t>&lt; 1:2'500 bis ≥ 1:5’000</w:t>
            </w:r>
          </w:p>
        </w:tc>
        <w:tc>
          <w:tcPr>
            <w:tcW w:w="2268" w:type="dxa"/>
          </w:tcPr>
          <w:p w14:paraId="22FABCD6" w14:textId="77777777" w:rsidR="00BC5A7E" w:rsidRDefault="00BC5A7E" w:rsidP="00BC5A7E">
            <w:pPr>
              <w:pStyle w:val="TabellenStandard"/>
              <w:rPr>
                <w:sz w:val="16"/>
                <w:szCs w:val="16"/>
                <w:lang w:val="de-CH"/>
              </w:rPr>
            </w:pPr>
            <w:r>
              <w:rPr>
                <w:sz w:val="16"/>
                <w:szCs w:val="16"/>
                <w:lang w:val="de-CH"/>
              </w:rPr>
              <w:t>Bezeichnung der Massnahme</w:t>
            </w:r>
          </w:p>
          <w:p w14:paraId="370B814A" w14:textId="082B259A" w:rsidR="00BC5A7E" w:rsidRDefault="00BC5A7E" w:rsidP="00BC5A7E">
            <w:pPr>
              <w:pStyle w:val="TabellenStandard"/>
              <w:rPr>
                <w:sz w:val="16"/>
                <w:szCs w:val="16"/>
                <w:lang w:val="de-CH"/>
              </w:rPr>
            </w:pPr>
            <w:r>
              <w:rPr>
                <w:sz w:val="16"/>
                <w:szCs w:val="16"/>
                <w:lang w:val="de-CH"/>
              </w:rPr>
              <w:t>Flächenförmige und linienförmige Massnahme</w:t>
            </w:r>
          </w:p>
          <w:p w14:paraId="244B1288" w14:textId="5F616924" w:rsidR="00BC5A7E" w:rsidRDefault="00BC5A7E" w:rsidP="00BC5A7E">
            <w:pPr>
              <w:pStyle w:val="TabellenStandard"/>
              <w:rPr>
                <w:sz w:val="16"/>
                <w:szCs w:val="16"/>
                <w:lang w:val="de-CH"/>
              </w:rPr>
            </w:pPr>
            <w:r>
              <w:rPr>
                <w:sz w:val="16"/>
                <w:szCs w:val="16"/>
                <w:lang w:val="de-CH"/>
              </w:rPr>
              <w:t>Perimeter des öffentlichen Kanalisationsbereiches</w:t>
            </w:r>
          </w:p>
          <w:p w14:paraId="398868B6" w14:textId="77777777" w:rsidR="00BC5A7E" w:rsidRDefault="00BC5A7E" w:rsidP="00BC5A7E">
            <w:pPr>
              <w:pStyle w:val="TabellenStandard"/>
              <w:rPr>
                <w:sz w:val="16"/>
                <w:szCs w:val="16"/>
                <w:lang w:val="de-CH"/>
              </w:rPr>
            </w:pPr>
            <w:r>
              <w:rPr>
                <w:sz w:val="16"/>
                <w:szCs w:val="16"/>
                <w:lang w:val="de-CH"/>
              </w:rPr>
              <w:t>Entwässerungsanlagen ohne Beschriftung: Regionale Hauptsammelkanäle, Sammelkanäle</w:t>
            </w:r>
          </w:p>
          <w:p w14:paraId="670F6A5D" w14:textId="77777777" w:rsidR="00BC5A7E" w:rsidRDefault="00BC5A7E" w:rsidP="00BC5A7E">
            <w:pPr>
              <w:pStyle w:val="TabellenStandard"/>
              <w:rPr>
                <w:sz w:val="16"/>
                <w:szCs w:val="16"/>
                <w:lang w:val="de-CH"/>
              </w:rPr>
            </w:pPr>
            <w:r>
              <w:rPr>
                <w:sz w:val="16"/>
                <w:szCs w:val="16"/>
                <w:lang w:val="de-CH"/>
              </w:rPr>
              <w:t>Sonderbauwerke</w:t>
            </w:r>
          </w:p>
          <w:p w14:paraId="5570555D" w14:textId="77777777" w:rsidR="00BC5A7E" w:rsidRDefault="00BC5A7E" w:rsidP="00BC5A7E">
            <w:pPr>
              <w:pStyle w:val="TabellenStandard"/>
              <w:rPr>
                <w:sz w:val="16"/>
                <w:szCs w:val="16"/>
                <w:lang w:val="de-CH"/>
              </w:rPr>
            </w:pPr>
            <w:r>
              <w:rPr>
                <w:sz w:val="16"/>
                <w:szCs w:val="16"/>
                <w:lang w:val="de-CH"/>
              </w:rPr>
              <w:t>Bauzone/Reservezone</w:t>
            </w:r>
          </w:p>
          <w:p w14:paraId="41790D9D" w14:textId="6EA998A4" w:rsidR="005C3169" w:rsidRPr="00582B42" w:rsidRDefault="00BC5A7E" w:rsidP="00E94778">
            <w:pPr>
              <w:pStyle w:val="TabellenStandard"/>
              <w:rPr>
                <w:sz w:val="16"/>
                <w:szCs w:val="16"/>
                <w:lang w:val="de-CH"/>
              </w:rPr>
            </w:pPr>
            <w:r>
              <w:rPr>
                <w:sz w:val="16"/>
                <w:szCs w:val="16"/>
                <w:lang w:val="de-CH"/>
              </w:rPr>
              <w:t>Grundwasserschutzzone</w:t>
            </w:r>
          </w:p>
        </w:tc>
        <w:tc>
          <w:tcPr>
            <w:tcW w:w="1701" w:type="dxa"/>
          </w:tcPr>
          <w:p w14:paraId="5C0C20B1" w14:textId="77777777" w:rsidR="00545D5E" w:rsidRPr="00582B42" w:rsidRDefault="00545D5E" w:rsidP="00E94778">
            <w:pPr>
              <w:pStyle w:val="TabellenStandard"/>
              <w:rPr>
                <w:sz w:val="16"/>
                <w:szCs w:val="16"/>
                <w:lang w:val="de-CH"/>
              </w:rPr>
            </w:pPr>
          </w:p>
        </w:tc>
        <w:tc>
          <w:tcPr>
            <w:tcW w:w="3261" w:type="dxa"/>
          </w:tcPr>
          <w:p w14:paraId="584F0C47" w14:textId="77777777" w:rsidR="00545D5E" w:rsidRPr="00582B42" w:rsidRDefault="00545D5E" w:rsidP="00E94778">
            <w:pPr>
              <w:pStyle w:val="TabellenStandard"/>
              <w:rPr>
                <w:sz w:val="16"/>
                <w:szCs w:val="16"/>
                <w:lang w:val="de-CH"/>
              </w:rPr>
            </w:pPr>
          </w:p>
        </w:tc>
      </w:tr>
      <w:tr w:rsidR="00122384" w:rsidRPr="007F5CA2" w14:paraId="24C934FD" w14:textId="77777777" w:rsidTr="0006095D">
        <w:tc>
          <w:tcPr>
            <w:tcW w:w="1560" w:type="dxa"/>
          </w:tcPr>
          <w:p w14:paraId="16613F6E" w14:textId="77777777" w:rsidR="00545D5E" w:rsidRDefault="00545D5E" w:rsidP="00E94778">
            <w:pPr>
              <w:pStyle w:val="TabellenStandard"/>
              <w:rPr>
                <w:sz w:val="16"/>
                <w:szCs w:val="16"/>
                <w:lang w:val="de-CH"/>
              </w:rPr>
            </w:pPr>
            <w:r>
              <w:rPr>
                <w:sz w:val="16"/>
                <w:szCs w:val="16"/>
                <w:lang w:val="de-CH"/>
              </w:rPr>
              <w:t>&lt; 1:1'000 bis ≥ 1:2’500</w:t>
            </w:r>
          </w:p>
        </w:tc>
        <w:tc>
          <w:tcPr>
            <w:tcW w:w="2268" w:type="dxa"/>
          </w:tcPr>
          <w:p w14:paraId="1BCE1FB1" w14:textId="751797B8" w:rsidR="005C3169" w:rsidRDefault="005C3169" w:rsidP="005C3169">
            <w:pPr>
              <w:pStyle w:val="TabellenStandard"/>
              <w:rPr>
                <w:sz w:val="16"/>
                <w:szCs w:val="16"/>
                <w:lang w:val="de-CH"/>
              </w:rPr>
            </w:pPr>
            <w:r>
              <w:rPr>
                <w:sz w:val="16"/>
                <w:szCs w:val="16"/>
                <w:lang w:val="de-CH"/>
              </w:rPr>
              <w:t>Bezeichnung der Massnahme</w:t>
            </w:r>
          </w:p>
          <w:p w14:paraId="25247458" w14:textId="01111F28" w:rsidR="005C3169" w:rsidRDefault="005C3169" w:rsidP="005C3169">
            <w:pPr>
              <w:pStyle w:val="TabellenStandard"/>
              <w:rPr>
                <w:sz w:val="16"/>
                <w:szCs w:val="16"/>
                <w:lang w:val="de-CH"/>
              </w:rPr>
            </w:pPr>
            <w:r>
              <w:rPr>
                <w:sz w:val="16"/>
                <w:szCs w:val="16"/>
                <w:lang w:val="de-CH"/>
              </w:rPr>
              <w:t>Entwässerungsanlagen</w:t>
            </w:r>
          </w:p>
          <w:p w14:paraId="08E4F217" w14:textId="75EE7F2D" w:rsidR="00BC5A7E" w:rsidRDefault="00BC5A7E" w:rsidP="005C3169">
            <w:pPr>
              <w:pStyle w:val="TabellenStandard"/>
              <w:rPr>
                <w:sz w:val="16"/>
                <w:szCs w:val="16"/>
                <w:lang w:val="de-CH"/>
              </w:rPr>
            </w:pPr>
            <w:r>
              <w:rPr>
                <w:sz w:val="16"/>
                <w:szCs w:val="16"/>
                <w:lang w:val="de-CH"/>
              </w:rPr>
              <w:t>Sonderbauwerke</w:t>
            </w:r>
          </w:p>
          <w:p w14:paraId="6ABBA27F" w14:textId="77777777" w:rsidR="00545D5E" w:rsidRDefault="005C3169" w:rsidP="005C3169">
            <w:pPr>
              <w:pStyle w:val="TabellenStandard"/>
              <w:rPr>
                <w:sz w:val="16"/>
                <w:szCs w:val="16"/>
                <w:lang w:val="de-CH"/>
              </w:rPr>
            </w:pPr>
            <w:r>
              <w:rPr>
                <w:sz w:val="16"/>
                <w:szCs w:val="16"/>
                <w:lang w:val="de-CH"/>
              </w:rPr>
              <w:t>Flächenförmige und linienförmige Massnahme</w:t>
            </w:r>
          </w:p>
          <w:p w14:paraId="66E8BCDF" w14:textId="77777777" w:rsidR="005B6ABA" w:rsidRPr="005B6ABA" w:rsidRDefault="005B6ABA" w:rsidP="005B6ABA">
            <w:pPr>
              <w:pStyle w:val="TabellenStandard"/>
              <w:rPr>
                <w:sz w:val="16"/>
                <w:szCs w:val="16"/>
                <w:lang w:val="de-CH"/>
              </w:rPr>
            </w:pPr>
            <w:r w:rsidRPr="005B6ABA">
              <w:rPr>
                <w:sz w:val="16"/>
                <w:szCs w:val="16"/>
                <w:lang w:val="de-CH"/>
              </w:rPr>
              <w:t>Abwasserbehandlung ländlicher Raum (ALR)</w:t>
            </w:r>
          </w:p>
          <w:p w14:paraId="3ACAD0A0" w14:textId="7B807B30" w:rsidR="00BC5A7E" w:rsidRDefault="00BC5A7E" w:rsidP="00BC5A7E">
            <w:pPr>
              <w:pStyle w:val="TabellenStandard"/>
              <w:rPr>
                <w:sz w:val="16"/>
                <w:szCs w:val="16"/>
                <w:lang w:val="de-CH"/>
              </w:rPr>
            </w:pPr>
            <w:r>
              <w:rPr>
                <w:sz w:val="16"/>
                <w:szCs w:val="16"/>
                <w:lang w:val="de-CH"/>
              </w:rPr>
              <w:t>Entwässerungsart</w:t>
            </w:r>
          </w:p>
          <w:p w14:paraId="56CEA971" w14:textId="13659326" w:rsidR="00BC5A7E" w:rsidRDefault="00BC5A7E" w:rsidP="00BC5A7E">
            <w:pPr>
              <w:pStyle w:val="TabellenStandard"/>
              <w:rPr>
                <w:sz w:val="16"/>
                <w:szCs w:val="16"/>
                <w:lang w:val="de-CH"/>
              </w:rPr>
            </w:pPr>
            <w:r>
              <w:rPr>
                <w:sz w:val="16"/>
                <w:szCs w:val="16"/>
                <w:lang w:val="de-CH"/>
              </w:rPr>
              <w:t>Bauzone/Reservezone</w:t>
            </w:r>
          </w:p>
          <w:p w14:paraId="51472FEA" w14:textId="77777777" w:rsidR="00BC5A7E" w:rsidRDefault="00BC5A7E" w:rsidP="00BC5A7E">
            <w:pPr>
              <w:pStyle w:val="TabellenStandard"/>
              <w:rPr>
                <w:sz w:val="16"/>
                <w:szCs w:val="16"/>
                <w:lang w:val="de-CH"/>
              </w:rPr>
            </w:pPr>
            <w:r>
              <w:rPr>
                <w:sz w:val="16"/>
                <w:szCs w:val="16"/>
                <w:lang w:val="de-CH"/>
              </w:rPr>
              <w:t>Grundwasserschutzzone</w:t>
            </w:r>
          </w:p>
          <w:p w14:paraId="2BCB1D3A" w14:textId="3305F202" w:rsidR="00D274F1" w:rsidRPr="00582B42" w:rsidRDefault="00BC5A7E" w:rsidP="00BC5A7E">
            <w:pPr>
              <w:pStyle w:val="TabellenStandard"/>
              <w:rPr>
                <w:sz w:val="16"/>
                <w:szCs w:val="16"/>
                <w:lang w:val="de-CH"/>
              </w:rPr>
            </w:pPr>
            <w:r>
              <w:rPr>
                <w:sz w:val="16"/>
                <w:szCs w:val="16"/>
                <w:lang w:val="de-CH"/>
              </w:rPr>
              <w:t>Eingedoltes Gewässer</w:t>
            </w:r>
          </w:p>
        </w:tc>
        <w:tc>
          <w:tcPr>
            <w:tcW w:w="1701" w:type="dxa"/>
          </w:tcPr>
          <w:p w14:paraId="2A2D11BD" w14:textId="77777777" w:rsidR="00545D5E" w:rsidRPr="00582B42" w:rsidRDefault="00545D5E" w:rsidP="00E94778">
            <w:pPr>
              <w:pStyle w:val="TabellenStandard"/>
              <w:rPr>
                <w:sz w:val="16"/>
                <w:szCs w:val="16"/>
                <w:lang w:val="de-CH"/>
              </w:rPr>
            </w:pPr>
          </w:p>
        </w:tc>
        <w:tc>
          <w:tcPr>
            <w:tcW w:w="3261" w:type="dxa"/>
          </w:tcPr>
          <w:p w14:paraId="1E0E4712" w14:textId="4AB631FE" w:rsidR="00545D5E" w:rsidRPr="00582B42" w:rsidRDefault="00772B4F" w:rsidP="00E94778">
            <w:pPr>
              <w:pStyle w:val="TabellenStandard"/>
              <w:rPr>
                <w:sz w:val="16"/>
                <w:szCs w:val="16"/>
                <w:lang w:val="de-CH"/>
              </w:rPr>
            </w:pPr>
            <w:r>
              <w:rPr>
                <w:noProof/>
                <w:lang w:val="de-CH"/>
              </w:rPr>
              <w:drawing>
                <wp:inline distT="0" distB="0" distL="0" distR="0" wp14:anchorId="4AA8B2D7" wp14:editId="4809B2FF">
                  <wp:extent cx="1916583" cy="1447822"/>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60044" cy="1480654"/>
                          </a:xfrm>
                          <a:prstGeom prst="rect">
                            <a:avLst/>
                          </a:prstGeom>
                        </pic:spPr>
                      </pic:pic>
                    </a:graphicData>
                  </a:graphic>
                </wp:inline>
              </w:drawing>
            </w:r>
          </w:p>
        </w:tc>
      </w:tr>
      <w:tr w:rsidR="00122384" w:rsidRPr="007F5CA2" w14:paraId="7D811FBF" w14:textId="77777777" w:rsidTr="0006095D">
        <w:tc>
          <w:tcPr>
            <w:tcW w:w="1560" w:type="dxa"/>
          </w:tcPr>
          <w:p w14:paraId="56029145" w14:textId="77777777" w:rsidR="00545D5E" w:rsidRDefault="00545D5E" w:rsidP="00E94778">
            <w:pPr>
              <w:pStyle w:val="TabellenStandard"/>
              <w:rPr>
                <w:sz w:val="16"/>
                <w:szCs w:val="16"/>
                <w:lang w:val="de-CH"/>
              </w:rPr>
            </w:pPr>
            <w:r>
              <w:rPr>
                <w:sz w:val="16"/>
                <w:szCs w:val="16"/>
                <w:lang w:val="de-CH"/>
              </w:rPr>
              <w:t>&lt; 1:250 bis ≥ 1:1’000</w:t>
            </w:r>
          </w:p>
        </w:tc>
        <w:tc>
          <w:tcPr>
            <w:tcW w:w="2268" w:type="dxa"/>
          </w:tcPr>
          <w:p w14:paraId="3E3A999C" w14:textId="77777777" w:rsidR="00D15ABB" w:rsidRDefault="00D15ABB" w:rsidP="00D15ABB">
            <w:pPr>
              <w:pStyle w:val="TabellenStandard"/>
              <w:rPr>
                <w:sz w:val="16"/>
                <w:szCs w:val="16"/>
                <w:lang w:val="de-CH"/>
              </w:rPr>
            </w:pPr>
            <w:r>
              <w:rPr>
                <w:sz w:val="16"/>
                <w:szCs w:val="16"/>
                <w:lang w:val="de-CH"/>
              </w:rPr>
              <w:t>Bezeichnung der Massnahme</w:t>
            </w:r>
          </w:p>
          <w:p w14:paraId="6923DBDF" w14:textId="77777777" w:rsidR="00D15ABB" w:rsidRDefault="00D15ABB" w:rsidP="00D15ABB">
            <w:pPr>
              <w:pStyle w:val="TabellenStandard"/>
              <w:rPr>
                <w:sz w:val="16"/>
                <w:szCs w:val="16"/>
                <w:lang w:val="de-CH"/>
              </w:rPr>
            </w:pPr>
            <w:r>
              <w:rPr>
                <w:sz w:val="16"/>
                <w:szCs w:val="16"/>
                <w:lang w:val="de-CH"/>
              </w:rPr>
              <w:t>Entwässerungsanlagen</w:t>
            </w:r>
          </w:p>
          <w:p w14:paraId="1FB6F0ED" w14:textId="77777777" w:rsidR="00D15ABB" w:rsidRDefault="00D15ABB" w:rsidP="00D15ABB">
            <w:pPr>
              <w:pStyle w:val="TabellenStandard"/>
              <w:rPr>
                <w:sz w:val="16"/>
                <w:szCs w:val="16"/>
                <w:lang w:val="de-CH"/>
              </w:rPr>
            </w:pPr>
            <w:r>
              <w:rPr>
                <w:sz w:val="16"/>
                <w:szCs w:val="16"/>
                <w:lang w:val="de-CH"/>
              </w:rPr>
              <w:t>Sonderbauwerke</w:t>
            </w:r>
          </w:p>
          <w:p w14:paraId="484571B0" w14:textId="77777777" w:rsidR="00D15ABB" w:rsidRDefault="00D15ABB" w:rsidP="00D15ABB">
            <w:pPr>
              <w:pStyle w:val="TabellenStandard"/>
              <w:rPr>
                <w:sz w:val="16"/>
                <w:szCs w:val="16"/>
                <w:lang w:val="de-CH"/>
              </w:rPr>
            </w:pPr>
            <w:r>
              <w:rPr>
                <w:sz w:val="16"/>
                <w:szCs w:val="16"/>
                <w:lang w:val="de-CH"/>
              </w:rPr>
              <w:t>Flächenförmige und linienförmige Massnahme</w:t>
            </w:r>
          </w:p>
          <w:p w14:paraId="51C93290" w14:textId="77777777" w:rsidR="005B6ABA" w:rsidRPr="005B6ABA" w:rsidRDefault="005B6ABA" w:rsidP="005B6ABA">
            <w:pPr>
              <w:pStyle w:val="TabellenStandard"/>
              <w:rPr>
                <w:sz w:val="16"/>
                <w:szCs w:val="16"/>
                <w:lang w:val="de-CH"/>
              </w:rPr>
            </w:pPr>
            <w:r w:rsidRPr="005B6ABA">
              <w:rPr>
                <w:sz w:val="16"/>
                <w:szCs w:val="16"/>
                <w:lang w:val="de-CH"/>
              </w:rPr>
              <w:lastRenderedPageBreak/>
              <w:t>Abwasserbehandlung ländlicher Raum (ALR)</w:t>
            </w:r>
          </w:p>
          <w:p w14:paraId="1E993D89" w14:textId="77777777" w:rsidR="00D15ABB" w:rsidRDefault="00D15ABB" w:rsidP="00D15ABB">
            <w:pPr>
              <w:pStyle w:val="TabellenStandard"/>
              <w:rPr>
                <w:sz w:val="16"/>
                <w:szCs w:val="16"/>
                <w:lang w:val="de-CH"/>
              </w:rPr>
            </w:pPr>
            <w:r>
              <w:rPr>
                <w:sz w:val="16"/>
                <w:szCs w:val="16"/>
                <w:lang w:val="de-CH"/>
              </w:rPr>
              <w:t>Entwässerungsart</w:t>
            </w:r>
          </w:p>
          <w:p w14:paraId="77DA64D7" w14:textId="77777777" w:rsidR="00D15ABB" w:rsidRDefault="00D15ABB" w:rsidP="00D15ABB">
            <w:pPr>
              <w:pStyle w:val="TabellenStandard"/>
              <w:rPr>
                <w:sz w:val="16"/>
                <w:szCs w:val="16"/>
                <w:lang w:val="de-CH"/>
              </w:rPr>
            </w:pPr>
            <w:r>
              <w:rPr>
                <w:sz w:val="16"/>
                <w:szCs w:val="16"/>
                <w:lang w:val="de-CH"/>
              </w:rPr>
              <w:t>Bauzone/Reservezone</w:t>
            </w:r>
          </w:p>
          <w:p w14:paraId="105B9587" w14:textId="77777777" w:rsidR="00D15ABB" w:rsidRDefault="00D15ABB" w:rsidP="00D15ABB">
            <w:pPr>
              <w:pStyle w:val="TabellenStandard"/>
              <w:rPr>
                <w:sz w:val="16"/>
                <w:szCs w:val="16"/>
                <w:lang w:val="de-CH"/>
              </w:rPr>
            </w:pPr>
            <w:r>
              <w:rPr>
                <w:sz w:val="16"/>
                <w:szCs w:val="16"/>
                <w:lang w:val="de-CH"/>
              </w:rPr>
              <w:t>Grundwasserschutzzone</w:t>
            </w:r>
          </w:p>
          <w:p w14:paraId="3B8BE938" w14:textId="2484149E" w:rsidR="00545D5E" w:rsidRPr="00582B42" w:rsidRDefault="00D15ABB" w:rsidP="00D15ABB">
            <w:pPr>
              <w:pStyle w:val="TabellenStandard"/>
              <w:rPr>
                <w:sz w:val="16"/>
                <w:szCs w:val="16"/>
                <w:lang w:val="de-CH"/>
              </w:rPr>
            </w:pPr>
            <w:r>
              <w:rPr>
                <w:sz w:val="16"/>
                <w:szCs w:val="16"/>
                <w:lang w:val="de-CH"/>
              </w:rPr>
              <w:t>Eingedoltes Gewässer</w:t>
            </w:r>
          </w:p>
        </w:tc>
        <w:tc>
          <w:tcPr>
            <w:tcW w:w="1701" w:type="dxa"/>
          </w:tcPr>
          <w:p w14:paraId="017EEB6E" w14:textId="77777777" w:rsidR="00545D5E" w:rsidRPr="00582B42" w:rsidRDefault="00545D5E" w:rsidP="00E94778">
            <w:pPr>
              <w:pStyle w:val="TabellenStandard"/>
              <w:rPr>
                <w:sz w:val="16"/>
                <w:szCs w:val="16"/>
                <w:lang w:val="de-CH"/>
              </w:rPr>
            </w:pPr>
          </w:p>
        </w:tc>
        <w:tc>
          <w:tcPr>
            <w:tcW w:w="3261" w:type="dxa"/>
          </w:tcPr>
          <w:p w14:paraId="7D1A8584" w14:textId="77777777" w:rsidR="00545D5E" w:rsidRPr="00582B42" w:rsidRDefault="00545D5E" w:rsidP="00E94778">
            <w:pPr>
              <w:pStyle w:val="TabellenStandard"/>
              <w:rPr>
                <w:sz w:val="16"/>
                <w:szCs w:val="16"/>
                <w:lang w:val="de-CH"/>
              </w:rPr>
            </w:pPr>
          </w:p>
        </w:tc>
      </w:tr>
      <w:tr w:rsidR="00122384" w:rsidRPr="007F5CA2" w14:paraId="075F5534" w14:textId="77777777" w:rsidTr="0006095D">
        <w:tc>
          <w:tcPr>
            <w:tcW w:w="1560" w:type="dxa"/>
          </w:tcPr>
          <w:p w14:paraId="5DABE56F" w14:textId="77777777" w:rsidR="00545D5E" w:rsidRDefault="00545D5E" w:rsidP="00E94778">
            <w:pPr>
              <w:pStyle w:val="TabellenStandard"/>
              <w:rPr>
                <w:sz w:val="16"/>
                <w:szCs w:val="16"/>
                <w:lang w:val="de-CH"/>
              </w:rPr>
            </w:pPr>
            <w:r>
              <w:rPr>
                <w:sz w:val="16"/>
                <w:szCs w:val="16"/>
                <w:lang w:val="de-CH"/>
              </w:rPr>
              <w:t>≥ 1:250</w:t>
            </w:r>
          </w:p>
        </w:tc>
        <w:tc>
          <w:tcPr>
            <w:tcW w:w="2268" w:type="dxa"/>
          </w:tcPr>
          <w:p w14:paraId="017BB0C1" w14:textId="77777777" w:rsidR="00D15ABB" w:rsidRDefault="00D15ABB" w:rsidP="00D15ABB">
            <w:pPr>
              <w:pStyle w:val="TabellenStandard"/>
              <w:rPr>
                <w:sz w:val="16"/>
                <w:szCs w:val="16"/>
                <w:lang w:val="de-CH"/>
              </w:rPr>
            </w:pPr>
            <w:r>
              <w:rPr>
                <w:sz w:val="16"/>
                <w:szCs w:val="16"/>
                <w:lang w:val="de-CH"/>
              </w:rPr>
              <w:t>Bezeichnung der Massnahme</w:t>
            </w:r>
          </w:p>
          <w:p w14:paraId="01388122" w14:textId="77777777" w:rsidR="00D15ABB" w:rsidRDefault="00D15ABB" w:rsidP="00D15ABB">
            <w:pPr>
              <w:pStyle w:val="TabellenStandard"/>
              <w:rPr>
                <w:sz w:val="16"/>
                <w:szCs w:val="16"/>
                <w:lang w:val="de-CH"/>
              </w:rPr>
            </w:pPr>
            <w:r>
              <w:rPr>
                <w:sz w:val="16"/>
                <w:szCs w:val="16"/>
                <w:lang w:val="de-CH"/>
              </w:rPr>
              <w:t>Entwässerungsanlagen</w:t>
            </w:r>
          </w:p>
          <w:p w14:paraId="6FBE9E7C" w14:textId="77777777" w:rsidR="00D15ABB" w:rsidRDefault="00D15ABB" w:rsidP="00D15ABB">
            <w:pPr>
              <w:pStyle w:val="TabellenStandard"/>
              <w:rPr>
                <w:sz w:val="16"/>
                <w:szCs w:val="16"/>
                <w:lang w:val="de-CH"/>
              </w:rPr>
            </w:pPr>
            <w:r>
              <w:rPr>
                <w:sz w:val="16"/>
                <w:szCs w:val="16"/>
                <w:lang w:val="de-CH"/>
              </w:rPr>
              <w:t>Sonderbauwerke</w:t>
            </w:r>
          </w:p>
          <w:p w14:paraId="7ED2FC08" w14:textId="77777777" w:rsidR="00D15ABB" w:rsidRDefault="00D15ABB" w:rsidP="00D15ABB">
            <w:pPr>
              <w:pStyle w:val="TabellenStandard"/>
              <w:rPr>
                <w:sz w:val="16"/>
                <w:szCs w:val="16"/>
                <w:lang w:val="de-CH"/>
              </w:rPr>
            </w:pPr>
            <w:r>
              <w:rPr>
                <w:sz w:val="16"/>
                <w:szCs w:val="16"/>
                <w:lang w:val="de-CH"/>
              </w:rPr>
              <w:t>Flächenförmige und linienförmige Massnahme</w:t>
            </w:r>
          </w:p>
          <w:p w14:paraId="7C276ECB" w14:textId="77777777" w:rsidR="005B6ABA" w:rsidRPr="005B6ABA" w:rsidRDefault="005B6ABA" w:rsidP="005B6ABA">
            <w:pPr>
              <w:pStyle w:val="TabellenStandard"/>
              <w:rPr>
                <w:sz w:val="16"/>
                <w:szCs w:val="16"/>
                <w:lang w:val="de-CH"/>
              </w:rPr>
            </w:pPr>
            <w:r w:rsidRPr="005B6ABA">
              <w:rPr>
                <w:sz w:val="16"/>
                <w:szCs w:val="16"/>
                <w:lang w:val="de-CH"/>
              </w:rPr>
              <w:t>Abwasserbehandlung ländlicher Raum (ALR)</w:t>
            </w:r>
          </w:p>
          <w:p w14:paraId="642F418F" w14:textId="77777777" w:rsidR="00D15ABB" w:rsidRDefault="00D15ABB" w:rsidP="00D15ABB">
            <w:pPr>
              <w:pStyle w:val="TabellenStandard"/>
              <w:rPr>
                <w:sz w:val="16"/>
                <w:szCs w:val="16"/>
                <w:lang w:val="de-CH"/>
              </w:rPr>
            </w:pPr>
            <w:r>
              <w:rPr>
                <w:sz w:val="16"/>
                <w:szCs w:val="16"/>
                <w:lang w:val="de-CH"/>
              </w:rPr>
              <w:t>Entwässerungsart</w:t>
            </w:r>
          </w:p>
          <w:p w14:paraId="03F2F055" w14:textId="77777777" w:rsidR="00D15ABB" w:rsidRDefault="00D15ABB" w:rsidP="00D15ABB">
            <w:pPr>
              <w:pStyle w:val="TabellenStandard"/>
              <w:rPr>
                <w:sz w:val="16"/>
                <w:szCs w:val="16"/>
                <w:lang w:val="de-CH"/>
              </w:rPr>
            </w:pPr>
            <w:r>
              <w:rPr>
                <w:sz w:val="16"/>
                <w:szCs w:val="16"/>
                <w:lang w:val="de-CH"/>
              </w:rPr>
              <w:t>Bauzone/Reservezone</w:t>
            </w:r>
          </w:p>
          <w:p w14:paraId="19FA9724" w14:textId="77777777" w:rsidR="00D15ABB" w:rsidRDefault="00D15ABB" w:rsidP="00D15ABB">
            <w:pPr>
              <w:pStyle w:val="TabellenStandard"/>
              <w:rPr>
                <w:sz w:val="16"/>
                <w:szCs w:val="16"/>
                <w:lang w:val="de-CH"/>
              </w:rPr>
            </w:pPr>
            <w:r>
              <w:rPr>
                <w:sz w:val="16"/>
                <w:szCs w:val="16"/>
                <w:lang w:val="de-CH"/>
              </w:rPr>
              <w:t>Grundwasserschutzzone</w:t>
            </w:r>
          </w:p>
          <w:p w14:paraId="268DC7B1" w14:textId="3D8504A3" w:rsidR="00545D5E" w:rsidRPr="00582B42" w:rsidRDefault="00D15ABB" w:rsidP="00D15ABB">
            <w:pPr>
              <w:pStyle w:val="TabellenStandard"/>
              <w:rPr>
                <w:sz w:val="16"/>
                <w:szCs w:val="16"/>
                <w:lang w:val="de-CH"/>
              </w:rPr>
            </w:pPr>
            <w:r>
              <w:rPr>
                <w:sz w:val="16"/>
                <w:szCs w:val="16"/>
                <w:lang w:val="de-CH"/>
              </w:rPr>
              <w:t>Eingedoltes Gewässer</w:t>
            </w:r>
          </w:p>
        </w:tc>
        <w:tc>
          <w:tcPr>
            <w:tcW w:w="1701" w:type="dxa"/>
          </w:tcPr>
          <w:p w14:paraId="28328826" w14:textId="77777777" w:rsidR="00545D5E" w:rsidRPr="00582B42" w:rsidRDefault="00545D5E" w:rsidP="00E94778">
            <w:pPr>
              <w:pStyle w:val="TabellenStandard"/>
              <w:rPr>
                <w:sz w:val="16"/>
                <w:szCs w:val="16"/>
                <w:lang w:val="de-CH"/>
              </w:rPr>
            </w:pPr>
          </w:p>
        </w:tc>
        <w:tc>
          <w:tcPr>
            <w:tcW w:w="3261" w:type="dxa"/>
          </w:tcPr>
          <w:p w14:paraId="359DF225" w14:textId="77777777" w:rsidR="00545D5E" w:rsidRPr="00582B42" w:rsidRDefault="00545D5E" w:rsidP="00E94778">
            <w:pPr>
              <w:pStyle w:val="TabellenStandard"/>
              <w:rPr>
                <w:sz w:val="16"/>
                <w:szCs w:val="16"/>
                <w:lang w:val="de-CH"/>
              </w:rPr>
            </w:pPr>
          </w:p>
        </w:tc>
      </w:tr>
    </w:tbl>
    <w:p w14:paraId="0DF6B8D8" w14:textId="54B570C6" w:rsidR="00154B4A" w:rsidRDefault="00154B4A" w:rsidP="00154B4A">
      <w:pPr>
        <w:pStyle w:val="berschrift2"/>
      </w:pPr>
      <w:bookmarkStart w:id="46" w:name="_Ref58834148"/>
      <w:bookmarkStart w:id="47" w:name="_Toc63262711"/>
      <w:r>
        <w:t>Plan</w:t>
      </w:r>
      <w:r w:rsidR="00335EE7">
        <w:t>ansicht</w:t>
      </w:r>
      <w:r>
        <w:t xml:space="preserve"> Werkkataster IST-Zustand</w:t>
      </w:r>
      <w:bookmarkEnd w:id="46"/>
      <w:bookmarkEnd w:id="47"/>
    </w:p>
    <w:p w14:paraId="4FB44F65" w14:textId="585F2FC7" w:rsidR="00C2188E" w:rsidRDefault="00C2188E" w:rsidP="00C2188E">
      <w:pPr>
        <w:pStyle w:val="Fliesstext"/>
        <w:rPr>
          <w:lang w:eastAsia="de-DE"/>
        </w:rPr>
      </w:pPr>
      <w:r>
        <w:rPr>
          <w:lang w:eastAsia="de-DE"/>
        </w:rPr>
        <w:t>In der Planansicht Werkkataster IST-Zustand sollen alle</w:t>
      </w:r>
      <w:r w:rsidR="00B84C54">
        <w:rPr>
          <w:lang w:eastAsia="de-DE"/>
        </w:rPr>
        <w:t xml:space="preserve"> bestehenden</w:t>
      </w:r>
      <w:r>
        <w:rPr>
          <w:lang w:eastAsia="de-DE"/>
        </w:rPr>
        <w:t xml:space="preserve"> Leitungen und Schächte abgebildet werden. </w:t>
      </w:r>
      <w:r w:rsidR="002844C3">
        <w:rPr>
          <w:lang w:eastAsia="de-DE"/>
        </w:rPr>
        <w:t>Im Gegensatz zum Erschliessungsplan GEP werden auch die privaten und sekundären Leitungen abgebildet.</w:t>
      </w:r>
    </w:p>
    <w:p w14:paraId="10BBC229" w14:textId="6F2C7E50" w:rsidR="0080311D" w:rsidRDefault="0080311D" w:rsidP="00C2188E">
      <w:pPr>
        <w:pStyle w:val="berschrift3"/>
      </w:pPr>
      <w:bookmarkStart w:id="48" w:name="_Toc63262712"/>
      <w:r>
        <w:t>Entwässerungsanlagen</w:t>
      </w:r>
      <w:bookmarkEnd w:id="48"/>
      <w:r>
        <w:t xml:space="preserve"> </w:t>
      </w:r>
    </w:p>
    <w:p w14:paraId="525437AB" w14:textId="72C5E68A" w:rsidR="0080311D" w:rsidRDefault="0080311D" w:rsidP="0080311D">
      <w:pPr>
        <w:pStyle w:val="Fliesstext"/>
        <w:rPr>
          <w:lang w:eastAsia="de-DE"/>
        </w:rPr>
      </w:pPr>
      <w:r>
        <w:rPr>
          <w:lang w:eastAsia="de-DE"/>
        </w:rPr>
        <w:t xml:space="preserve">Es werden sämtliche Entwässerungsanlagen Dritter inkl. Knoten, auch die sekundären Abwasseranlagen, dargestellt. Für die bereits behandelten Entwässerungsanlagen wird auf Kapitel </w:t>
      </w:r>
      <w:r>
        <w:rPr>
          <w:lang w:eastAsia="de-DE"/>
        </w:rPr>
        <w:fldChar w:fldCharType="begin"/>
      </w:r>
      <w:r>
        <w:rPr>
          <w:lang w:eastAsia="de-DE"/>
        </w:rPr>
        <w:instrText xml:space="preserve"> REF _Ref56413287 \r \h </w:instrText>
      </w:r>
      <w:r>
        <w:rPr>
          <w:lang w:eastAsia="de-DE"/>
        </w:rPr>
      </w:r>
      <w:r>
        <w:rPr>
          <w:lang w:eastAsia="de-DE"/>
        </w:rPr>
        <w:fldChar w:fldCharType="separate"/>
      </w:r>
      <w:r w:rsidR="00D46611">
        <w:rPr>
          <w:lang w:eastAsia="de-DE"/>
        </w:rPr>
        <w:t>3.1.3</w:t>
      </w:r>
      <w:r>
        <w:rPr>
          <w:lang w:eastAsia="de-DE"/>
        </w:rPr>
        <w:fldChar w:fldCharType="end"/>
      </w:r>
      <w:r>
        <w:rPr>
          <w:lang w:eastAsia="de-DE"/>
        </w:rPr>
        <w:t xml:space="preserve">, </w:t>
      </w:r>
      <w:r>
        <w:rPr>
          <w:lang w:eastAsia="de-DE"/>
        </w:rPr>
        <w:fldChar w:fldCharType="begin"/>
      </w:r>
      <w:r>
        <w:rPr>
          <w:lang w:eastAsia="de-DE"/>
        </w:rPr>
        <w:instrText xml:space="preserve"> REF _Ref56413299 \r \h </w:instrText>
      </w:r>
      <w:r>
        <w:rPr>
          <w:lang w:eastAsia="de-DE"/>
        </w:rPr>
      </w:r>
      <w:r>
        <w:rPr>
          <w:lang w:eastAsia="de-DE"/>
        </w:rPr>
        <w:fldChar w:fldCharType="separate"/>
      </w:r>
      <w:r w:rsidR="00D46611">
        <w:rPr>
          <w:lang w:eastAsia="de-DE"/>
        </w:rPr>
        <w:t>3.1.5</w:t>
      </w:r>
      <w:r>
        <w:rPr>
          <w:lang w:eastAsia="de-DE"/>
        </w:rPr>
        <w:fldChar w:fldCharType="end"/>
      </w:r>
      <w:r>
        <w:rPr>
          <w:lang w:eastAsia="de-DE"/>
        </w:rPr>
        <w:t xml:space="preserve"> und </w:t>
      </w:r>
      <w:r>
        <w:rPr>
          <w:lang w:eastAsia="de-DE"/>
        </w:rPr>
        <w:fldChar w:fldCharType="begin"/>
      </w:r>
      <w:r>
        <w:rPr>
          <w:lang w:eastAsia="de-DE"/>
        </w:rPr>
        <w:instrText xml:space="preserve"> REF _Ref56413329 \r \h </w:instrText>
      </w:r>
      <w:r>
        <w:rPr>
          <w:lang w:eastAsia="de-DE"/>
        </w:rPr>
      </w:r>
      <w:r>
        <w:rPr>
          <w:lang w:eastAsia="de-DE"/>
        </w:rPr>
        <w:fldChar w:fldCharType="separate"/>
      </w:r>
      <w:r w:rsidR="00D46611">
        <w:rPr>
          <w:lang w:eastAsia="de-DE"/>
        </w:rPr>
        <w:t>3.1.9</w:t>
      </w:r>
      <w:r>
        <w:rPr>
          <w:lang w:eastAsia="de-DE"/>
        </w:rPr>
        <w:fldChar w:fldCharType="end"/>
      </w:r>
      <w:r>
        <w:rPr>
          <w:lang w:eastAsia="de-DE"/>
        </w:rPr>
        <w:t xml:space="preserve"> verwiesen. </w:t>
      </w:r>
    </w:p>
    <w:p w14:paraId="1DCAE891" w14:textId="0D520DF1" w:rsidR="0080311D" w:rsidRDefault="0080311D" w:rsidP="0080311D">
      <w:pPr>
        <w:pStyle w:val="Fliesstext"/>
        <w:rPr>
          <w:lang w:eastAsia="de-DE"/>
        </w:rPr>
      </w:pPr>
    </w:p>
    <w:tbl>
      <w:tblPr>
        <w:tblStyle w:val="Tabellenraster"/>
        <w:tblW w:w="8364" w:type="dxa"/>
        <w:tblInd w:w="-709"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1560"/>
        <w:gridCol w:w="1746"/>
        <w:gridCol w:w="1798"/>
        <w:gridCol w:w="3260"/>
      </w:tblGrid>
      <w:tr w:rsidR="005E5161" w:rsidRPr="00DD66A6" w14:paraId="4BE2C78F" w14:textId="77777777" w:rsidTr="0006095D">
        <w:tc>
          <w:tcPr>
            <w:tcW w:w="1560" w:type="dxa"/>
          </w:tcPr>
          <w:p w14:paraId="45D860F0" w14:textId="77777777" w:rsidR="0080311D" w:rsidRPr="00DD66A6" w:rsidRDefault="0080311D" w:rsidP="0080311D">
            <w:pPr>
              <w:pStyle w:val="TabellenStandard"/>
              <w:rPr>
                <w:b/>
                <w:sz w:val="16"/>
                <w:szCs w:val="16"/>
                <w:lang w:val="de-CH"/>
              </w:rPr>
            </w:pPr>
            <w:r w:rsidRPr="00DD66A6">
              <w:rPr>
                <w:b/>
                <w:sz w:val="16"/>
                <w:szCs w:val="16"/>
                <w:lang w:val="de-CH"/>
              </w:rPr>
              <w:t>Bedeutung</w:t>
            </w:r>
          </w:p>
          <w:p w14:paraId="190BBD3E" w14:textId="77777777" w:rsidR="0080311D" w:rsidRPr="00DD66A6" w:rsidRDefault="0080311D" w:rsidP="0080311D">
            <w:pPr>
              <w:pStyle w:val="TabellenStandard"/>
              <w:rPr>
                <w:i/>
                <w:sz w:val="16"/>
                <w:szCs w:val="16"/>
                <w:lang w:val="de-CH"/>
              </w:rPr>
            </w:pPr>
            <w:r w:rsidRPr="00DD66A6">
              <w:rPr>
                <w:i/>
                <w:sz w:val="16"/>
                <w:szCs w:val="16"/>
                <w:lang w:val="de-CH"/>
              </w:rPr>
              <w:t>Legendentext</w:t>
            </w:r>
          </w:p>
        </w:tc>
        <w:tc>
          <w:tcPr>
            <w:tcW w:w="1746" w:type="dxa"/>
          </w:tcPr>
          <w:p w14:paraId="7267B622" w14:textId="77777777" w:rsidR="0080311D" w:rsidRPr="00DD66A6" w:rsidRDefault="0080311D" w:rsidP="0080311D">
            <w:pPr>
              <w:pStyle w:val="TabellenStandard"/>
              <w:rPr>
                <w:b/>
                <w:sz w:val="16"/>
                <w:szCs w:val="16"/>
                <w:lang w:val="de-CH"/>
              </w:rPr>
            </w:pPr>
            <w:r w:rsidRPr="00DD66A6">
              <w:rPr>
                <w:b/>
                <w:sz w:val="16"/>
                <w:szCs w:val="16"/>
                <w:lang w:val="de-CH"/>
              </w:rPr>
              <w:t>Symbol</w:t>
            </w:r>
          </w:p>
        </w:tc>
        <w:tc>
          <w:tcPr>
            <w:tcW w:w="1798" w:type="dxa"/>
          </w:tcPr>
          <w:p w14:paraId="0FC3228D" w14:textId="77777777" w:rsidR="0080311D" w:rsidRPr="00DD66A6" w:rsidRDefault="0080311D" w:rsidP="0080311D">
            <w:pPr>
              <w:pStyle w:val="TabellenStandard"/>
              <w:rPr>
                <w:b/>
                <w:sz w:val="16"/>
                <w:szCs w:val="16"/>
                <w:lang w:val="de-CH"/>
              </w:rPr>
            </w:pPr>
            <w:r w:rsidRPr="00DD66A6">
              <w:rPr>
                <w:b/>
                <w:sz w:val="16"/>
                <w:szCs w:val="16"/>
                <w:lang w:val="de-CH"/>
              </w:rPr>
              <w:t>Beschreibung / Stil-ID</w:t>
            </w:r>
          </w:p>
        </w:tc>
        <w:tc>
          <w:tcPr>
            <w:tcW w:w="3260" w:type="dxa"/>
          </w:tcPr>
          <w:p w14:paraId="4C1139CA" w14:textId="77777777" w:rsidR="0080311D" w:rsidRPr="00DD66A6" w:rsidRDefault="0080311D" w:rsidP="0080311D">
            <w:pPr>
              <w:pStyle w:val="TabellenStandard"/>
              <w:ind w:left="-32" w:firstLine="32"/>
              <w:rPr>
                <w:b/>
                <w:sz w:val="16"/>
                <w:szCs w:val="16"/>
                <w:lang w:val="de-CH"/>
              </w:rPr>
            </w:pPr>
            <w:r w:rsidRPr="00DD66A6">
              <w:rPr>
                <w:b/>
                <w:sz w:val="16"/>
                <w:szCs w:val="16"/>
                <w:lang w:val="de-CH"/>
              </w:rPr>
              <w:t>Beispiel</w:t>
            </w:r>
          </w:p>
        </w:tc>
      </w:tr>
      <w:tr w:rsidR="005E5161" w:rsidRPr="00DD66A6" w14:paraId="4888CF1B" w14:textId="77777777" w:rsidTr="0006095D">
        <w:tc>
          <w:tcPr>
            <w:tcW w:w="1560" w:type="dxa"/>
          </w:tcPr>
          <w:p w14:paraId="560E963C" w14:textId="44279EBF" w:rsidR="0080311D" w:rsidRDefault="009100DB" w:rsidP="0080311D">
            <w:pPr>
              <w:pStyle w:val="TabellenStandard"/>
              <w:rPr>
                <w:sz w:val="16"/>
                <w:szCs w:val="16"/>
                <w:lang w:val="de-CH"/>
              </w:rPr>
            </w:pPr>
            <w:r>
              <w:rPr>
                <w:sz w:val="16"/>
                <w:szCs w:val="16"/>
                <w:lang w:val="de-CH"/>
              </w:rPr>
              <w:t xml:space="preserve">Private </w:t>
            </w:r>
            <w:r w:rsidR="00EF4806">
              <w:rPr>
                <w:sz w:val="16"/>
                <w:szCs w:val="16"/>
                <w:lang w:val="de-CH"/>
              </w:rPr>
              <w:t>Liegenschaftsentwässerung</w:t>
            </w:r>
          </w:p>
          <w:p w14:paraId="4468D851" w14:textId="16A22EBF" w:rsidR="009100DB" w:rsidRDefault="009100DB" w:rsidP="0080311D">
            <w:pPr>
              <w:pStyle w:val="TabellenStandard"/>
              <w:rPr>
                <w:i/>
                <w:sz w:val="16"/>
                <w:szCs w:val="16"/>
                <w:lang w:val="de-CH"/>
              </w:rPr>
            </w:pPr>
            <w:r>
              <w:rPr>
                <w:i/>
                <w:sz w:val="16"/>
                <w:szCs w:val="16"/>
                <w:lang w:val="de-CH"/>
              </w:rPr>
              <w:t>Liegenschaftsentwässerung</w:t>
            </w:r>
          </w:p>
          <w:p w14:paraId="628521D7" w14:textId="77777777" w:rsidR="0080311D" w:rsidRDefault="009100DB" w:rsidP="0080311D">
            <w:pPr>
              <w:pStyle w:val="TabellenStandard"/>
              <w:rPr>
                <w:i/>
                <w:sz w:val="16"/>
                <w:szCs w:val="16"/>
                <w:lang w:val="de-CH"/>
              </w:rPr>
            </w:pPr>
            <w:r>
              <w:rPr>
                <w:i/>
                <w:sz w:val="16"/>
                <w:szCs w:val="16"/>
                <w:lang w:val="de-CH"/>
              </w:rPr>
              <w:t>Schmtzabwasser</w:t>
            </w:r>
          </w:p>
          <w:p w14:paraId="3334780B" w14:textId="77777777" w:rsidR="009100DB" w:rsidRDefault="009100DB" w:rsidP="0080311D">
            <w:pPr>
              <w:pStyle w:val="TabellenStandard"/>
              <w:rPr>
                <w:i/>
                <w:sz w:val="16"/>
                <w:szCs w:val="16"/>
                <w:lang w:val="de-CH"/>
              </w:rPr>
            </w:pPr>
            <w:r>
              <w:rPr>
                <w:i/>
                <w:sz w:val="16"/>
                <w:szCs w:val="16"/>
                <w:lang w:val="de-CH"/>
              </w:rPr>
              <w:t>Regenabwasser</w:t>
            </w:r>
          </w:p>
          <w:p w14:paraId="08A65B1C" w14:textId="70A5CB86" w:rsidR="009100DB" w:rsidRPr="00DD66A6" w:rsidRDefault="009100DB" w:rsidP="0080311D">
            <w:pPr>
              <w:pStyle w:val="TabellenStandard"/>
              <w:rPr>
                <w:sz w:val="16"/>
                <w:szCs w:val="16"/>
                <w:lang w:val="de-CH"/>
              </w:rPr>
            </w:pPr>
            <w:r>
              <w:rPr>
                <w:i/>
                <w:sz w:val="16"/>
                <w:szCs w:val="16"/>
                <w:lang w:val="de-CH"/>
              </w:rPr>
              <w:t>Mischabwasser</w:t>
            </w:r>
          </w:p>
        </w:tc>
        <w:tc>
          <w:tcPr>
            <w:tcW w:w="1746" w:type="dxa"/>
          </w:tcPr>
          <w:p w14:paraId="7101F671" w14:textId="197E4822" w:rsidR="0080311D" w:rsidRPr="00DD66A6" w:rsidRDefault="009100DB" w:rsidP="0080311D">
            <w:pPr>
              <w:pStyle w:val="TabellenStandard"/>
              <w:rPr>
                <w:noProof/>
                <w:lang w:val="de-CH"/>
              </w:rPr>
            </w:pPr>
            <w:r>
              <w:rPr>
                <w:noProof/>
                <w:lang w:val="de-CH"/>
              </w:rPr>
              <w:drawing>
                <wp:inline distT="0" distB="0" distL="0" distR="0" wp14:anchorId="1CA1EDFC" wp14:editId="6901FAC1">
                  <wp:extent cx="618081" cy="699715"/>
                  <wp:effectExtent l="0" t="0" r="0" b="5715"/>
                  <wp:docPr id="260" name="Grafi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30150" cy="713378"/>
                          </a:xfrm>
                          <a:prstGeom prst="rect">
                            <a:avLst/>
                          </a:prstGeom>
                        </pic:spPr>
                      </pic:pic>
                    </a:graphicData>
                  </a:graphic>
                </wp:inline>
              </w:drawing>
            </w:r>
          </w:p>
        </w:tc>
        <w:tc>
          <w:tcPr>
            <w:tcW w:w="1798" w:type="dxa"/>
          </w:tcPr>
          <w:p w14:paraId="735852DF" w14:textId="54C7064D" w:rsidR="0080311D" w:rsidRDefault="0080311D" w:rsidP="0080311D">
            <w:pPr>
              <w:pStyle w:val="TabellenStandard"/>
              <w:rPr>
                <w:sz w:val="16"/>
                <w:szCs w:val="16"/>
                <w:lang w:val="de-CH"/>
              </w:rPr>
            </w:pPr>
            <w:r>
              <w:rPr>
                <w:sz w:val="16"/>
                <w:szCs w:val="16"/>
                <w:lang w:val="de-CH"/>
              </w:rPr>
              <w:t>Leitung: Linie, Farbe nach Nutzugsart</w:t>
            </w:r>
          </w:p>
          <w:p w14:paraId="1E701EBD" w14:textId="696A33D8" w:rsidR="0080311D" w:rsidRDefault="0080311D" w:rsidP="0080311D">
            <w:pPr>
              <w:pStyle w:val="TabellenStandard"/>
              <w:rPr>
                <w:sz w:val="16"/>
                <w:szCs w:val="16"/>
                <w:lang w:val="de-CH"/>
              </w:rPr>
            </w:pPr>
            <w:r>
              <w:rPr>
                <w:sz w:val="16"/>
                <w:szCs w:val="16"/>
                <w:lang w:val="de-CH"/>
              </w:rPr>
              <w:t>Schacht: Punkt, Farbe nach Nutzungsart</w:t>
            </w:r>
          </w:p>
          <w:p w14:paraId="4E57F786" w14:textId="77777777" w:rsidR="0080311D" w:rsidRDefault="0080311D" w:rsidP="0080311D">
            <w:pPr>
              <w:pStyle w:val="TabellenStandard"/>
              <w:rPr>
                <w:sz w:val="16"/>
                <w:szCs w:val="16"/>
                <w:lang w:val="de-CH"/>
              </w:rPr>
            </w:pPr>
          </w:p>
          <w:p w14:paraId="6F3CA802" w14:textId="496D7C08" w:rsidR="006C6903" w:rsidRDefault="0080311D" w:rsidP="006C6903">
            <w:pPr>
              <w:pStyle w:val="TabellenStandard"/>
              <w:rPr>
                <w:sz w:val="16"/>
                <w:szCs w:val="16"/>
                <w:lang w:val="de-CH"/>
              </w:rPr>
            </w:pPr>
            <w:r>
              <w:rPr>
                <w:sz w:val="16"/>
                <w:szCs w:val="16"/>
                <w:lang w:val="de-CH"/>
              </w:rPr>
              <w:t xml:space="preserve">Stil-ID Darstellungskatalog: Leitung: </w:t>
            </w:r>
            <w:r w:rsidR="009100DB">
              <w:rPr>
                <w:sz w:val="16"/>
                <w:szCs w:val="16"/>
                <w:lang w:val="de-CH"/>
              </w:rPr>
              <w:t xml:space="preserve">«L_SA_LE»; </w:t>
            </w:r>
            <w:r w:rsidR="009100DB">
              <w:rPr>
                <w:sz w:val="16"/>
                <w:szCs w:val="16"/>
                <w:lang w:val="de-CH"/>
              </w:rPr>
              <w:lastRenderedPageBreak/>
              <w:t>«L_RA_LE»; «L_MS_LE</w:t>
            </w:r>
            <w:r w:rsidR="006C6903">
              <w:rPr>
                <w:sz w:val="16"/>
                <w:szCs w:val="16"/>
                <w:lang w:val="de-CH"/>
              </w:rPr>
              <w:t>»</w:t>
            </w:r>
          </w:p>
          <w:p w14:paraId="1FBFB8BB" w14:textId="2DE35E00" w:rsidR="0080311D" w:rsidRPr="00DD66A6" w:rsidRDefault="0080311D" w:rsidP="006C6903">
            <w:pPr>
              <w:pStyle w:val="TabellenStandard"/>
              <w:rPr>
                <w:sz w:val="16"/>
                <w:szCs w:val="16"/>
                <w:lang w:val="de-CH"/>
              </w:rPr>
            </w:pPr>
            <w:r>
              <w:rPr>
                <w:sz w:val="16"/>
                <w:szCs w:val="16"/>
                <w:lang w:val="de-CH"/>
              </w:rPr>
              <w:t>Schacht: P_</w:t>
            </w:r>
            <w:r w:rsidR="009100DB">
              <w:rPr>
                <w:sz w:val="16"/>
                <w:szCs w:val="16"/>
                <w:lang w:val="de-CH"/>
              </w:rPr>
              <w:t>dr</w:t>
            </w:r>
          </w:p>
        </w:tc>
        <w:tc>
          <w:tcPr>
            <w:tcW w:w="3260" w:type="dxa"/>
          </w:tcPr>
          <w:p w14:paraId="191EAABD" w14:textId="404E9984" w:rsidR="0080311D" w:rsidRPr="00DD66A6" w:rsidRDefault="005E5161" w:rsidP="0080311D">
            <w:pPr>
              <w:pStyle w:val="TabellenStandard"/>
              <w:rPr>
                <w:noProof/>
                <w:lang w:val="de-CH"/>
              </w:rPr>
            </w:pPr>
            <w:r>
              <w:rPr>
                <w:noProof/>
                <w:lang w:val="de-CH"/>
              </w:rPr>
              <w:lastRenderedPageBreak/>
              <w:drawing>
                <wp:inline distT="0" distB="0" distL="0" distR="0" wp14:anchorId="22642F3A" wp14:editId="0257597E">
                  <wp:extent cx="1876508" cy="1044678"/>
                  <wp:effectExtent l="0" t="0" r="0" b="3175"/>
                  <wp:docPr id="261" name="Grafik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22031" cy="1070021"/>
                          </a:xfrm>
                          <a:prstGeom prst="rect">
                            <a:avLst/>
                          </a:prstGeom>
                        </pic:spPr>
                      </pic:pic>
                    </a:graphicData>
                  </a:graphic>
                </wp:inline>
              </w:drawing>
            </w:r>
          </w:p>
        </w:tc>
      </w:tr>
    </w:tbl>
    <w:p w14:paraId="2863A823" w14:textId="77777777" w:rsidR="0080311D" w:rsidRPr="0080311D" w:rsidRDefault="0080311D" w:rsidP="0080311D">
      <w:pPr>
        <w:pStyle w:val="Fliesstext"/>
        <w:rPr>
          <w:lang w:eastAsia="de-DE"/>
        </w:rPr>
      </w:pPr>
    </w:p>
    <w:p w14:paraId="060D2222" w14:textId="4C130536" w:rsidR="00C2188E" w:rsidRDefault="001C5301" w:rsidP="00C2188E">
      <w:pPr>
        <w:pStyle w:val="berschrift3"/>
      </w:pPr>
      <w:bookmarkStart w:id="49" w:name="_Toc63262713"/>
      <w:r>
        <w:t>Darstellungsebene Versickerungsanlagen</w:t>
      </w:r>
      <w:bookmarkEnd w:id="49"/>
    </w:p>
    <w:p w14:paraId="56E0DC2A" w14:textId="45B8DF40" w:rsidR="0006095D" w:rsidRDefault="0019210E" w:rsidP="001C5301">
      <w:pPr>
        <w:pStyle w:val="Fliesstext"/>
        <w:rPr>
          <w:lang w:eastAsia="de-DE"/>
        </w:rPr>
      </w:pPr>
      <w:r>
        <w:rPr>
          <w:lang w:eastAsia="de-DE"/>
        </w:rPr>
        <w:t>Die privaten</w:t>
      </w:r>
      <w:r w:rsidR="00B84C54">
        <w:rPr>
          <w:lang w:eastAsia="de-DE"/>
        </w:rPr>
        <w:t xml:space="preserve"> und öffentlichen</w:t>
      </w:r>
      <w:r>
        <w:rPr>
          <w:lang w:eastAsia="de-DE"/>
        </w:rPr>
        <w:t xml:space="preserve"> Versickerungsanlagen sind durch die Gemeinde im Rahmen des Baugesuchverfahrens einzumessen und im Kataster Abwasser zu erfassen. </w:t>
      </w:r>
      <w:r w:rsidR="007F3457">
        <w:rPr>
          <w:lang w:eastAsia="de-DE"/>
        </w:rPr>
        <w:t>Die Erfassung der Versickerungsanlagen im Kanton Solothurn</w:t>
      </w:r>
      <w:r w:rsidR="007C0901">
        <w:rPr>
          <w:lang w:eastAsia="de-DE"/>
        </w:rPr>
        <w:t>/Bern</w:t>
      </w:r>
      <w:r w:rsidR="007F3457">
        <w:rPr>
          <w:lang w:eastAsia="de-DE"/>
        </w:rPr>
        <w:t xml:space="preserve"> erfolgt im Modul «Niederschlagswasser» der Datenbank Sonderbauwerke (im Kanton Bern existie</w:t>
      </w:r>
      <w:r w:rsidR="00B84C54">
        <w:rPr>
          <w:lang w:eastAsia="de-DE"/>
        </w:rPr>
        <w:t xml:space="preserve">rt dazu eine eigene Datenbank). Für die Darstellung wird auf Kapitel </w:t>
      </w:r>
      <w:r w:rsidR="00B84C54">
        <w:rPr>
          <w:lang w:eastAsia="de-DE"/>
        </w:rPr>
        <w:fldChar w:fldCharType="begin"/>
      </w:r>
      <w:r w:rsidR="00B84C54">
        <w:rPr>
          <w:lang w:eastAsia="de-DE"/>
        </w:rPr>
        <w:instrText xml:space="preserve"> REF _Ref56413299 \r \h </w:instrText>
      </w:r>
      <w:r w:rsidR="00B84C54">
        <w:rPr>
          <w:lang w:eastAsia="de-DE"/>
        </w:rPr>
      </w:r>
      <w:r w:rsidR="00B84C54">
        <w:rPr>
          <w:lang w:eastAsia="de-DE"/>
        </w:rPr>
        <w:fldChar w:fldCharType="separate"/>
      </w:r>
      <w:r w:rsidR="00D46611">
        <w:rPr>
          <w:lang w:eastAsia="de-DE"/>
        </w:rPr>
        <w:t>3.1.5</w:t>
      </w:r>
      <w:r w:rsidR="00B84C54">
        <w:rPr>
          <w:lang w:eastAsia="de-DE"/>
        </w:rPr>
        <w:fldChar w:fldCharType="end"/>
      </w:r>
      <w:r w:rsidR="00B84C54">
        <w:rPr>
          <w:lang w:eastAsia="de-DE"/>
        </w:rPr>
        <w:t xml:space="preserve"> verwiesen.</w:t>
      </w:r>
    </w:p>
    <w:p w14:paraId="5EEE4073" w14:textId="77777777" w:rsidR="0006095D" w:rsidRDefault="0006095D">
      <w:pPr>
        <w:spacing w:before="0" w:after="0" w:line="240" w:lineRule="auto"/>
        <w:jc w:val="left"/>
        <w:rPr>
          <w:rFonts w:cs="Arial"/>
          <w:lang w:eastAsia="de-DE"/>
        </w:rPr>
      </w:pPr>
      <w:r>
        <w:rPr>
          <w:lang w:eastAsia="de-DE"/>
        </w:rPr>
        <w:br w:type="page"/>
      </w:r>
    </w:p>
    <w:p w14:paraId="14AF6093" w14:textId="5B9B50B5" w:rsidR="001F1DF5" w:rsidRDefault="001F1DF5" w:rsidP="001F1DF5">
      <w:pPr>
        <w:pStyle w:val="berschrift3"/>
      </w:pPr>
      <w:bookmarkStart w:id="50" w:name="_Toc63262714"/>
      <w:r>
        <w:lastRenderedPageBreak/>
        <w:t>Massstabsabhängigk</w:t>
      </w:r>
      <w:r w:rsidR="00FC10FE">
        <w:t>eit Planansicht Werkkataster Ist</w:t>
      </w:r>
      <w:r>
        <w:t>-Zustand</w:t>
      </w:r>
      <w:bookmarkEnd w:id="50"/>
    </w:p>
    <w:p w14:paraId="42D7B983" w14:textId="16381D27" w:rsidR="00545D5E" w:rsidRDefault="00545D5E" w:rsidP="00545D5E">
      <w:pPr>
        <w:pStyle w:val="Fliesstext"/>
        <w:rPr>
          <w:lang w:eastAsia="de-DE"/>
        </w:rPr>
      </w:pPr>
      <w:r>
        <w:rPr>
          <w:lang w:eastAsia="de-DE"/>
        </w:rPr>
        <w:fldChar w:fldCharType="begin"/>
      </w:r>
      <w:r>
        <w:rPr>
          <w:lang w:eastAsia="de-DE"/>
        </w:rPr>
        <w:instrText xml:space="preserve"> REF _Ref58314888 \h </w:instrText>
      </w:r>
      <w:r>
        <w:rPr>
          <w:lang w:eastAsia="de-DE"/>
        </w:rPr>
      </w:r>
      <w:r>
        <w:rPr>
          <w:lang w:eastAsia="de-DE"/>
        </w:rPr>
        <w:fldChar w:fldCharType="separate"/>
      </w:r>
      <w:r w:rsidR="00D46611">
        <w:t xml:space="preserve">Tabelle </w:t>
      </w:r>
      <w:r w:rsidR="00D46611">
        <w:rPr>
          <w:noProof/>
        </w:rPr>
        <w:t>5</w:t>
      </w:r>
      <w:r>
        <w:rPr>
          <w:lang w:eastAsia="de-DE"/>
        </w:rPr>
        <w:fldChar w:fldCharType="end"/>
      </w:r>
      <w:r>
        <w:rPr>
          <w:lang w:eastAsia="de-DE"/>
        </w:rPr>
        <w:t xml:space="preserve"> beschreibt die Objekte, welche je nach Massstabsbereich dargestellt werden.</w:t>
      </w:r>
    </w:p>
    <w:p w14:paraId="68F4B4E3" w14:textId="77777777" w:rsidR="00545D5E" w:rsidRDefault="00545D5E" w:rsidP="00545D5E">
      <w:pPr>
        <w:pStyle w:val="Fliesstext"/>
        <w:rPr>
          <w:lang w:eastAsia="de-DE"/>
        </w:rPr>
      </w:pPr>
    </w:p>
    <w:p w14:paraId="0ECC45FB" w14:textId="6360A7E2" w:rsidR="00545D5E" w:rsidRDefault="00545D5E" w:rsidP="008B5177">
      <w:pPr>
        <w:pStyle w:val="Beschriftung"/>
        <w:keepNext/>
        <w:ind w:hanging="1588"/>
      </w:pPr>
      <w:bookmarkStart w:id="51" w:name="_Ref58314888"/>
      <w:bookmarkStart w:id="52" w:name="_Toc63317069"/>
      <w:r>
        <w:t xml:space="preserve">Tabelle </w:t>
      </w:r>
      <w:r w:rsidR="00D46611">
        <w:fldChar w:fldCharType="begin"/>
      </w:r>
      <w:r w:rsidR="00D46611">
        <w:instrText xml:space="preserve"> SEQ Tabelle \* ARABIC </w:instrText>
      </w:r>
      <w:r w:rsidR="00D46611">
        <w:fldChar w:fldCharType="separate"/>
      </w:r>
      <w:r w:rsidR="00D46611">
        <w:rPr>
          <w:noProof/>
        </w:rPr>
        <w:t>5</w:t>
      </w:r>
      <w:r w:rsidR="00D46611">
        <w:rPr>
          <w:noProof/>
        </w:rPr>
        <w:fldChar w:fldCharType="end"/>
      </w:r>
      <w:bookmarkEnd w:id="51"/>
      <w:r>
        <w:t>: Sichtbare Objekte nach Massstabsbereich</w:t>
      </w:r>
      <w:r w:rsidR="00FC10FE">
        <w:t xml:space="preserve"> Planansicht Werkkataster Ist-Zustand</w:t>
      </w:r>
      <w:bookmarkEnd w:id="52"/>
    </w:p>
    <w:tbl>
      <w:tblPr>
        <w:tblStyle w:val="Tabellenraster"/>
        <w:tblW w:w="8648" w:type="dxa"/>
        <w:tblInd w:w="-851"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1560"/>
        <w:gridCol w:w="2126"/>
        <w:gridCol w:w="1701"/>
        <w:gridCol w:w="3261"/>
      </w:tblGrid>
      <w:tr w:rsidR="00314FEB" w:rsidRPr="007F5CA2" w14:paraId="4BBD6DA1" w14:textId="77777777" w:rsidTr="00E94778">
        <w:tc>
          <w:tcPr>
            <w:tcW w:w="1560" w:type="dxa"/>
          </w:tcPr>
          <w:p w14:paraId="4DA555AC" w14:textId="77777777" w:rsidR="00545D5E" w:rsidRPr="001F47E2" w:rsidRDefault="00545D5E" w:rsidP="00E94778">
            <w:pPr>
              <w:pStyle w:val="TabellenStandard"/>
              <w:rPr>
                <w:i/>
                <w:sz w:val="16"/>
                <w:szCs w:val="16"/>
                <w:lang w:val="de-CH"/>
              </w:rPr>
            </w:pPr>
            <w:r>
              <w:rPr>
                <w:b/>
                <w:sz w:val="16"/>
                <w:szCs w:val="16"/>
                <w:lang w:val="de-CH"/>
              </w:rPr>
              <w:t>Massstabsbereich</w:t>
            </w:r>
          </w:p>
        </w:tc>
        <w:tc>
          <w:tcPr>
            <w:tcW w:w="2126" w:type="dxa"/>
          </w:tcPr>
          <w:p w14:paraId="5AD476C2" w14:textId="77777777" w:rsidR="00545D5E" w:rsidRPr="002A4B3C" w:rsidRDefault="00545D5E" w:rsidP="00E94778">
            <w:pPr>
              <w:pStyle w:val="TabellenStandard"/>
              <w:rPr>
                <w:b/>
                <w:sz w:val="16"/>
                <w:szCs w:val="16"/>
                <w:lang w:val="de-CH"/>
              </w:rPr>
            </w:pPr>
            <w:r>
              <w:rPr>
                <w:b/>
                <w:sz w:val="16"/>
                <w:szCs w:val="16"/>
                <w:lang w:val="de-CH"/>
              </w:rPr>
              <w:t>Sichtbare Objekte</w:t>
            </w:r>
          </w:p>
        </w:tc>
        <w:tc>
          <w:tcPr>
            <w:tcW w:w="1701" w:type="dxa"/>
          </w:tcPr>
          <w:p w14:paraId="23DCD110" w14:textId="77777777" w:rsidR="00545D5E" w:rsidRPr="002A4B3C" w:rsidRDefault="00545D5E" w:rsidP="00E94778">
            <w:pPr>
              <w:pStyle w:val="TabellenStandard"/>
              <w:rPr>
                <w:b/>
                <w:sz w:val="16"/>
                <w:szCs w:val="16"/>
                <w:lang w:val="de-CH"/>
              </w:rPr>
            </w:pPr>
            <w:r>
              <w:rPr>
                <w:b/>
                <w:sz w:val="16"/>
                <w:szCs w:val="16"/>
                <w:lang w:val="de-CH"/>
              </w:rPr>
              <w:t>Bemerkungen</w:t>
            </w:r>
          </w:p>
        </w:tc>
        <w:tc>
          <w:tcPr>
            <w:tcW w:w="3261" w:type="dxa"/>
          </w:tcPr>
          <w:p w14:paraId="694D0B75" w14:textId="77777777" w:rsidR="00545D5E" w:rsidRPr="002A4B3C" w:rsidRDefault="00545D5E" w:rsidP="00E94778">
            <w:pPr>
              <w:pStyle w:val="TabellenStandard"/>
              <w:ind w:left="-32" w:firstLine="32"/>
              <w:rPr>
                <w:b/>
                <w:sz w:val="16"/>
                <w:szCs w:val="16"/>
                <w:lang w:val="de-CH"/>
              </w:rPr>
            </w:pPr>
            <w:r>
              <w:rPr>
                <w:b/>
                <w:sz w:val="16"/>
                <w:szCs w:val="16"/>
                <w:lang w:val="de-CH"/>
              </w:rPr>
              <w:t>Beispiel</w:t>
            </w:r>
          </w:p>
        </w:tc>
      </w:tr>
      <w:tr w:rsidR="00314FEB" w:rsidRPr="007F5CA2" w14:paraId="727E9020" w14:textId="77777777" w:rsidTr="00E94778">
        <w:tc>
          <w:tcPr>
            <w:tcW w:w="1560" w:type="dxa"/>
          </w:tcPr>
          <w:p w14:paraId="3D23A96F" w14:textId="77777777" w:rsidR="00545D5E" w:rsidRPr="00582B42" w:rsidRDefault="00545D5E" w:rsidP="00E94778">
            <w:pPr>
              <w:pStyle w:val="TabellenStandard"/>
              <w:rPr>
                <w:sz w:val="16"/>
                <w:szCs w:val="16"/>
                <w:lang w:val="de-CH"/>
              </w:rPr>
            </w:pPr>
            <w:r>
              <w:rPr>
                <w:sz w:val="16"/>
                <w:szCs w:val="16"/>
                <w:lang w:val="de-CH"/>
              </w:rPr>
              <w:t>≤ 1:5’000</w:t>
            </w:r>
          </w:p>
        </w:tc>
        <w:tc>
          <w:tcPr>
            <w:tcW w:w="2126" w:type="dxa"/>
          </w:tcPr>
          <w:p w14:paraId="27D6972D" w14:textId="191679CF" w:rsidR="007823F0" w:rsidRDefault="007823F0" w:rsidP="007823F0">
            <w:pPr>
              <w:pStyle w:val="TabellenStandard"/>
              <w:rPr>
                <w:sz w:val="16"/>
                <w:szCs w:val="16"/>
                <w:lang w:val="de-CH"/>
              </w:rPr>
            </w:pPr>
            <w:r>
              <w:rPr>
                <w:sz w:val="16"/>
                <w:szCs w:val="16"/>
                <w:lang w:val="de-CH"/>
              </w:rPr>
              <w:t>Entwässerungsanlagen ohne Beschriftung</w:t>
            </w:r>
            <w:r w:rsidR="00B84C54">
              <w:rPr>
                <w:sz w:val="16"/>
                <w:szCs w:val="16"/>
                <w:lang w:val="de-CH"/>
              </w:rPr>
              <w:t xml:space="preserve"> (SBW beschriften)</w:t>
            </w:r>
            <w:r>
              <w:rPr>
                <w:sz w:val="16"/>
                <w:szCs w:val="16"/>
                <w:lang w:val="de-CH"/>
              </w:rPr>
              <w:t>: Regionale Hauptsammelkanäle</w:t>
            </w:r>
          </w:p>
          <w:p w14:paraId="6E7250D4" w14:textId="77777777" w:rsidR="007823F0" w:rsidRDefault="007823F0" w:rsidP="007823F0">
            <w:pPr>
              <w:pStyle w:val="TabellenStandard"/>
              <w:rPr>
                <w:sz w:val="16"/>
                <w:szCs w:val="16"/>
                <w:lang w:val="de-CH"/>
              </w:rPr>
            </w:pPr>
            <w:r>
              <w:rPr>
                <w:sz w:val="16"/>
                <w:szCs w:val="16"/>
                <w:lang w:val="de-CH"/>
              </w:rPr>
              <w:t>Sonderbauwerke</w:t>
            </w:r>
          </w:p>
          <w:p w14:paraId="1C27C90A" w14:textId="6C6EC6BA" w:rsidR="00545D5E" w:rsidRPr="00582B42" w:rsidRDefault="007823F0" w:rsidP="007823F0">
            <w:pPr>
              <w:pStyle w:val="TabellenStandard"/>
              <w:rPr>
                <w:sz w:val="16"/>
                <w:szCs w:val="16"/>
                <w:lang w:val="de-CH"/>
              </w:rPr>
            </w:pPr>
            <w:r>
              <w:rPr>
                <w:sz w:val="16"/>
                <w:szCs w:val="16"/>
                <w:lang w:val="de-CH"/>
              </w:rPr>
              <w:t>Grundwasserschutzzone</w:t>
            </w:r>
          </w:p>
        </w:tc>
        <w:tc>
          <w:tcPr>
            <w:tcW w:w="1701" w:type="dxa"/>
          </w:tcPr>
          <w:p w14:paraId="3D584393" w14:textId="77777777" w:rsidR="00545D5E" w:rsidRPr="00582B42" w:rsidRDefault="00545D5E" w:rsidP="00E94778">
            <w:pPr>
              <w:pStyle w:val="TabellenStandard"/>
              <w:rPr>
                <w:sz w:val="16"/>
                <w:szCs w:val="16"/>
                <w:lang w:val="de-CH"/>
              </w:rPr>
            </w:pPr>
          </w:p>
        </w:tc>
        <w:tc>
          <w:tcPr>
            <w:tcW w:w="3261" w:type="dxa"/>
          </w:tcPr>
          <w:p w14:paraId="7E25280E" w14:textId="5EC226DB" w:rsidR="00545D5E" w:rsidRPr="00582B42" w:rsidRDefault="00314FEB" w:rsidP="00E94778">
            <w:pPr>
              <w:pStyle w:val="TabellenStandard"/>
              <w:rPr>
                <w:sz w:val="16"/>
                <w:szCs w:val="16"/>
                <w:lang w:val="de-CH"/>
              </w:rPr>
            </w:pPr>
            <w:r>
              <w:rPr>
                <w:noProof/>
                <w:lang w:val="de-CH"/>
              </w:rPr>
              <w:drawing>
                <wp:inline distT="0" distB="0" distL="0" distR="0" wp14:anchorId="595977AC" wp14:editId="5850F2B3">
                  <wp:extent cx="1895475" cy="1547227"/>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15103" cy="1563249"/>
                          </a:xfrm>
                          <a:prstGeom prst="rect">
                            <a:avLst/>
                          </a:prstGeom>
                        </pic:spPr>
                      </pic:pic>
                    </a:graphicData>
                  </a:graphic>
                </wp:inline>
              </w:drawing>
            </w:r>
          </w:p>
        </w:tc>
      </w:tr>
      <w:tr w:rsidR="00314FEB" w:rsidRPr="007F5CA2" w14:paraId="00B02DC6" w14:textId="77777777" w:rsidTr="00E94778">
        <w:tc>
          <w:tcPr>
            <w:tcW w:w="1560" w:type="dxa"/>
          </w:tcPr>
          <w:p w14:paraId="7C6C2351" w14:textId="77777777" w:rsidR="00545D5E" w:rsidRDefault="00545D5E" w:rsidP="00E94778">
            <w:pPr>
              <w:pStyle w:val="TabellenStandard"/>
              <w:rPr>
                <w:sz w:val="16"/>
                <w:szCs w:val="16"/>
                <w:lang w:val="de-CH"/>
              </w:rPr>
            </w:pPr>
            <w:r>
              <w:rPr>
                <w:sz w:val="16"/>
                <w:szCs w:val="16"/>
                <w:lang w:val="de-CH"/>
              </w:rPr>
              <w:t>&lt; 1:2'500 bis ≥ 1:5’000</w:t>
            </w:r>
          </w:p>
        </w:tc>
        <w:tc>
          <w:tcPr>
            <w:tcW w:w="2126" w:type="dxa"/>
          </w:tcPr>
          <w:p w14:paraId="596DD996" w14:textId="5307A476" w:rsidR="005A2BA2" w:rsidRDefault="005A2BA2" w:rsidP="005A2BA2">
            <w:pPr>
              <w:pStyle w:val="TabellenStandard"/>
              <w:rPr>
                <w:sz w:val="16"/>
                <w:szCs w:val="16"/>
                <w:lang w:val="de-CH"/>
              </w:rPr>
            </w:pPr>
            <w:r>
              <w:rPr>
                <w:sz w:val="16"/>
                <w:szCs w:val="16"/>
                <w:lang w:val="de-CH"/>
              </w:rPr>
              <w:t xml:space="preserve">Entwässerungsanlagen </w:t>
            </w:r>
            <w:r w:rsidR="00E37E0A">
              <w:rPr>
                <w:sz w:val="16"/>
                <w:szCs w:val="16"/>
                <w:lang w:val="de-CH"/>
              </w:rPr>
              <w:t xml:space="preserve">Ist </w:t>
            </w:r>
            <w:r>
              <w:rPr>
                <w:sz w:val="16"/>
                <w:szCs w:val="16"/>
                <w:lang w:val="de-CH"/>
              </w:rPr>
              <w:t>ohne Beschriftung</w:t>
            </w:r>
            <w:r w:rsidR="00B84C54">
              <w:rPr>
                <w:sz w:val="16"/>
                <w:szCs w:val="16"/>
                <w:lang w:val="de-CH"/>
              </w:rPr>
              <w:t xml:space="preserve"> (SBW beschriften)</w:t>
            </w:r>
            <w:r>
              <w:rPr>
                <w:sz w:val="16"/>
                <w:szCs w:val="16"/>
                <w:lang w:val="de-CH"/>
              </w:rPr>
              <w:t>: Regionale Hauptsammelkanäle, Sammelkanäle</w:t>
            </w:r>
          </w:p>
          <w:p w14:paraId="66413C83" w14:textId="1053A580" w:rsidR="005A2BA2" w:rsidRDefault="005A2BA2" w:rsidP="005A2BA2">
            <w:pPr>
              <w:pStyle w:val="TabellenStandard"/>
              <w:rPr>
                <w:sz w:val="16"/>
                <w:szCs w:val="16"/>
                <w:lang w:val="de-CH"/>
              </w:rPr>
            </w:pPr>
            <w:r>
              <w:rPr>
                <w:sz w:val="16"/>
                <w:szCs w:val="16"/>
                <w:lang w:val="de-CH"/>
              </w:rPr>
              <w:t>Sonderbauwerke</w:t>
            </w:r>
            <w:r w:rsidR="00E37E0A">
              <w:rPr>
                <w:sz w:val="16"/>
                <w:szCs w:val="16"/>
                <w:lang w:val="de-CH"/>
              </w:rPr>
              <w:t xml:space="preserve"> Ist</w:t>
            </w:r>
          </w:p>
          <w:p w14:paraId="5B93D8D4" w14:textId="0056A5A0" w:rsidR="00545D5E" w:rsidRPr="00582B42" w:rsidRDefault="005A2BA2" w:rsidP="005A2BA2">
            <w:pPr>
              <w:pStyle w:val="TabellenStandard"/>
              <w:rPr>
                <w:sz w:val="16"/>
                <w:szCs w:val="16"/>
                <w:lang w:val="de-CH"/>
              </w:rPr>
            </w:pPr>
            <w:r>
              <w:rPr>
                <w:sz w:val="16"/>
                <w:szCs w:val="16"/>
                <w:lang w:val="de-CH"/>
              </w:rPr>
              <w:t>Grundwasserschutzzone</w:t>
            </w:r>
          </w:p>
        </w:tc>
        <w:tc>
          <w:tcPr>
            <w:tcW w:w="1701" w:type="dxa"/>
          </w:tcPr>
          <w:p w14:paraId="51F22757" w14:textId="77777777" w:rsidR="00545D5E" w:rsidRPr="00582B42" w:rsidRDefault="00545D5E" w:rsidP="00E94778">
            <w:pPr>
              <w:pStyle w:val="TabellenStandard"/>
              <w:rPr>
                <w:sz w:val="16"/>
                <w:szCs w:val="16"/>
                <w:lang w:val="de-CH"/>
              </w:rPr>
            </w:pPr>
          </w:p>
        </w:tc>
        <w:tc>
          <w:tcPr>
            <w:tcW w:w="3261" w:type="dxa"/>
          </w:tcPr>
          <w:p w14:paraId="51DC04C7" w14:textId="77777777" w:rsidR="00545D5E" w:rsidRPr="00582B42" w:rsidRDefault="00545D5E" w:rsidP="00E94778">
            <w:pPr>
              <w:pStyle w:val="TabellenStandard"/>
              <w:rPr>
                <w:sz w:val="16"/>
                <w:szCs w:val="16"/>
                <w:lang w:val="de-CH"/>
              </w:rPr>
            </w:pPr>
          </w:p>
        </w:tc>
      </w:tr>
      <w:tr w:rsidR="00314FEB" w:rsidRPr="007F5CA2" w14:paraId="659C932D" w14:textId="77777777" w:rsidTr="00E94778">
        <w:tc>
          <w:tcPr>
            <w:tcW w:w="1560" w:type="dxa"/>
          </w:tcPr>
          <w:p w14:paraId="01D8B27D" w14:textId="77777777" w:rsidR="00545D5E" w:rsidRDefault="00545D5E" w:rsidP="00E94778">
            <w:pPr>
              <w:pStyle w:val="TabellenStandard"/>
              <w:rPr>
                <w:sz w:val="16"/>
                <w:szCs w:val="16"/>
                <w:lang w:val="de-CH"/>
              </w:rPr>
            </w:pPr>
            <w:r>
              <w:rPr>
                <w:sz w:val="16"/>
                <w:szCs w:val="16"/>
                <w:lang w:val="de-CH"/>
              </w:rPr>
              <w:t>&lt; 1:1'000 bis ≥ 1:2’500</w:t>
            </w:r>
          </w:p>
        </w:tc>
        <w:tc>
          <w:tcPr>
            <w:tcW w:w="2126" w:type="dxa"/>
          </w:tcPr>
          <w:p w14:paraId="27AF5F7E" w14:textId="7F2980EE" w:rsidR="005A2BA2" w:rsidRDefault="005A2BA2" w:rsidP="005A2BA2">
            <w:pPr>
              <w:pStyle w:val="TabellenStandard"/>
              <w:rPr>
                <w:sz w:val="16"/>
                <w:szCs w:val="16"/>
                <w:lang w:val="de-CH"/>
              </w:rPr>
            </w:pPr>
            <w:r>
              <w:rPr>
                <w:sz w:val="16"/>
                <w:szCs w:val="16"/>
                <w:lang w:val="de-CH"/>
              </w:rPr>
              <w:t>Entwässerungsanlagen</w:t>
            </w:r>
            <w:r w:rsidR="00E37E0A">
              <w:rPr>
                <w:sz w:val="16"/>
                <w:szCs w:val="16"/>
                <w:lang w:val="de-CH"/>
              </w:rPr>
              <w:t xml:space="preserve"> Ist</w:t>
            </w:r>
            <w:r w:rsidR="002844C3">
              <w:rPr>
                <w:sz w:val="16"/>
                <w:szCs w:val="16"/>
                <w:lang w:val="de-CH"/>
              </w:rPr>
              <w:t xml:space="preserve"> inkl. private </w:t>
            </w:r>
            <w:r w:rsidR="00BC74A2">
              <w:rPr>
                <w:sz w:val="16"/>
                <w:szCs w:val="16"/>
                <w:lang w:val="de-CH"/>
              </w:rPr>
              <w:t>und sekundäre Leitungen</w:t>
            </w:r>
          </w:p>
          <w:p w14:paraId="0DEF1B79" w14:textId="695298B4" w:rsidR="005A2BA2" w:rsidRDefault="005A2BA2" w:rsidP="005A2BA2">
            <w:pPr>
              <w:pStyle w:val="TabellenStandard"/>
              <w:rPr>
                <w:sz w:val="16"/>
                <w:szCs w:val="16"/>
                <w:lang w:val="de-CH"/>
              </w:rPr>
            </w:pPr>
            <w:r>
              <w:rPr>
                <w:sz w:val="16"/>
                <w:szCs w:val="16"/>
                <w:lang w:val="de-CH"/>
              </w:rPr>
              <w:t>Sonderbauwerke</w:t>
            </w:r>
            <w:r w:rsidR="00E37E0A">
              <w:rPr>
                <w:sz w:val="16"/>
                <w:szCs w:val="16"/>
                <w:lang w:val="de-CH"/>
              </w:rPr>
              <w:t xml:space="preserve"> Ist</w:t>
            </w:r>
          </w:p>
          <w:p w14:paraId="715C2D91" w14:textId="77777777" w:rsidR="005A2BA2" w:rsidRDefault="005A2BA2" w:rsidP="005A2BA2">
            <w:pPr>
              <w:pStyle w:val="TabellenStandard"/>
              <w:rPr>
                <w:sz w:val="16"/>
                <w:szCs w:val="16"/>
                <w:lang w:val="de-CH"/>
              </w:rPr>
            </w:pPr>
            <w:r>
              <w:rPr>
                <w:sz w:val="16"/>
                <w:szCs w:val="16"/>
                <w:lang w:val="de-CH"/>
              </w:rPr>
              <w:t>Grundwasserschutzzone</w:t>
            </w:r>
          </w:p>
          <w:p w14:paraId="714429AB" w14:textId="784D07D0" w:rsidR="00545D5E" w:rsidRPr="00582B42" w:rsidRDefault="005A2BA2" w:rsidP="005A2BA2">
            <w:pPr>
              <w:pStyle w:val="TabellenStandard"/>
              <w:rPr>
                <w:sz w:val="16"/>
                <w:szCs w:val="16"/>
                <w:lang w:val="de-CH"/>
              </w:rPr>
            </w:pPr>
            <w:r>
              <w:rPr>
                <w:sz w:val="16"/>
                <w:szCs w:val="16"/>
                <w:lang w:val="de-CH"/>
              </w:rPr>
              <w:t>Eingedoltes Gewässer</w:t>
            </w:r>
          </w:p>
        </w:tc>
        <w:tc>
          <w:tcPr>
            <w:tcW w:w="1701" w:type="dxa"/>
          </w:tcPr>
          <w:p w14:paraId="5EFF7CAA" w14:textId="77777777" w:rsidR="00545D5E" w:rsidRPr="00582B42" w:rsidRDefault="00545D5E" w:rsidP="00E94778">
            <w:pPr>
              <w:pStyle w:val="TabellenStandard"/>
              <w:rPr>
                <w:sz w:val="16"/>
                <w:szCs w:val="16"/>
                <w:lang w:val="de-CH"/>
              </w:rPr>
            </w:pPr>
          </w:p>
        </w:tc>
        <w:tc>
          <w:tcPr>
            <w:tcW w:w="3261" w:type="dxa"/>
          </w:tcPr>
          <w:p w14:paraId="0A5E7AE0" w14:textId="6DFC4141" w:rsidR="00545D5E" w:rsidRPr="00582B42" w:rsidRDefault="00314FEB" w:rsidP="00E94778">
            <w:pPr>
              <w:pStyle w:val="TabellenStandard"/>
              <w:rPr>
                <w:sz w:val="16"/>
                <w:szCs w:val="16"/>
                <w:lang w:val="de-CH"/>
              </w:rPr>
            </w:pPr>
            <w:r>
              <w:rPr>
                <w:noProof/>
                <w:lang w:val="de-CH"/>
              </w:rPr>
              <w:drawing>
                <wp:inline distT="0" distB="0" distL="0" distR="0" wp14:anchorId="016057E6" wp14:editId="0F6EBC38">
                  <wp:extent cx="1905000" cy="141642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927822" cy="1433393"/>
                          </a:xfrm>
                          <a:prstGeom prst="rect">
                            <a:avLst/>
                          </a:prstGeom>
                        </pic:spPr>
                      </pic:pic>
                    </a:graphicData>
                  </a:graphic>
                </wp:inline>
              </w:drawing>
            </w:r>
          </w:p>
        </w:tc>
      </w:tr>
      <w:tr w:rsidR="00314FEB" w:rsidRPr="007F5CA2" w14:paraId="74B7C647" w14:textId="77777777" w:rsidTr="00E94778">
        <w:tc>
          <w:tcPr>
            <w:tcW w:w="1560" w:type="dxa"/>
          </w:tcPr>
          <w:p w14:paraId="42C72134" w14:textId="77777777" w:rsidR="00545D5E" w:rsidRDefault="00545D5E" w:rsidP="00E94778">
            <w:pPr>
              <w:pStyle w:val="TabellenStandard"/>
              <w:rPr>
                <w:sz w:val="16"/>
                <w:szCs w:val="16"/>
                <w:lang w:val="de-CH"/>
              </w:rPr>
            </w:pPr>
            <w:r>
              <w:rPr>
                <w:sz w:val="16"/>
                <w:szCs w:val="16"/>
                <w:lang w:val="de-CH"/>
              </w:rPr>
              <w:t>&lt; 1:250 bis ≥ 1:1’000</w:t>
            </w:r>
          </w:p>
        </w:tc>
        <w:tc>
          <w:tcPr>
            <w:tcW w:w="2126" w:type="dxa"/>
          </w:tcPr>
          <w:p w14:paraId="26CF0545" w14:textId="72B5C676" w:rsidR="005A2BA2" w:rsidRDefault="005A2BA2" w:rsidP="005A2BA2">
            <w:pPr>
              <w:pStyle w:val="TabellenStandard"/>
              <w:rPr>
                <w:sz w:val="16"/>
                <w:szCs w:val="16"/>
                <w:lang w:val="de-CH"/>
              </w:rPr>
            </w:pPr>
            <w:r>
              <w:rPr>
                <w:sz w:val="16"/>
                <w:szCs w:val="16"/>
                <w:lang w:val="de-CH"/>
              </w:rPr>
              <w:t>Entwässerungsanlagen</w:t>
            </w:r>
            <w:r w:rsidR="00E37E0A">
              <w:rPr>
                <w:sz w:val="16"/>
                <w:szCs w:val="16"/>
                <w:lang w:val="de-CH"/>
              </w:rPr>
              <w:t xml:space="preserve"> Ist</w:t>
            </w:r>
            <w:r w:rsidR="00BC74A2">
              <w:rPr>
                <w:sz w:val="16"/>
                <w:szCs w:val="16"/>
                <w:lang w:val="de-CH"/>
              </w:rPr>
              <w:t xml:space="preserve"> inkl. private und sekundäre Leitungen</w:t>
            </w:r>
          </w:p>
          <w:p w14:paraId="6F09E475" w14:textId="346436D0" w:rsidR="005A2BA2" w:rsidRDefault="005A2BA2" w:rsidP="005A2BA2">
            <w:pPr>
              <w:pStyle w:val="TabellenStandard"/>
              <w:rPr>
                <w:sz w:val="16"/>
                <w:szCs w:val="16"/>
                <w:lang w:val="de-CH"/>
              </w:rPr>
            </w:pPr>
            <w:r>
              <w:rPr>
                <w:sz w:val="16"/>
                <w:szCs w:val="16"/>
                <w:lang w:val="de-CH"/>
              </w:rPr>
              <w:t>Sonderbauwerke</w:t>
            </w:r>
            <w:r w:rsidR="00E37E0A">
              <w:rPr>
                <w:sz w:val="16"/>
                <w:szCs w:val="16"/>
                <w:lang w:val="de-CH"/>
              </w:rPr>
              <w:t xml:space="preserve"> Ist</w:t>
            </w:r>
          </w:p>
          <w:p w14:paraId="1217C514" w14:textId="77777777" w:rsidR="005A2BA2" w:rsidRDefault="005A2BA2" w:rsidP="005A2BA2">
            <w:pPr>
              <w:pStyle w:val="TabellenStandard"/>
              <w:rPr>
                <w:sz w:val="16"/>
                <w:szCs w:val="16"/>
                <w:lang w:val="de-CH"/>
              </w:rPr>
            </w:pPr>
            <w:r>
              <w:rPr>
                <w:sz w:val="16"/>
                <w:szCs w:val="16"/>
                <w:lang w:val="de-CH"/>
              </w:rPr>
              <w:t>Grundwasserschutzzone</w:t>
            </w:r>
          </w:p>
          <w:p w14:paraId="6C51AB65" w14:textId="34F04551" w:rsidR="00545D5E" w:rsidRPr="00582B42" w:rsidRDefault="005A2BA2" w:rsidP="005A2BA2">
            <w:pPr>
              <w:pStyle w:val="TabellenStandard"/>
              <w:rPr>
                <w:sz w:val="16"/>
                <w:szCs w:val="16"/>
                <w:lang w:val="de-CH"/>
              </w:rPr>
            </w:pPr>
            <w:r>
              <w:rPr>
                <w:sz w:val="16"/>
                <w:szCs w:val="16"/>
                <w:lang w:val="de-CH"/>
              </w:rPr>
              <w:t>Eingedoltes Gewässer</w:t>
            </w:r>
          </w:p>
        </w:tc>
        <w:tc>
          <w:tcPr>
            <w:tcW w:w="1701" w:type="dxa"/>
          </w:tcPr>
          <w:p w14:paraId="142923ED" w14:textId="77777777" w:rsidR="00545D5E" w:rsidRPr="00582B42" w:rsidRDefault="00545D5E" w:rsidP="00E94778">
            <w:pPr>
              <w:pStyle w:val="TabellenStandard"/>
              <w:rPr>
                <w:sz w:val="16"/>
                <w:szCs w:val="16"/>
                <w:lang w:val="de-CH"/>
              </w:rPr>
            </w:pPr>
          </w:p>
        </w:tc>
        <w:tc>
          <w:tcPr>
            <w:tcW w:w="3261" w:type="dxa"/>
          </w:tcPr>
          <w:p w14:paraId="0953F3AC" w14:textId="77777777" w:rsidR="00545D5E" w:rsidRPr="00582B42" w:rsidRDefault="00545D5E" w:rsidP="00E94778">
            <w:pPr>
              <w:pStyle w:val="TabellenStandard"/>
              <w:rPr>
                <w:sz w:val="16"/>
                <w:szCs w:val="16"/>
                <w:lang w:val="de-CH"/>
              </w:rPr>
            </w:pPr>
          </w:p>
        </w:tc>
      </w:tr>
      <w:tr w:rsidR="00314FEB" w:rsidRPr="007F5CA2" w14:paraId="120B1F4F" w14:textId="77777777" w:rsidTr="00E94778">
        <w:tc>
          <w:tcPr>
            <w:tcW w:w="1560" w:type="dxa"/>
          </w:tcPr>
          <w:p w14:paraId="493E85DB" w14:textId="77777777" w:rsidR="00545D5E" w:rsidRDefault="00545D5E" w:rsidP="00E94778">
            <w:pPr>
              <w:pStyle w:val="TabellenStandard"/>
              <w:rPr>
                <w:sz w:val="16"/>
                <w:szCs w:val="16"/>
                <w:lang w:val="de-CH"/>
              </w:rPr>
            </w:pPr>
            <w:r>
              <w:rPr>
                <w:sz w:val="16"/>
                <w:szCs w:val="16"/>
                <w:lang w:val="de-CH"/>
              </w:rPr>
              <w:t>≥ 1:250</w:t>
            </w:r>
          </w:p>
        </w:tc>
        <w:tc>
          <w:tcPr>
            <w:tcW w:w="2126" w:type="dxa"/>
          </w:tcPr>
          <w:p w14:paraId="623A2241" w14:textId="7BBDD05A" w:rsidR="005A2BA2" w:rsidRDefault="005A2BA2" w:rsidP="005A2BA2">
            <w:pPr>
              <w:pStyle w:val="TabellenStandard"/>
              <w:rPr>
                <w:sz w:val="16"/>
                <w:szCs w:val="16"/>
                <w:lang w:val="de-CH"/>
              </w:rPr>
            </w:pPr>
            <w:r>
              <w:rPr>
                <w:sz w:val="16"/>
                <w:szCs w:val="16"/>
                <w:lang w:val="de-CH"/>
              </w:rPr>
              <w:t>Entwässerungsanlagen</w:t>
            </w:r>
            <w:r w:rsidR="00E37E0A">
              <w:rPr>
                <w:sz w:val="16"/>
                <w:szCs w:val="16"/>
                <w:lang w:val="de-CH"/>
              </w:rPr>
              <w:t xml:space="preserve"> Ist</w:t>
            </w:r>
            <w:r w:rsidR="00BC74A2">
              <w:rPr>
                <w:sz w:val="16"/>
                <w:szCs w:val="16"/>
                <w:lang w:val="de-CH"/>
              </w:rPr>
              <w:t xml:space="preserve"> inkl. private und sekundäre Leitungen</w:t>
            </w:r>
          </w:p>
          <w:p w14:paraId="6B410CCC" w14:textId="13E6D3AB" w:rsidR="005A2BA2" w:rsidRDefault="005A2BA2" w:rsidP="005A2BA2">
            <w:pPr>
              <w:pStyle w:val="TabellenStandard"/>
              <w:rPr>
                <w:sz w:val="16"/>
                <w:szCs w:val="16"/>
                <w:lang w:val="de-CH"/>
              </w:rPr>
            </w:pPr>
            <w:r>
              <w:rPr>
                <w:sz w:val="16"/>
                <w:szCs w:val="16"/>
                <w:lang w:val="de-CH"/>
              </w:rPr>
              <w:t>Sonderbauwerke</w:t>
            </w:r>
            <w:r w:rsidR="00E37E0A">
              <w:rPr>
                <w:sz w:val="16"/>
                <w:szCs w:val="16"/>
                <w:lang w:val="de-CH"/>
              </w:rPr>
              <w:t xml:space="preserve"> Ist</w:t>
            </w:r>
          </w:p>
          <w:p w14:paraId="2205BF1F" w14:textId="77777777" w:rsidR="005A2BA2" w:rsidRDefault="005A2BA2" w:rsidP="005A2BA2">
            <w:pPr>
              <w:pStyle w:val="TabellenStandard"/>
              <w:rPr>
                <w:sz w:val="16"/>
                <w:szCs w:val="16"/>
                <w:lang w:val="de-CH"/>
              </w:rPr>
            </w:pPr>
            <w:r>
              <w:rPr>
                <w:sz w:val="16"/>
                <w:szCs w:val="16"/>
                <w:lang w:val="de-CH"/>
              </w:rPr>
              <w:t>Grundwasserschutzzone</w:t>
            </w:r>
          </w:p>
          <w:p w14:paraId="7EA20A55" w14:textId="5181CCBF" w:rsidR="00545D5E" w:rsidRPr="00582B42" w:rsidRDefault="005A2BA2" w:rsidP="005A2BA2">
            <w:pPr>
              <w:pStyle w:val="TabellenStandard"/>
              <w:rPr>
                <w:sz w:val="16"/>
                <w:szCs w:val="16"/>
                <w:lang w:val="de-CH"/>
              </w:rPr>
            </w:pPr>
            <w:r>
              <w:rPr>
                <w:sz w:val="16"/>
                <w:szCs w:val="16"/>
                <w:lang w:val="de-CH"/>
              </w:rPr>
              <w:t>Eingedoltes Gewässer</w:t>
            </w:r>
          </w:p>
        </w:tc>
        <w:tc>
          <w:tcPr>
            <w:tcW w:w="1701" w:type="dxa"/>
          </w:tcPr>
          <w:p w14:paraId="29734EAC" w14:textId="77777777" w:rsidR="00545D5E" w:rsidRPr="00582B42" w:rsidRDefault="00545D5E" w:rsidP="00E94778">
            <w:pPr>
              <w:pStyle w:val="TabellenStandard"/>
              <w:rPr>
                <w:sz w:val="16"/>
                <w:szCs w:val="16"/>
                <w:lang w:val="de-CH"/>
              </w:rPr>
            </w:pPr>
          </w:p>
        </w:tc>
        <w:tc>
          <w:tcPr>
            <w:tcW w:w="3261" w:type="dxa"/>
          </w:tcPr>
          <w:p w14:paraId="479DF69F" w14:textId="77777777" w:rsidR="00545D5E" w:rsidRPr="00582B42" w:rsidRDefault="00545D5E" w:rsidP="00E94778">
            <w:pPr>
              <w:pStyle w:val="TabellenStandard"/>
              <w:rPr>
                <w:sz w:val="16"/>
                <w:szCs w:val="16"/>
                <w:lang w:val="de-CH"/>
              </w:rPr>
            </w:pPr>
          </w:p>
        </w:tc>
      </w:tr>
    </w:tbl>
    <w:p w14:paraId="228321D0" w14:textId="02A87C26" w:rsidR="00154B4A" w:rsidRDefault="00335EE7" w:rsidP="00154B4A">
      <w:pPr>
        <w:pStyle w:val="berschrift2"/>
      </w:pPr>
      <w:bookmarkStart w:id="53" w:name="_Toc63262715"/>
      <w:r>
        <w:lastRenderedPageBreak/>
        <w:t xml:space="preserve">Planansicht </w:t>
      </w:r>
      <w:r w:rsidR="00154B4A">
        <w:t>Zustandsplan Kanalisation</w:t>
      </w:r>
      <w:bookmarkEnd w:id="53"/>
    </w:p>
    <w:p w14:paraId="403AAA9C" w14:textId="2377698E" w:rsidR="00953AD2" w:rsidRDefault="00953AD2" w:rsidP="00953AD2">
      <w:pPr>
        <w:pStyle w:val="Fliesstext"/>
        <w:rPr>
          <w:lang w:eastAsia="de-DE"/>
        </w:rPr>
      </w:pPr>
      <w:r>
        <w:rPr>
          <w:lang w:eastAsia="de-DE"/>
        </w:rPr>
        <w:t>In der Planansicht Zustandsplan Kanalisation wird der Werkkataster IST-Zustand nach den erhobenen Schacht- und Leitungszuständen visualisiert.</w:t>
      </w:r>
      <w:r w:rsidR="007D26F8">
        <w:rPr>
          <w:lang w:eastAsia="de-DE"/>
        </w:rPr>
        <w:t xml:space="preserve"> </w:t>
      </w:r>
    </w:p>
    <w:p w14:paraId="5DF7A62E" w14:textId="5EB3EC41" w:rsidR="00953AD2" w:rsidRDefault="00953AD2" w:rsidP="00953AD2">
      <w:pPr>
        <w:pStyle w:val="berschrift3"/>
      </w:pPr>
      <w:bookmarkStart w:id="54" w:name="_Toc63262716"/>
      <w:r>
        <w:t>Darstellungsebene Baulicher Zustand</w:t>
      </w:r>
      <w:r w:rsidR="0034430D">
        <w:t xml:space="preserve"> gemäss VSA-Beurteilungskriterien</w:t>
      </w:r>
      <w:bookmarkEnd w:id="54"/>
    </w:p>
    <w:p w14:paraId="71983575" w14:textId="62F9ADCD" w:rsidR="00953AD2" w:rsidRDefault="00AC54A2" w:rsidP="00953AD2">
      <w:pPr>
        <w:pStyle w:val="Fliesstext"/>
        <w:rPr>
          <w:lang w:eastAsia="de-DE"/>
        </w:rPr>
      </w:pPr>
      <w:r>
        <w:rPr>
          <w:lang w:eastAsia="de-DE"/>
        </w:rPr>
        <w:t>Der Bauliche Zustand der Leitungen und Schächte wird in den Kategorien nach der VSA-Richtlinie «Erhaltung von Kanalisationen» erfasst. Dabei wird der Zustand in den Kategorien unbekannt, Z0 (nicht mehr funktionstüchtig), Z1 (starke Mängel), Z2 (mittlere Mängel), Z3 (leichte Mängel)</w:t>
      </w:r>
      <w:r w:rsidR="005E5161">
        <w:rPr>
          <w:lang w:eastAsia="de-DE"/>
        </w:rPr>
        <w:t xml:space="preserve"> und Z4 (keine Mängel) erfasst. Es soll sowohl der Zustand der öffentlichen als auch der </w:t>
      </w:r>
      <w:r w:rsidR="007D26F8">
        <w:rPr>
          <w:lang w:eastAsia="de-DE"/>
        </w:rPr>
        <w:t>nicht öffentlichen</w:t>
      </w:r>
      <w:r w:rsidR="005E5161">
        <w:rPr>
          <w:lang w:eastAsia="de-DE"/>
        </w:rPr>
        <w:t xml:space="preserve"> Entwässerungsanlagen dargestellt werden.</w:t>
      </w:r>
      <w:r w:rsidR="007D26F8">
        <w:rPr>
          <w:lang w:eastAsia="de-DE"/>
        </w:rPr>
        <w:t xml:space="preserve"> Nicht öffentliche Abwasserleitungen werden dünner dargestellt.</w:t>
      </w:r>
    </w:p>
    <w:p w14:paraId="7E338161" w14:textId="2EFB2661" w:rsidR="00E94778" w:rsidRDefault="00E94778" w:rsidP="00953AD2">
      <w:pPr>
        <w:pStyle w:val="Fliesstext"/>
        <w:rPr>
          <w:lang w:eastAsia="de-DE"/>
        </w:rPr>
      </w:pPr>
      <w:r>
        <w:rPr>
          <w:lang w:eastAsia="de-DE"/>
        </w:rPr>
        <w:t>Die Farbe der Leitungsbeschriftung orientiert sich an der Nutzungsart der Leitung. Weiter wird die Strichlierung nach der Nutzungsart gewählt (Regenabwasser strichliert; Mischabwasser und Schmutzabwasser ausgezogene Linie)</w:t>
      </w:r>
      <w:r w:rsidR="004C5767">
        <w:rPr>
          <w:lang w:eastAsia="de-DE"/>
        </w:rPr>
        <w:t>.</w:t>
      </w:r>
      <w:r w:rsidR="00B2143C">
        <w:rPr>
          <w:lang w:eastAsia="de-DE"/>
        </w:rPr>
        <w:t xml:space="preserve"> Pumpendruckleitungen und Sonderbauwerke werden nach Kapitel </w:t>
      </w:r>
      <w:r w:rsidR="00B2143C">
        <w:rPr>
          <w:lang w:eastAsia="de-DE"/>
        </w:rPr>
        <w:fldChar w:fldCharType="begin"/>
      </w:r>
      <w:r w:rsidR="00B2143C">
        <w:rPr>
          <w:lang w:eastAsia="de-DE"/>
        </w:rPr>
        <w:instrText xml:space="preserve"> REF _Ref58833088 \r \h </w:instrText>
      </w:r>
      <w:r w:rsidR="00B2143C">
        <w:rPr>
          <w:lang w:eastAsia="de-DE"/>
        </w:rPr>
      </w:r>
      <w:r w:rsidR="00B2143C">
        <w:rPr>
          <w:lang w:eastAsia="de-DE"/>
        </w:rPr>
        <w:fldChar w:fldCharType="separate"/>
      </w:r>
      <w:r w:rsidR="00D46611">
        <w:rPr>
          <w:lang w:eastAsia="de-DE"/>
        </w:rPr>
        <w:t>3.1</w:t>
      </w:r>
      <w:r w:rsidR="00B2143C">
        <w:rPr>
          <w:lang w:eastAsia="de-DE"/>
        </w:rPr>
        <w:fldChar w:fldCharType="end"/>
      </w:r>
      <w:r w:rsidR="00B2143C">
        <w:rPr>
          <w:lang w:eastAsia="de-DE"/>
        </w:rPr>
        <w:t xml:space="preserve"> in der Farbe des entsprechenden Zustandes dargestellt.</w:t>
      </w:r>
    </w:p>
    <w:p w14:paraId="29249A0F" w14:textId="77777777" w:rsidR="0076450D" w:rsidRDefault="0076450D" w:rsidP="00953AD2">
      <w:pPr>
        <w:pStyle w:val="Fliesstext"/>
        <w:rPr>
          <w:lang w:eastAsia="de-DE"/>
        </w:rPr>
      </w:pPr>
    </w:p>
    <w:tbl>
      <w:tblPr>
        <w:tblStyle w:val="Tabellenraster"/>
        <w:tblW w:w="8672" w:type="dxa"/>
        <w:tblInd w:w="-851"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1893"/>
        <w:gridCol w:w="1759"/>
        <w:gridCol w:w="1602"/>
        <w:gridCol w:w="3418"/>
      </w:tblGrid>
      <w:tr w:rsidR="00B2143C" w:rsidRPr="002A4B3C" w14:paraId="0A5681E5" w14:textId="77777777" w:rsidTr="00A16462">
        <w:tc>
          <w:tcPr>
            <w:tcW w:w="1893" w:type="dxa"/>
          </w:tcPr>
          <w:p w14:paraId="12F3F157" w14:textId="77777777" w:rsidR="00AC54A2" w:rsidRPr="002A4B3C" w:rsidRDefault="00AC54A2" w:rsidP="00AC54A2">
            <w:pPr>
              <w:pStyle w:val="TabellenStandard"/>
              <w:rPr>
                <w:b/>
                <w:sz w:val="16"/>
                <w:szCs w:val="16"/>
                <w:lang w:val="de-CH"/>
              </w:rPr>
            </w:pPr>
            <w:r w:rsidRPr="002A4B3C">
              <w:rPr>
                <w:b/>
                <w:sz w:val="16"/>
                <w:szCs w:val="16"/>
                <w:lang w:val="de-CH"/>
              </w:rPr>
              <w:t>Bedeutung</w:t>
            </w:r>
          </w:p>
          <w:p w14:paraId="337E497C" w14:textId="77777777" w:rsidR="00AC54A2" w:rsidRPr="001F47E2" w:rsidRDefault="00AC54A2" w:rsidP="00AC54A2">
            <w:pPr>
              <w:pStyle w:val="TabellenStandard"/>
              <w:rPr>
                <w:i/>
                <w:sz w:val="16"/>
                <w:szCs w:val="16"/>
                <w:lang w:val="de-CH"/>
              </w:rPr>
            </w:pPr>
            <w:r w:rsidRPr="001F47E2">
              <w:rPr>
                <w:i/>
                <w:sz w:val="16"/>
                <w:szCs w:val="16"/>
                <w:lang w:val="de-CH"/>
              </w:rPr>
              <w:t>Legendentext</w:t>
            </w:r>
          </w:p>
        </w:tc>
        <w:tc>
          <w:tcPr>
            <w:tcW w:w="1759" w:type="dxa"/>
          </w:tcPr>
          <w:p w14:paraId="0ED5DA57" w14:textId="77777777" w:rsidR="00AC54A2" w:rsidRPr="002A4B3C" w:rsidRDefault="00AC54A2" w:rsidP="00AC54A2">
            <w:pPr>
              <w:pStyle w:val="TabellenStandard"/>
              <w:rPr>
                <w:b/>
                <w:sz w:val="16"/>
                <w:szCs w:val="16"/>
                <w:lang w:val="de-CH"/>
              </w:rPr>
            </w:pPr>
            <w:r>
              <w:rPr>
                <w:b/>
                <w:sz w:val="16"/>
                <w:szCs w:val="16"/>
                <w:lang w:val="de-CH"/>
              </w:rPr>
              <w:t>Symbol</w:t>
            </w:r>
          </w:p>
        </w:tc>
        <w:tc>
          <w:tcPr>
            <w:tcW w:w="1602" w:type="dxa"/>
          </w:tcPr>
          <w:p w14:paraId="3D25E93D" w14:textId="77777777" w:rsidR="00AC54A2" w:rsidRPr="002A4B3C" w:rsidRDefault="00AC54A2" w:rsidP="00AC54A2">
            <w:pPr>
              <w:pStyle w:val="TabellenStandard"/>
              <w:rPr>
                <w:b/>
                <w:sz w:val="16"/>
                <w:szCs w:val="16"/>
                <w:lang w:val="de-CH"/>
              </w:rPr>
            </w:pPr>
            <w:r>
              <w:rPr>
                <w:b/>
                <w:sz w:val="16"/>
                <w:szCs w:val="16"/>
                <w:lang w:val="de-CH"/>
              </w:rPr>
              <w:t>Beschreibung / Stil-ID</w:t>
            </w:r>
          </w:p>
        </w:tc>
        <w:tc>
          <w:tcPr>
            <w:tcW w:w="3418" w:type="dxa"/>
          </w:tcPr>
          <w:p w14:paraId="72719463" w14:textId="77777777" w:rsidR="00AC54A2" w:rsidRPr="002A4B3C" w:rsidRDefault="00AC54A2" w:rsidP="00AC54A2">
            <w:pPr>
              <w:pStyle w:val="TabellenStandard"/>
              <w:ind w:left="-32" w:firstLine="32"/>
              <w:rPr>
                <w:b/>
                <w:sz w:val="16"/>
                <w:szCs w:val="16"/>
                <w:lang w:val="de-CH"/>
              </w:rPr>
            </w:pPr>
            <w:r>
              <w:rPr>
                <w:b/>
                <w:sz w:val="16"/>
                <w:szCs w:val="16"/>
                <w:lang w:val="de-CH"/>
              </w:rPr>
              <w:t>Beispiel</w:t>
            </w:r>
          </w:p>
        </w:tc>
      </w:tr>
      <w:tr w:rsidR="00B2143C" w:rsidRPr="00582B42" w14:paraId="5A3857AE" w14:textId="77777777" w:rsidTr="00A16462">
        <w:tc>
          <w:tcPr>
            <w:tcW w:w="1893" w:type="dxa"/>
          </w:tcPr>
          <w:p w14:paraId="33C1DF45" w14:textId="3155DD1B" w:rsidR="00AC54A2" w:rsidRDefault="0056381A" w:rsidP="00AC54A2">
            <w:pPr>
              <w:pStyle w:val="TabellenStandard"/>
              <w:rPr>
                <w:sz w:val="16"/>
                <w:szCs w:val="16"/>
                <w:lang w:val="de-CH"/>
              </w:rPr>
            </w:pPr>
            <w:r>
              <w:rPr>
                <w:sz w:val="16"/>
                <w:szCs w:val="16"/>
                <w:lang w:val="de-CH"/>
              </w:rPr>
              <w:t>Mischabwasserl</w:t>
            </w:r>
            <w:r w:rsidR="00CC66BE">
              <w:rPr>
                <w:sz w:val="16"/>
                <w:szCs w:val="16"/>
                <w:lang w:val="de-CH"/>
              </w:rPr>
              <w:t>eitung bzw. Schachtbauwerk mit baulichem Zustand unbekannt</w:t>
            </w:r>
            <w:r w:rsidR="005D7B89">
              <w:rPr>
                <w:sz w:val="16"/>
                <w:szCs w:val="16"/>
                <w:lang w:val="de-CH"/>
              </w:rPr>
              <w:t xml:space="preserve"> oder überdeckte und verklemmte Schächte </w:t>
            </w:r>
          </w:p>
          <w:p w14:paraId="2F9F32EF" w14:textId="3952116E" w:rsidR="00AC54A2" w:rsidRPr="00582B42" w:rsidRDefault="00CC66BE" w:rsidP="00AC54A2">
            <w:pPr>
              <w:pStyle w:val="TabellenStandard"/>
              <w:rPr>
                <w:i/>
                <w:sz w:val="16"/>
                <w:szCs w:val="16"/>
                <w:lang w:val="de-CH"/>
              </w:rPr>
            </w:pPr>
            <w:r>
              <w:rPr>
                <w:i/>
                <w:sz w:val="16"/>
                <w:szCs w:val="16"/>
                <w:lang w:val="de-CH"/>
              </w:rPr>
              <w:t>Baulicher Zustand unbekannt</w:t>
            </w:r>
          </w:p>
          <w:p w14:paraId="0971BEA3" w14:textId="77777777" w:rsidR="00AC54A2" w:rsidRPr="00582B42" w:rsidRDefault="00AC54A2" w:rsidP="00AC54A2">
            <w:pPr>
              <w:pStyle w:val="TabellenStandard"/>
              <w:rPr>
                <w:sz w:val="16"/>
                <w:szCs w:val="16"/>
                <w:lang w:val="de-CH"/>
              </w:rPr>
            </w:pPr>
          </w:p>
        </w:tc>
        <w:tc>
          <w:tcPr>
            <w:tcW w:w="1759" w:type="dxa"/>
          </w:tcPr>
          <w:p w14:paraId="6BAB3573" w14:textId="359FD04F" w:rsidR="00AC54A2" w:rsidRDefault="008B62A0" w:rsidP="00AC54A2">
            <w:pPr>
              <w:pStyle w:val="TabellenStandard"/>
              <w:rPr>
                <w:noProof/>
                <w:lang w:val="de-CH"/>
              </w:rPr>
            </w:pPr>
            <w:r>
              <w:rPr>
                <w:noProof/>
                <w:lang w:val="de-CH"/>
              </w:rPr>
              <w:drawing>
                <wp:inline distT="0" distB="0" distL="0" distR="0" wp14:anchorId="4F07360C" wp14:editId="08F3866D">
                  <wp:extent cx="965200" cy="410400"/>
                  <wp:effectExtent l="0" t="0" r="6350" b="8890"/>
                  <wp:docPr id="282" name="Grafik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994252" cy="422753"/>
                          </a:xfrm>
                          <a:prstGeom prst="rect">
                            <a:avLst/>
                          </a:prstGeom>
                        </pic:spPr>
                      </pic:pic>
                    </a:graphicData>
                  </a:graphic>
                </wp:inline>
              </w:drawing>
            </w:r>
          </w:p>
          <w:p w14:paraId="222E6C7F" w14:textId="343FFB11" w:rsidR="00AC54A2" w:rsidRPr="00582B42" w:rsidRDefault="00AC54A2" w:rsidP="00AC54A2">
            <w:pPr>
              <w:pStyle w:val="TabellenStandard"/>
              <w:rPr>
                <w:sz w:val="16"/>
                <w:szCs w:val="16"/>
                <w:lang w:val="de-CH"/>
              </w:rPr>
            </w:pPr>
          </w:p>
        </w:tc>
        <w:tc>
          <w:tcPr>
            <w:tcW w:w="1602" w:type="dxa"/>
          </w:tcPr>
          <w:p w14:paraId="6A051761" w14:textId="00771827" w:rsidR="00AC54A2" w:rsidRDefault="00CC66BE" w:rsidP="00AC54A2">
            <w:pPr>
              <w:pStyle w:val="TabellenStandard"/>
              <w:rPr>
                <w:sz w:val="16"/>
                <w:szCs w:val="16"/>
                <w:lang w:val="de-CH"/>
              </w:rPr>
            </w:pPr>
            <w:r>
              <w:rPr>
                <w:sz w:val="16"/>
                <w:szCs w:val="16"/>
                <w:lang w:val="de-CH"/>
              </w:rPr>
              <w:t>Grau; Beschriftung</w:t>
            </w:r>
            <w:r w:rsidR="005D7B89">
              <w:rPr>
                <w:sz w:val="16"/>
                <w:szCs w:val="16"/>
                <w:lang w:val="de-CH"/>
              </w:rPr>
              <w:t xml:space="preserve"> Leitung</w:t>
            </w:r>
            <w:r>
              <w:rPr>
                <w:sz w:val="16"/>
                <w:szCs w:val="16"/>
                <w:lang w:val="de-CH"/>
              </w:rPr>
              <w:t xml:space="preserve"> nach Nutzungsart</w:t>
            </w:r>
          </w:p>
          <w:p w14:paraId="6B75259B" w14:textId="77777777" w:rsidR="00CC66BE" w:rsidRDefault="00CC66BE" w:rsidP="00CC66BE">
            <w:pPr>
              <w:pStyle w:val="TabellenStandard"/>
              <w:rPr>
                <w:sz w:val="16"/>
                <w:szCs w:val="16"/>
                <w:lang w:val="de-CH"/>
              </w:rPr>
            </w:pPr>
          </w:p>
          <w:p w14:paraId="605EDCDF" w14:textId="1A7968A2" w:rsidR="00AC54A2" w:rsidRDefault="00CC66BE" w:rsidP="00CC66BE">
            <w:pPr>
              <w:pStyle w:val="TabellenStandard"/>
              <w:rPr>
                <w:sz w:val="16"/>
                <w:szCs w:val="16"/>
                <w:lang w:val="de-CH"/>
              </w:rPr>
            </w:pPr>
            <w:r>
              <w:rPr>
                <w:sz w:val="16"/>
                <w:szCs w:val="16"/>
                <w:lang w:val="de-CH"/>
              </w:rPr>
              <w:t>Stil-ID Darstellungskatalog:</w:t>
            </w:r>
          </w:p>
          <w:p w14:paraId="3EAFE060" w14:textId="40E70617" w:rsidR="006C6903" w:rsidRDefault="006C6903" w:rsidP="00CC66BE">
            <w:pPr>
              <w:pStyle w:val="TabellenStandard"/>
              <w:rPr>
                <w:sz w:val="16"/>
                <w:szCs w:val="16"/>
                <w:lang w:val="de-CH"/>
              </w:rPr>
            </w:pPr>
            <w:r>
              <w:rPr>
                <w:sz w:val="16"/>
                <w:szCs w:val="16"/>
                <w:lang w:val="de-CH"/>
              </w:rPr>
              <w:t>Leitung: «L_MA_SA_Entl_zustand»</w:t>
            </w:r>
            <w:r w:rsidR="00D1387C">
              <w:rPr>
                <w:sz w:val="16"/>
                <w:szCs w:val="16"/>
                <w:lang w:val="de-CH"/>
              </w:rPr>
              <w:t>; «L_MA_SA_Entl_zustand_priv»</w:t>
            </w:r>
          </w:p>
          <w:p w14:paraId="3CE14DAF" w14:textId="4E1B3D11" w:rsidR="00AC54A2" w:rsidRPr="00582B42" w:rsidRDefault="006C6903" w:rsidP="006C6903">
            <w:pPr>
              <w:pStyle w:val="TabellenStandard"/>
              <w:rPr>
                <w:sz w:val="16"/>
                <w:szCs w:val="16"/>
                <w:lang w:val="de-CH"/>
              </w:rPr>
            </w:pPr>
            <w:r>
              <w:rPr>
                <w:sz w:val="16"/>
                <w:szCs w:val="16"/>
                <w:lang w:val="de-CH"/>
              </w:rPr>
              <w:t>Schacht: «P_zustand»</w:t>
            </w:r>
            <w:r w:rsidR="00D1387C">
              <w:rPr>
                <w:sz w:val="16"/>
                <w:szCs w:val="16"/>
                <w:lang w:val="de-CH"/>
              </w:rPr>
              <w:t>; «P_zustand_priv»</w:t>
            </w:r>
          </w:p>
        </w:tc>
        <w:tc>
          <w:tcPr>
            <w:tcW w:w="3418" w:type="dxa"/>
          </w:tcPr>
          <w:p w14:paraId="2A6E0812" w14:textId="28ED3610" w:rsidR="00AC54A2" w:rsidRPr="00582B42" w:rsidRDefault="00AC54A2" w:rsidP="00AC54A2">
            <w:pPr>
              <w:pStyle w:val="TabellenStandard"/>
              <w:rPr>
                <w:sz w:val="16"/>
                <w:szCs w:val="16"/>
                <w:lang w:val="de-CH"/>
              </w:rPr>
            </w:pPr>
          </w:p>
        </w:tc>
      </w:tr>
      <w:tr w:rsidR="00B2143C" w:rsidRPr="00582B42" w14:paraId="74BCCD5B" w14:textId="77777777" w:rsidTr="00A16462">
        <w:tc>
          <w:tcPr>
            <w:tcW w:w="1893" w:type="dxa"/>
          </w:tcPr>
          <w:p w14:paraId="1A3BBA5C" w14:textId="1B9F6F10" w:rsidR="00CC66BE" w:rsidRDefault="0056381A" w:rsidP="00CC66BE">
            <w:pPr>
              <w:pStyle w:val="TabellenStandard"/>
              <w:rPr>
                <w:sz w:val="16"/>
                <w:szCs w:val="16"/>
                <w:lang w:val="de-CH"/>
              </w:rPr>
            </w:pPr>
            <w:r>
              <w:rPr>
                <w:sz w:val="16"/>
                <w:szCs w:val="16"/>
                <w:lang w:val="de-CH"/>
              </w:rPr>
              <w:t xml:space="preserve">Mischabwasserleitung </w:t>
            </w:r>
            <w:r w:rsidR="00CC66BE">
              <w:rPr>
                <w:sz w:val="16"/>
                <w:szCs w:val="16"/>
                <w:lang w:val="de-CH"/>
              </w:rPr>
              <w:t>bzw. Schachtbauwerk mit baulichem Zustand Z0</w:t>
            </w:r>
          </w:p>
          <w:p w14:paraId="00690DB4" w14:textId="13DC1CF2" w:rsidR="00CC66BE" w:rsidRPr="00582B42" w:rsidRDefault="00CC66BE" w:rsidP="00CC66BE">
            <w:pPr>
              <w:pStyle w:val="TabellenStandard"/>
              <w:rPr>
                <w:i/>
                <w:sz w:val="16"/>
                <w:szCs w:val="16"/>
                <w:lang w:val="de-CH"/>
              </w:rPr>
            </w:pPr>
            <w:r>
              <w:rPr>
                <w:i/>
                <w:sz w:val="16"/>
                <w:szCs w:val="16"/>
                <w:lang w:val="de-CH"/>
              </w:rPr>
              <w:t>Baulicher Zustand Z0 (nicht mehr funktionstüchtig)</w:t>
            </w:r>
          </w:p>
          <w:p w14:paraId="3CFA4BD6" w14:textId="77777777" w:rsidR="00AC54A2" w:rsidRPr="00582B42" w:rsidRDefault="00AC54A2" w:rsidP="00AC54A2">
            <w:pPr>
              <w:pStyle w:val="TabellenStandard"/>
              <w:rPr>
                <w:sz w:val="16"/>
                <w:szCs w:val="16"/>
                <w:lang w:val="de-CH"/>
              </w:rPr>
            </w:pPr>
          </w:p>
        </w:tc>
        <w:tc>
          <w:tcPr>
            <w:tcW w:w="1759" w:type="dxa"/>
          </w:tcPr>
          <w:p w14:paraId="4306D5A4" w14:textId="08F50CA9" w:rsidR="00AC54A2" w:rsidRPr="00582B42" w:rsidRDefault="00AC54A2" w:rsidP="00AC54A2">
            <w:pPr>
              <w:pStyle w:val="TabellenStandard"/>
              <w:rPr>
                <w:sz w:val="16"/>
                <w:szCs w:val="16"/>
                <w:lang w:val="de-CH"/>
              </w:rPr>
            </w:pPr>
            <w:r>
              <w:rPr>
                <w:noProof/>
                <w:lang w:val="de-CH"/>
              </w:rPr>
              <w:t xml:space="preserve"> </w:t>
            </w:r>
            <w:r w:rsidR="008B62A0">
              <w:rPr>
                <w:noProof/>
                <w:lang w:val="de-CH"/>
              </w:rPr>
              <w:drawing>
                <wp:inline distT="0" distB="0" distL="0" distR="0" wp14:anchorId="3BF35D2D" wp14:editId="58B687BE">
                  <wp:extent cx="907085" cy="421402"/>
                  <wp:effectExtent l="0" t="0" r="7620" b="0"/>
                  <wp:docPr id="279" name="Grafik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43732" cy="438427"/>
                          </a:xfrm>
                          <a:prstGeom prst="rect">
                            <a:avLst/>
                          </a:prstGeom>
                        </pic:spPr>
                      </pic:pic>
                    </a:graphicData>
                  </a:graphic>
                </wp:inline>
              </w:drawing>
            </w:r>
          </w:p>
        </w:tc>
        <w:tc>
          <w:tcPr>
            <w:tcW w:w="1602" w:type="dxa"/>
          </w:tcPr>
          <w:p w14:paraId="3898F4D2" w14:textId="0096E820" w:rsidR="00CC66BE" w:rsidRDefault="007F6950" w:rsidP="00CC66BE">
            <w:pPr>
              <w:pStyle w:val="TabellenStandard"/>
              <w:rPr>
                <w:sz w:val="16"/>
                <w:szCs w:val="16"/>
                <w:lang w:val="de-CH"/>
              </w:rPr>
            </w:pPr>
            <w:r>
              <w:rPr>
                <w:sz w:val="16"/>
                <w:szCs w:val="16"/>
                <w:lang w:val="de-CH"/>
              </w:rPr>
              <w:t>Pink</w:t>
            </w:r>
            <w:r w:rsidR="00CC66BE">
              <w:rPr>
                <w:sz w:val="16"/>
                <w:szCs w:val="16"/>
                <w:lang w:val="de-CH"/>
              </w:rPr>
              <w:t xml:space="preserve">; Beschriftung </w:t>
            </w:r>
            <w:r w:rsidR="00AA2463">
              <w:rPr>
                <w:sz w:val="16"/>
                <w:szCs w:val="16"/>
                <w:lang w:val="de-CH"/>
              </w:rPr>
              <w:t xml:space="preserve">Leitung </w:t>
            </w:r>
            <w:r w:rsidR="00CC66BE">
              <w:rPr>
                <w:sz w:val="16"/>
                <w:szCs w:val="16"/>
                <w:lang w:val="de-CH"/>
              </w:rPr>
              <w:t>nach Nutzungsart</w:t>
            </w:r>
          </w:p>
          <w:p w14:paraId="1987F2D1" w14:textId="77777777" w:rsidR="00AC54A2" w:rsidRDefault="00AC54A2" w:rsidP="00AC54A2">
            <w:pPr>
              <w:pStyle w:val="TabellenStandard"/>
              <w:rPr>
                <w:sz w:val="16"/>
                <w:szCs w:val="16"/>
                <w:lang w:val="de-CH"/>
              </w:rPr>
            </w:pPr>
          </w:p>
          <w:p w14:paraId="6D500523" w14:textId="77777777" w:rsidR="00AC54A2" w:rsidRDefault="00AC54A2" w:rsidP="00CC66BE">
            <w:pPr>
              <w:pStyle w:val="TabellenStandard"/>
              <w:rPr>
                <w:sz w:val="16"/>
                <w:szCs w:val="16"/>
                <w:lang w:val="de-CH"/>
              </w:rPr>
            </w:pPr>
            <w:r>
              <w:rPr>
                <w:sz w:val="16"/>
                <w:szCs w:val="16"/>
                <w:lang w:val="de-CH"/>
              </w:rPr>
              <w:t xml:space="preserve">Stil-ID Darstellungskatalog: </w:t>
            </w:r>
          </w:p>
          <w:p w14:paraId="0EFF8723" w14:textId="30BA094A" w:rsidR="006C6903" w:rsidRDefault="006C6903" w:rsidP="006C6903">
            <w:pPr>
              <w:pStyle w:val="TabellenStandard"/>
              <w:rPr>
                <w:sz w:val="16"/>
                <w:szCs w:val="16"/>
                <w:lang w:val="de-CH"/>
              </w:rPr>
            </w:pPr>
            <w:r>
              <w:rPr>
                <w:sz w:val="16"/>
                <w:szCs w:val="16"/>
                <w:lang w:val="de-CH"/>
              </w:rPr>
              <w:lastRenderedPageBreak/>
              <w:t>Leitung: «L_MA_SA_Entl_zustand»</w:t>
            </w:r>
            <w:r w:rsidR="00D1387C">
              <w:rPr>
                <w:sz w:val="16"/>
                <w:szCs w:val="16"/>
                <w:lang w:val="de-CH"/>
              </w:rPr>
              <w:t xml:space="preserve"> ; «L_MA_SA_Entl_zustand_priv»</w:t>
            </w:r>
          </w:p>
          <w:p w14:paraId="5842B022" w14:textId="63B4D946" w:rsidR="006C6903" w:rsidRPr="00582B42" w:rsidRDefault="006C6903" w:rsidP="006C6903">
            <w:pPr>
              <w:pStyle w:val="TabellenStandard"/>
              <w:rPr>
                <w:sz w:val="16"/>
                <w:szCs w:val="16"/>
                <w:lang w:val="de-CH"/>
              </w:rPr>
            </w:pPr>
            <w:r>
              <w:rPr>
                <w:sz w:val="16"/>
                <w:szCs w:val="16"/>
                <w:lang w:val="de-CH"/>
              </w:rPr>
              <w:t>Schacht: «P_zustand»</w:t>
            </w:r>
            <w:r w:rsidR="00D1387C">
              <w:rPr>
                <w:sz w:val="16"/>
                <w:szCs w:val="16"/>
                <w:lang w:val="de-CH"/>
              </w:rPr>
              <w:t xml:space="preserve"> ; «P_zustand_priv»</w:t>
            </w:r>
          </w:p>
        </w:tc>
        <w:tc>
          <w:tcPr>
            <w:tcW w:w="3418" w:type="dxa"/>
          </w:tcPr>
          <w:p w14:paraId="116BEF02" w14:textId="45BF3110" w:rsidR="00AC54A2" w:rsidRPr="00582B42" w:rsidRDefault="00AC54A2" w:rsidP="00AC54A2">
            <w:pPr>
              <w:pStyle w:val="TabellenStandard"/>
              <w:rPr>
                <w:sz w:val="16"/>
                <w:szCs w:val="16"/>
                <w:lang w:val="de-CH"/>
              </w:rPr>
            </w:pPr>
          </w:p>
        </w:tc>
      </w:tr>
      <w:tr w:rsidR="00B2143C" w:rsidRPr="00582B42" w14:paraId="348F98C7" w14:textId="77777777" w:rsidTr="00A16462">
        <w:tc>
          <w:tcPr>
            <w:tcW w:w="1893" w:type="dxa"/>
          </w:tcPr>
          <w:p w14:paraId="421AFAAE" w14:textId="38411DDF" w:rsidR="00CC66BE" w:rsidRDefault="0056381A" w:rsidP="00CC66BE">
            <w:pPr>
              <w:pStyle w:val="TabellenStandard"/>
              <w:rPr>
                <w:sz w:val="16"/>
                <w:szCs w:val="16"/>
                <w:lang w:val="de-CH"/>
              </w:rPr>
            </w:pPr>
            <w:r>
              <w:rPr>
                <w:sz w:val="16"/>
                <w:szCs w:val="16"/>
                <w:lang w:val="de-CH"/>
              </w:rPr>
              <w:t xml:space="preserve">Mischabwasserleitung </w:t>
            </w:r>
            <w:r w:rsidR="00CC66BE">
              <w:rPr>
                <w:sz w:val="16"/>
                <w:szCs w:val="16"/>
                <w:lang w:val="de-CH"/>
              </w:rPr>
              <w:t>bzw. Schachtbauwerk mit baulichem Zustand Z1</w:t>
            </w:r>
          </w:p>
          <w:p w14:paraId="200FC366" w14:textId="663EA664" w:rsidR="00CC66BE" w:rsidRPr="00582B42" w:rsidRDefault="00CC66BE" w:rsidP="00CC66BE">
            <w:pPr>
              <w:pStyle w:val="TabellenStandard"/>
              <w:rPr>
                <w:i/>
                <w:sz w:val="16"/>
                <w:szCs w:val="16"/>
                <w:lang w:val="de-CH"/>
              </w:rPr>
            </w:pPr>
            <w:r>
              <w:rPr>
                <w:i/>
                <w:sz w:val="16"/>
                <w:szCs w:val="16"/>
                <w:lang w:val="de-CH"/>
              </w:rPr>
              <w:t>Baulicher Zustand Z1 (starke Mängel)</w:t>
            </w:r>
          </w:p>
          <w:p w14:paraId="367D10F3" w14:textId="77777777" w:rsidR="00CC66BE" w:rsidRDefault="00CC66BE" w:rsidP="00CC66BE">
            <w:pPr>
              <w:pStyle w:val="TabellenStandard"/>
              <w:rPr>
                <w:sz w:val="16"/>
                <w:szCs w:val="16"/>
                <w:lang w:val="de-CH"/>
              </w:rPr>
            </w:pPr>
          </w:p>
        </w:tc>
        <w:tc>
          <w:tcPr>
            <w:tcW w:w="1759" w:type="dxa"/>
          </w:tcPr>
          <w:p w14:paraId="17C7DFE5" w14:textId="3388D80D" w:rsidR="00CC66BE" w:rsidRDefault="008B62A0" w:rsidP="00CC66BE">
            <w:pPr>
              <w:pStyle w:val="TabellenStandard"/>
              <w:rPr>
                <w:noProof/>
                <w:lang w:val="de-CH"/>
              </w:rPr>
            </w:pPr>
            <w:r>
              <w:rPr>
                <w:noProof/>
                <w:lang w:val="de-CH"/>
              </w:rPr>
              <w:drawing>
                <wp:inline distT="0" distB="0" distL="0" distR="0" wp14:anchorId="23D536A1" wp14:editId="7B401AA0">
                  <wp:extent cx="980237" cy="427472"/>
                  <wp:effectExtent l="0" t="0" r="0" b="0"/>
                  <wp:docPr id="280" name="Grafik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013587" cy="442015"/>
                          </a:xfrm>
                          <a:prstGeom prst="rect">
                            <a:avLst/>
                          </a:prstGeom>
                        </pic:spPr>
                      </pic:pic>
                    </a:graphicData>
                  </a:graphic>
                </wp:inline>
              </w:drawing>
            </w:r>
          </w:p>
          <w:p w14:paraId="76FFFFBC" w14:textId="69E524BD" w:rsidR="00CC66BE" w:rsidRDefault="00CC66BE" w:rsidP="00CC66BE">
            <w:pPr>
              <w:pStyle w:val="TabellenStandard"/>
              <w:rPr>
                <w:noProof/>
                <w:lang w:val="de-CH"/>
              </w:rPr>
            </w:pPr>
            <w:r>
              <w:rPr>
                <w:noProof/>
                <w:lang w:val="de-CH"/>
              </w:rPr>
              <w:t xml:space="preserve"> </w:t>
            </w:r>
          </w:p>
        </w:tc>
        <w:tc>
          <w:tcPr>
            <w:tcW w:w="1602" w:type="dxa"/>
          </w:tcPr>
          <w:p w14:paraId="2B3E889D" w14:textId="64BAC271" w:rsidR="00CC66BE" w:rsidRDefault="007F6950" w:rsidP="00CC66BE">
            <w:pPr>
              <w:pStyle w:val="TabellenStandard"/>
              <w:rPr>
                <w:sz w:val="16"/>
                <w:szCs w:val="16"/>
                <w:lang w:val="de-CH"/>
              </w:rPr>
            </w:pPr>
            <w:r>
              <w:rPr>
                <w:sz w:val="16"/>
                <w:szCs w:val="16"/>
                <w:lang w:val="de-CH"/>
              </w:rPr>
              <w:t>Rot</w:t>
            </w:r>
            <w:r w:rsidR="00CC66BE">
              <w:rPr>
                <w:sz w:val="16"/>
                <w:szCs w:val="16"/>
                <w:lang w:val="de-CH"/>
              </w:rPr>
              <w:t xml:space="preserve">; Beschriftung </w:t>
            </w:r>
            <w:r w:rsidR="00AA2463">
              <w:rPr>
                <w:sz w:val="16"/>
                <w:szCs w:val="16"/>
                <w:lang w:val="de-CH"/>
              </w:rPr>
              <w:t xml:space="preserve">Leitung </w:t>
            </w:r>
            <w:r w:rsidR="00CC66BE">
              <w:rPr>
                <w:sz w:val="16"/>
                <w:szCs w:val="16"/>
                <w:lang w:val="de-CH"/>
              </w:rPr>
              <w:t>nach Nutzungsart</w:t>
            </w:r>
          </w:p>
          <w:p w14:paraId="190BC97A" w14:textId="77777777" w:rsidR="00CC66BE" w:rsidRDefault="00CC66BE" w:rsidP="00CC66BE">
            <w:pPr>
              <w:pStyle w:val="TabellenStandard"/>
              <w:rPr>
                <w:sz w:val="16"/>
                <w:szCs w:val="16"/>
                <w:lang w:val="de-CH"/>
              </w:rPr>
            </w:pPr>
          </w:p>
          <w:p w14:paraId="39AA2706" w14:textId="77777777" w:rsidR="00CC66BE" w:rsidRDefault="00CC66BE" w:rsidP="00CC66BE">
            <w:pPr>
              <w:pStyle w:val="TabellenStandard"/>
              <w:rPr>
                <w:sz w:val="16"/>
                <w:szCs w:val="16"/>
                <w:lang w:val="de-CH"/>
              </w:rPr>
            </w:pPr>
            <w:r>
              <w:rPr>
                <w:sz w:val="16"/>
                <w:szCs w:val="16"/>
                <w:lang w:val="de-CH"/>
              </w:rPr>
              <w:t xml:space="preserve">Stil-ID Darstellungskatalog: </w:t>
            </w:r>
          </w:p>
          <w:p w14:paraId="2769D895" w14:textId="3ADA54FA" w:rsidR="006C6903" w:rsidRDefault="006C6903" w:rsidP="006C6903">
            <w:pPr>
              <w:pStyle w:val="TabellenStandard"/>
              <w:rPr>
                <w:sz w:val="16"/>
                <w:szCs w:val="16"/>
                <w:lang w:val="de-CH"/>
              </w:rPr>
            </w:pPr>
            <w:r>
              <w:rPr>
                <w:sz w:val="16"/>
                <w:szCs w:val="16"/>
                <w:lang w:val="de-CH"/>
              </w:rPr>
              <w:t>Leitung: «L_MA_SA_Entl_zustand»</w:t>
            </w:r>
            <w:r w:rsidR="00D1387C">
              <w:rPr>
                <w:sz w:val="16"/>
                <w:szCs w:val="16"/>
                <w:lang w:val="de-CH"/>
              </w:rPr>
              <w:t>; «L_MA_SA_Entl_zustand_priv»</w:t>
            </w:r>
          </w:p>
          <w:p w14:paraId="5602B7BF" w14:textId="6197AD0A" w:rsidR="006C6903" w:rsidRDefault="006C6903" w:rsidP="006C6903">
            <w:pPr>
              <w:pStyle w:val="TabellenStandard"/>
              <w:rPr>
                <w:sz w:val="16"/>
                <w:szCs w:val="16"/>
                <w:lang w:val="de-CH"/>
              </w:rPr>
            </w:pPr>
            <w:r>
              <w:rPr>
                <w:sz w:val="16"/>
                <w:szCs w:val="16"/>
                <w:lang w:val="de-CH"/>
              </w:rPr>
              <w:t>Schacht: «P_zustand»</w:t>
            </w:r>
            <w:r w:rsidR="00D1387C">
              <w:rPr>
                <w:sz w:val="16"/>
                <w:szCs w:val="16"/>
                <w:lang w:val="de-CH"/>
              </w:rPr>
              <w:t xml:space="preserve"> ; «P_zustand_priv»</w:t>
            </w:r>
          </w:p>
        </w:tc>
        <w:tc>
          <w:tcPr>
            <w:tcW w:w="3418" w:type="dxa"/>
          </w:tcPr>
          <w:p w14:paraId="414FFC51" w14:textId="49212FEB" w:rsidR="00CC66BE" w:rsidRPr="00582B42" w:rsidRDefault="00B2143C" w:rsidP="00CC66BE">
            <w:pPr>
              <w:pStyle w:val="TabellenStandard"/>
              <w:rPr>
                <w:sz w:val="16"/>
                <w:szCs w:val="16"/>
                <w:lang w:val="de-CH"/>
              </w:rPr>
            </w:pPr>
            <w:r>
              <w:rPr>
                <w:noProof/>
                <w:lang w:val="de-CH"/>
              </w:rPr>
              <w:drawing>
                <wp:inline distT="0" distB="0" distL="0" distR="0" wp14:anchorId="193813CE" wp14:editId="175C799D">
                  <wp:extent cx="2018995" cy="1488187"/>
                  <wp:effectExtent l="0" t="0" r="635" b="0"/>
                  <wp:docPr id="285" name="Grafik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40701" cy="1504186"/>
                          </a:xfrm>
                          <a:prstGeom prst="rect">
                            <a:avLst/>
                          </a:prstGeom>
                        </pic:spPr>
                      </pic:pic>
                    </a:graphicData>
                  </a:graphic>
                </wp:inline>
              </w:drawing>
            </w:r>
          </w:p>
        </w:tc>
      </w:tr>
      <w:tr w:rsidR="00B2143C" w:rsidRPr="00582B42" w14:paraId="77EED678" w14:textId="77777777" w:rsidTr="00A16462">
        <w:tc>
          <w:tcPr>
            <w:tcW w:w="1893" w:type="dxa"/>
          </w:tcPr>
          <w:p w14:paraId="639BE3DA" w14:textId="29AE328F" w:rsidR="00CC66BE" w:rsidRDefault="0056381A" w:rsidP="00CC66BE">
            <w:pPr>
              <w:pStyle w:val="TabellenStandard"/>
              <w:rPr>
                <w:sz w:val="16"/>
                <w:szCs w:val="16"/>
                <w:lang w:val="de-CH"/>
              </w:rPr>
            </w:pPr>
            <w:r>
              <w:rPr>
                <w:sz w:val="16"/>
                <w:szCs w:val="16"/>
                <w:lang w:val="de-CH"/>
              </w:rPr>
              <w:t xml:space="preserve">Mischabwasserleitung </w:t>
            </w:r>
            <w:r w:rsidR="00CC66BE">
              <w:rPr>
                <w:sz w:val="16"/>
                <w:szCs w:val="16"/>
                <w:lang w:val="de-CH"/>
              </w:rPr>
              <w:t>bzw. Schachtbauwerk mit baulichem Zustand Z2</w:t>
            </w:r>
          </w:p>
          <w:p w14:paraId="6E81179B" w14:textId="358D6337" w:rsidR="00CC66BE" w:rsidRPr="00582B42" w:rsidRDefault="00CC66BE" w:rsidP="00CC66BE">
            <w:pPr>
              <w:pStyle w:val="TabellenStandard"/>
              <w:rPr>
                <w:i/>
                <w:sz w:val="16"/>
                <w:szCs w:val="16"/>
                <w:lang w:val="de-CH"/>
              </w:rPr>
            </w:pPr>
            <w:r>
              <w:rPr>
                <w:i/>
                <w:sz w:val="16"/>
                <w:szCs w:val="16"/>
                <w:lang w:val="de-CH"/>
              </w:rPr>
              <w:t>Baulicher Zustand Z2 (mittlere Mängel)</w:t>
            </w:r>
          </w:p>
          <w:p w14:paraId="201D7A84" w14:textId="77777777" w:rsidR="00CC66BE" w:rsidRDefault="00CC66BE" w:rsidP="00CC66BE">
            <w:pPr>
              <w:pStyle w:val="TabellenStandard"/>
              <w:rPr>
                <w:sz w:val="16"/>
                <w:szCs w:val="16"/>
                <w:lang w:val="de-CH"/>
              </w:rPr>
            </w:pPr>
          </w:p>
        </w:tc>
        <w:tc>
          <w:tcPr>
            <w:tcW w:w="1759" w:type="dxa"/>
          </w:tcPr>
          <w:p w14:paraId="69738759" w14:textId="7356518E" w:rsidR="00CC66BE" w:rsidRDefault="008B62A0" w:rsidP="00CC66BE">
            <w:pPr>
              <w:pStyle w:val="TabellenStandard"/>
              <w:rPr>
                <w:noProof/>
                <w:lang w:val="de-CH"/>
              </w:rPr>
            </w:pPr>
            <w:r>
              <w:rPr>
                <w:noProof/>
                <w:lang w:val="de-CH"/>
              </w:rPr>
              <w:drawing>
                <wp:inline distT="0" distB="0" distL="0" distR="0" wp14:anchorId="5183BA7B" wp14:editId="5E9C8EBF">
                  <wp:extent cx="965606" cy="386242"/>
                  <wp:effectExtent l="0" t="0" r="6350" b="0"/>
                  <wp:docPr id="281" name="Grafik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980587" cy="392235"/>
                          </a:xfrm>
                          <a:prstGeom prst="rect">
                            <a:avLst/>
                          </a:prstGeom>
                        </pic:spPr>
                      </pic:pic>
                    </a:graphicData>
                  </a:graphic>
                </wp:inline>
              </w:drawing>
            </w:r>
          </w:p>
          <w:p w14:paraId="25F1D633" w14:textId="101C4CDB" w:rsidR="00CC66BE" w:rsidRDefault="00CC66BE" w:rsidP="00CC66BE">
            <w:pPr>
              <w:pStyle w:val="TabellenStandard"/>
              <w:rPr>
                <w:noProof/>
                <w:lang w:val="de-CH"/>
              </w:rPr>
            </w:pPr>
            <w:r>
              <w:rPr>
                <w:noProof/>
                <w:lang w:val="de-CH"/>
              </w:rPr>
              <w:t xml:space="preserve"> </w:t>
            </w:r>
          </w:p>
        </w:tc>
        <w:tc>
          <w:tcPr>
            <w:tcW w:w="1602" w:type="dxa"/>
          </w:tcPr>
          <w:p w14:paraId="1492B351" w14:textId="34CA8593" w:rsidR="00CC66BE" w:rsidRDefault="007F6950" w:rsidP="00CC66BE">
            <w:pPr>
              <w:pStyle w:val="TabellenStandard"/>
              <w:rPr>
                <w:sz w:val="16"/>
                <w:szCs w:val="16"/>
                <w:lang w:val="de-CH"/>
              </w:rPr>
            </w:pPr>
            <w:r>
              <w:rPr>
                <w:sz w:val="16"/>
                <w:szCs w:val="16"/>
                <w:lang w:val="de-CH"/>
              </w:rPr>
              <w:t>Orange</w:t>
            </w:r>
            <w:r w:rsidR="00CC66BE">
              <w:rPr>
                <w:sz w:val="16"/>
                <w:szCs w:val="16"/>
                <w:lang w:val="de-CH"/>
              </w:rPr>
              <w:t xml:space="preserve">; Beschriftung </w:t>
            </w:r>
            <w:r w:rsidR="00AA2463">
              <w:rPr>
                <w:sz w:val="16"/>
                <w:szCs w:val="16"/>
                <w:lang w:val="de-CH"/>
              </w:rPr>
              <w:t xml:space="preserve">Leitung </w:t>
            </w:r>
            <w:r w:rsidR="00CC66BE">
              <w:rPr>
                <w:sz w:val="16"/>
                <w:szCs w:val="16"/>
                <w:lang w:val="de-CH"/>
              </w:rPr>
              <w:t>nach Nutzungsart</w:t>
            </w:r>
          </w:p>
          <w:p w14:paraId="5AF5DCB4" w14:textId="77777777" w:rsidR="00CC66BE" w:rsidRDefault="00CC66BE" w:rsidP="00CC66BE">
            <w:pPr>
              <w:pStyle w:val="TabellenStandard"/>
              <w:rPr>
                <w:sz w:val="16"/>
                <w:szCs w:val="16"/>
                <w:lang w:val="de-CH"/>
              </w:rPr>
            </w:pPr>
          </w:p>
          <w:p w14:paraId="491DFE43" w14:textId="77777777" w:rsidR="00CC66BE" w:rsidRDefault="00CC66BE" w:rsidP="00CC66BE">
            <w:pPr>
              <w:pStyle w:val="TabellenStandard"/>
              <w:rPr>
                <w:sz w:val="16"/>
                <w:szCs w:val="16"/>
                <w:lang w:val="de-CH"/>
              </w:rPr>
            </w:pPr>
            <w:r>
              <w:rPr>
                <w:sz w:val="16"/>
                <w:szCs w:val="16"/>
                <w:lang w:val="de-CH"/>
              </w:rPr>
              <w:t xml:space="preserve">Stil-ID Darstellungskatalog: </w:t>
            </w:r>
          </w:p>
          <w:p w14:paraId="62D040BD" w14:textId="585E3004" w:rsidR="006C6903" w:rsidRDefault="006C6903" w:rsidP="006C6903">
            <w:pPr>
              <w:pStyle w:val="TabellenStandard"/>
              <w:rPr>
                <w:sz w:val="16"/>
                <w:szCs w:val="16"/>
                <w:lang w:val="de-CH"/>
              </w:rPr>
            </w:pPr>
            <w:r>
              <w:rPr>
                <w:sz w:val="16"/>
                <w:szCs w:val="16"/>
                <w:lang w:val="de-CH"/>
              </w:rPr>
              <w:t>Leitung: «L_MA_SA_Entl_zustand»</w:t>
            </w:r>
            <w:r w:rsidR="00D1387C">
              <w:rPr>
                <w:sz w:val="16"/>
                <w:szCs w:val="16"/>
                <w:lang w:val="de-CH"/>
              </w:rPr>
              <w:t xml:space="preserve"> ; «L_MA_SA_Entl_zustand_priv»</w:t>
            </w:r>
          </w:p>
          <w:p w14:paraId="49B31780" w14:textId="757144D5" w:rsidR="006C6903" w:rsidRDefault="006C6903" w:rsidP="006C6903">
            <w:pPr>
              <w:pStyle w:val="TabellenStandard"/>
              <w:rPr>
                <w:sz w:val="16"/>
                <w:szCs w:val="16"/>
                <w:lang w:val="de-CH"/>
              </w:rPr>
            </w:pPr>
            <w:r>
              <w:rPr>
                <w:sz w:val="16"/>
                <w:szCs w:val="16"/>
                <w:lang w:val="de-CH"/>
              </w:rPr>
              <w:t>Schacht: «P_zustand»</w:t>
            </w:r>
            <w:r w:rsidR="00D1387C">
              <w:rPr>
                <w:sz w:val="16"/>
                <w:szCs w:val="16"/>
                <w:lang w:val="de-CH"/>
              </w:rPr>
              <w:t xml:space="preserve"> ; «P_zustand_priv»</w:t>
            </w:r>
          </w:p>
        </w:tc>
        <w:tc>
          <w:tcPr>
            <w:tcW w:w="3418" w:type="dxa"/>
          </w:tcPr>
          <w:p w14:paraId="76997372" w14:textId="77777777" w:rsidR="00CC66BE" w:rsidRPr="00582B42" w:rsidRDefault="00CC66BE" w:rsidP="00CC66BE">
            <w:pPr>
              <w:pStyle w:val="TabellenStandard"/>
              <w:rPr>
                <w:sz w:val="16"/>
                <w:szCs w:val="16"/>
                <w:lang w:val="de-CH"/>
              </w:rPr>
            </w:pPr>
          </w:p>
        </w:tc>
      </w:tr>
      <w:tr w:rsidR="00B2143C" w:rsidRPr="00582B42" w14:paraId="38E8220D" w14:textId="77777777" w:rsidTr="00A16462">
        <w:tc>
          <w:tcPr>
            <w:tcW w:w="1893" w:type="dxa"/>
          </w:tcPr>
          <w:p w14:paraId="4416AC10" w14:textId="49301B49" w:rsidR="00CC66BE" w:rsidRDefault="0056381A" w:rsidP="00CC66BE">
            <w:pPr>
              <w:pStyle w:val="TabellenStandard"/>
              <w:rPr>
                <w:sz w:val="16"/>
                <w:szCs w:val="16"/>
                <w:lang w:val="de-CH"/>
              </w:rPr>
            </w:pPr>
            <w:r>
              <w:rPr>
                <w:sz w:val="16"/>
                <w:szCs w:val="16"/>
                <w:lang w:val="de-CH"/>
              </w:rPr>
              <w:t xml:space="preserve">Regenabwasserleitung </w:t>
            </w:r>
            <w:r w:rsidR="00CC66BE">
              <w:rPr>
                <w:sz w:val="16"/>
                <w:szCs w:val="16"/>
                <w:lang w:val="de-CH"/>
              </w:rPr>
              <w:t>bzw. Schachtbauwerk mit baulichem Zustand Z3</w:t>
            </w:r>
          </w:p>
          <w:p w14:paraId="34D3C385" w14:textId="6D991EEC" w:rsidR="00CC66BE" w:rsidRPr="00582B42" w:rsidRDefault="00CC66BE" w:rsidP="00CC66BE">
            <w:pPr>
              <w:pStyle w:val="TabellenStandard"/>
              <w:rPr>
                <w:i/>
                <w:sz w:val="16"/>
                <w:szCs w:val="16"/>
                <w:lang w:val="de-CH"/>
              </w:rPr>
            </w:pPr>
            <w:r>
              <w:rPr>
                <w:i/>
                <w:sz w:val="16"/>
                <w:szCs w:val="16"/>
                <w:lang w:val="de-CH"/>
              </w:rPr>
              <w:t>Baulicher Zustand Z3 (leichte Mängel)</w:t>
            </w:r>
          </w:p>
          <w:p w14:paraId="49AD6BB3" w14:textId="77777777" w:rsidR="00CC66BE" w:rsidRDefault="00CC66BE" w:rsidP="00CC66BE">
            <w:pPr>
              <w:pStyle w:val="TabellenStandard"/>
              <w:rPr>
                <w:sz w:val="16"/>
                <w:szCs w:val="16"/>
                <w:lang w:val="de-CH"/>
              </w:rPr>
            </w:pPr>
          </w:p>
        </w:tc>
        <w:tc>
          <w:tcPr>
            <w:tcW w:w="1759" w:type="dxa"/>
          </w:tcPr>
          <w:p w14:paraId="1D098427" w14:textId="6E7BB2CC" w:rsidR="00CC66BE" w:rsidRDefault="00CC66BE" w:rsidP="000A339B">
            <w:pPr>
              <w:pStyle w:val="TabellenStandard"/>
              <w:rPr>
                <w:noProof/>
                <w:lang w:val="de-CH"/>
              </w:rPr>
            </w:pPr>
            <w:r>
              <w:rPr>
                <w:noProof/>
                <w:lang w:val="de-CH"/>
              </w:rPr>
              <w:t xml:space="preserve"> </w:t>
            </w:r>
            <w:r w:rsidR="008B62A0">
              <w:rPr>
                <w:noProof/>
                <w:lang w:val="de-CH"/>
              </w:rPr>
              <w:drawing>
                <wp:inline distT="0" distB="0" distL="0" distR="0" wp14:anchorId="1A872D7A" wp14:editId="0D595900">
                  <wp:extent cx="921716" cy="384653"/>
                  <wp:effectExtent l="0" t="0" r="0" b="0"/>
                  <wp:docPr id="283" name="Grafik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952577" cy="397532"/>
                          </a:xfrm>
                          <a:prstGeom prst="rect">
                            <a:avLst/>
                          </a:prstGeom>
                        </pic:spPr>
                      </pic:pic>
                    </a:graphicData>
                  </a:graphic>
                </wp:inline>
              </w:drawing>
            </w:r>
          </w:p>
        </w:tc>
        <w:tc>
          <w:tcPr>
            <w:tcW w:w="1602" w:type="dxa"/>
          </w:tcPr>
          <w:p w14:paraId="67A2C3C9" w14:textId="7C2C1A37" w:rsidR="00CC66BE" w:rsidRDefault="007F6950" w:rsidP="00CC66BE">
            <w:pPr>
              <w:pStyle w:val="TabellenStandard"/>
              <w:rPr>
                <w:sz w:val="16"/>
                <w:szCs w:val="16"/>
                <w:lang w:val="de-CH"/>
              </w:rPr>
            </w:pPr>
            <w:r>
              <w:rPr>
                <w:sz w:val="16"/>
                <w:szCs w:val="16"/>
                <w:lang w:val="de-CH"/>
              </w:rPr>
              <w:t>Gelb</w:t>
            </w:r>
            <w:r w:rsidR="00CC66BE">
              <w:rPr>
                <w:sz w:val="16"/>
                <w:szCs w:val="16"/>
                <w:lang w:val="de-CH"/>
              </w:rPr>
              <w:t>; Beschriftung</w:t>
            </w:r>
            <w:r w:rsidR="00AA2463">
              <w:rPr>
                <w:sz w:val="16"/>
                <w:szCs w:val="16"/>
                <w:lang w:val="de-CH"/>
              </w:rPr>
              <w:t xml:space="preserve"> Leitung</w:t>
            </w:r>
            <w:r w:rsidR="00CC66BE">
              <w:rPr>
                <w:sz w:val="16"/>
                <w:szCs w:val="16"/>
                <w:lang w:val="de-CH"/>
              </w:rPr>
              <w:t xml:space="preserve"> nach Nutzungsart</w:t>
            </w:r>
          </w:p>
          <w:p w14:paraId="6A3DDBC5" w14:textId="77777777" w:rsidR="00CC66BE" w:rsidRDefault="00CC66BE" w:rsidP="00CC66BE">
            <w:pPr>
              <w:pStyle w:val="TabellenStandard"/>
              <w:rPr>
                <w:sz w:val="16"/>
                <w:szCs w:val="16"/>
                <w:lang w:val="de-CH"/>
              </w:rPr>
            </w:pPr>
          </w:p>
          <w:p w14:paraId="33AF6847" w14:textId="77777777" w:rsidR="00CC66BE" w:rsidRDefault="00CC66BE" w:rsidP="00CC66BE">
            <w:pPr>
              <w:pStyle w:val="TabellenStandard"/>
              <w:rPr>
                <w:sz w:val="16"/>
                <w:szCs w:val="16"/>
                <w:lang w:val="de-CH"/>
              </w:rPr>
            </w:pPr>
            <w:r>
              <w:rPr>
                <w:sz w:val="16"/>
                <w:szCs w:val="16"/>
                <w:lang w:val="de-CH"/>
              </w:rPr>
              <w:t xml:space="preserve">Stil-ID Darstellungskatalog: </w:t>
            </w:r>
          </w:p>
          <w:p w14:paraId="430869BA" w14:textId="613933DA" w:rsidR="006C6903" w:rsidRDefault="006C6903" w:rsidP="006C6903">
            <w:pPr>
              <w:pStyle w:val="TabellenStandard"/>
              <w:rPr>
                <w:sz w:val="16"/>
                <w:szCs w:val="16"/>
                <w:lang w:val="de-CH"/>
              </w:rPr>
            </w:pPr>
            <w:r>
              <w:rPr>
                <w:sz w:val="16"/>
                <w:szCs w:val="16"/>
                <w:lang w:val="de-CH"/>
              </w:rPr>
              <w:t>Leitung: «L_RA_zustand»</w:t>
            </w:r>
            <w:r w:rsidR="00D1387C">
              <w:rPr>
                <w:sz w:val="16"/>
                <w:szCs w:val="16"/>
                <w:lang w:val="de-CH"/>
              </w:rPr>
              <w:t>; «L_RA_zustand_priv»</w:t>
            </w:r>
          </w:p>
          <w:p w14:paraId="111F82A5" w14:textId="730FA9DA" w:rsidR="006C6903" w:rsidRDefault="006C6903" w:rsidP="006C6903">
            <w:pPr>
              <w:pStyle w:val="TabellenStandard"/>
              <w:rPr>
                <w:sz w:val="16"/>
                <w:szCs w:val="16"/>
                <w:lang w:val="de-CH"/>
              </w:rPr>
            </w:pPr>
            <w:r>
              <w:rPr>
                <w:sz w:val="16"/>
                <w:szCs w:val="16"/>
                <w:lang w:val="de-CH"/>
              </w:rPr>
              <w:lastRenderedPageBreak/>
              <w:t>Schacht: «P_zustand»</w:t>
            </w:r>
            <w:r w:rsidR="00D1387C">
              <w:rPr>
                <w:sz w:val="16"/>
                <w:szCs w:val="16"/>
                <w:lang w:val="de-CH"/>
              </w:rPr>
              <w:t xml:space="preserve"> ; «P_zustand_priv»</w:t>
            </w:r>
          </w:p>
        </w:tc>
        <w:tc>
          <w:tcPr>
            <w:tcW w:w="3418" w:type="dxa"/>
          </w:tcPr>
          <w:p w14:paraId="00E3A972" w14:textId="77777777" w:rsidR="00CC66BE" w:rsidRPr="00582B42" w:rsidRDefault="00CC66BE" w:rsidP="00CC66BE">
            <w:pPr>
              <w:pStyle w:val="TabellenStandard"/>
              <w:rPr>
                <w:sz w:val="16"/>
                <w:szCs w:val="16"/>
                <w:lang w:val="de-CH"/>
              </w:rPr>
            </w:pPr>
          </w:p>
        </w:tc>
      </w:tr>
      <w:tr w:rsidR="00B2143C" w:rsidRPr="00582B42" w14:paraId="62617CD5" w14:textId="77777777" w:rsidTr="00A16462">
        <w:tc>
          <w:tcPr>
            <w:tcW w:w="1893" w:type="dxa"/>
          </w:tcPr>
          <w:p w14:paraId="35BA79C0" w14:textId="3BC8C2CC" w:rsidR="00CC66BE" w:rsidRDefault="0056381A" w:rsidP="00CC66BE">
            <w:pPr>
              <w:pStyle w:val="TabellenStandard"/>
              <w:rPr>
                <w:sz w:val="16"/>
                <w:szCs w:val="16"/>
                <w:lang w:val="de-CH"/>
              </w:rPr>
            </w:pPr>
            <w:r>
              <w:rPr>
                <w:sz w:val="16"/>
                <w:szCs w:val="16"/>
                <w:lang w:val="de-CH"/>
              </w:rPr>
              <w:t xml:space="preserve">Regenabwasserleitung </w:t>
            </w:r>
            <w:r w:rsidR="00CC66BE">
              <w:rPr>
                <w:sz w:val="16"/>
                <w:szCs w:val="16"/>
                <w:lang w:val="de-CH"/>
              </w:rPr>
              <w:t>bzw. Schachtbauwerk mit baulichem Zustand Z4</w:t>
            </w:r>
          </w:p>
          <w:p w14:paraId="4DDD91E4" w14:textId="4CB0D8DE" w:rsidR="00CC66BE" w:rsidRPr="00582B42" w:rsidRDefault="00CC66BE" w:rsidP="00CC66BE">
            <w:pPr>
              <w:pStyle w:val="TabellenStandard"/>
              <w:rPr>
                <w:i/>
                <w:sz w:val="16"/>
                <w:szCs w:val="16"/>
                <w:lang w:val="de-CH"/>
              </w:rPr>
            </w:pPr>
            <w:r>
              <w:rPr>
                <w:i/>
                <w:sz w:val="16"/>
                <w:szCs w:val="16"/>
                <w:lang w:val="de-CH"/>
              </w:rPr>
              <w:t>Baulicher Zustand Z4 (keine Mängel)</w:t>
            </w:r>
          </w:p>
          <w:p w14:paraId="01D5607A" w14:textId="77777777" w:rsidR="00CC66BE" w:rsidRDefault="00CC66BE" w:rsidP="00CC66BE">
            <w:pPr>
              <w:pStyle w:val="TabellenStandard"/>
              <w:rPr>
                <w:sz w:val="16"/>
                <w:szCs w:val="16"/>
                <w:lang w:val="de-CH"/>
              </w:rPr>
            </w:pPr>
          </w:p>
        </w:tc>
        <w:tc>
          <w:tcPr>
            <w:tcW w:w="1759" w:type="dxa"/>
          </w:tcPr>
          <w:p w14:paraId="4832BB2F" w14:textId="2D4CD85B" w:rsidR="00CC66BE" w:rsidRDefault="008B62A0" w:rsidP="00CC66BE">
            <w:pPr>
              <w:pStyle w:val="TabellenStandard"/>
              <w:rPr>
                <w:noProof/>
                <w:lang w:val="de-CH"/>
              </w:rPr>
            </w:pPr>
            <w:r>
              <w:rPr>
                <w:noProof/>
                <w:lang w:val="de-CH"/>
              </w:rPr>
              <w:drawing>
                <wp:inline distT="0" distB="0" distL="0" distR="0" wp14:anchorId="7814F26C" wp14:editId="36521270">
                  <wp:extent cx="965606" cy="392277"/>
                  <wp:effectExtent l="0" t="0" r="6350" b="8255"/>
                  <wp:docPr id="284" name="Grafik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023735" cy="415892"/>
                          </a:xfrm>
                          <a:prstGeom prst="rect">
                            <a:avLst/>
                          </a:prstGeom>
                        </pic:spPr>
                      </pic:pic>
                    </a:graphicData>
                  </a:graphic>
                </wp:inline>
              </w:drawing>
            </w:r>
          </w:p>
          <w:p w14:paraId="71E2D520" w14:textId="5D43CE5E" w:rsidR="00CC66BE" w:rsidRDefault="00CC66BE" w:rsidP="00CC66BE">
            <w:pPr>
              <w:pStyle w:val="TabellenStandard"/>
              <w:rPr>
                <w:noProof/>
                <w:lang w:val="de-CH"/>
              </w:rPr>
            </w:pPr>
            <w:r>
              <w:rPr>
                <w:noProof/>
                <w:lang w:val="de-CH"/>
              </w:rPr>
              <w:t xml:space="preserve"> </w:t>
            </w:r>
          </w:p>
        </w:tc>
        <w:tc>
          <w:tcPr>
            <w:tcW w:w="1602" w:type="dxa"/>
          </w:tcPr>
          <w:p w14:paraId="53DE002A" w14:textId="37430164" w:rsidR="00CC66BE" w:rsidRDefault="007F6950" w:rsidP="00CC66BE">
            <w:pPr>
              <w:pStyle w:val="TabellenStandard"/>
              <w:rPr>
                <w:sz w:val="16"/>
                <w:szCs w:val="16"/>
                <w:lang w:val="de-CH"/>
              </w:rPr>
            </w:pPr>
            <w:r>
              <w:rPr>
                <w:sz w:val="16"/>
                <w:szCs w:val="16"/>
                <w:lang w:val="de-CH"/>
              </w:rPr>
              <w:t>Grün</w:t>
            </w:r>
            <w:r w:rsidR="00CC66BE">
              <w:rPr>
                <w:sz w:val="16"/>
                <w:szCs w:val="16"/>
                <w:lang w:val="de-CH"/>
              </w:rPr>
              <w:t xml:space="preserve">; Beschriftung </w:t>
            </w:r>
            <w:r w:rsidR="00AA2463">
              <w:rPr>
                <w:sz w:val="16"/>
                <w:szCs w:val="16"/>
                <w:lang w:val="de-CH"/>
              </w:rPr>
              <w:t xml:space="preserve">Leitung </w:t>
            </w:r>
            <w:r w:rsidR="00CC66BE">
              <w:rPr>
                <w:sz w:val="16"/>
                <w:szCs w:val="16"/>
                <w:lang w:val="de-CH"/>
              </w:rPr>
              <w:t>nach Nutzungsart</w:t>
            </w:r>
          </w:p>
          <w:p w14:paraId="06B93596" w14:textId="77777777" w:rsidR="00CC66BE" w:rsidRDefault="00CC66BE" w:rsidP="00CC66BE">
            <w:pPr>
              <w:pStyle w:val="TabellenStandard"/>
              <w:rPr>
                <w:sz w:val="16"/>
                <w:szCs w:val="16"/>
                <w:lang w:val="de-CH"/>
              </w:rPr>
            </w:pPr>
          </w:p>
          <w:p w14:paraId="4BFD5DA2" w14:textId="77777777" w:rsidR="00CC66BE" w:rsidRDefault="00CC66BE" w:rsidP="00CC66BE">
            <w:pPr>
              <w:pStyle w:val="TabellenStandard"/>
              <w:rPr>
                <w:sz w:val="16"/>
                <w:szCs w:val="16"/>
                <w:lang w:val="de-CH"/>
              </w:rPr>
            </w:pPr>
            <w:r>
              <w:rPr>
                <w:sz w:val="16"/>
                <w:szCs w:val="16"/>
                <w:lang w:val="de-CH"/>
              </w:rPr>
              <w:t xml:space="preserve">Stil-ID Darstellungskatalog: </w:t>
            </w:r>
          </w:p>
          <w:p w14:paraId="6EE8AED7" w14:textId="63ED6A17" w:rsidR="006C6903" w:rsidRDefault="006C6903" w:rsidP="006C6903">
            <w:pPr>
              <w:pStyle w:val="TabellenStandard"/>
              <w:rPr>
                <w:sz w:val="16"/>
                <w:szCs w:val="16"/>
                <w:lang w:val="de-CH"/>
              </w:rPr>
            </w:pPr>
            <w:r>
              <w:rPr>
                <w:sz w:val="16"/>
                <w:szCs w:val="16"/>
                <w:lang w:val="de-CH"/>
              </w:rPr>
              <w:t>Leitung: «L_RA_zustand»</w:t>
            </w:r>
            <w:r w:rsidR="00D1387C">
              <w:rPr>
                <w:sz w:val="16"/>
                <w:szCs w:val="16"/>
                <w:lang w:val="de-CH"/>
              </w:rPr>
              <w:t xml:space="preserve"> ; «L_RA_zustand_priv»</w:t>
            </w:r>
          </w:p>
          <w:p w14:paraId="26171E4C" w14:textId="6EC81575" w:rsidR="006C6903" w:rsidRDefault="006C6903" w:rsidP="006C6903">
            <w:pPr>
              <w:pStyle w:val="TabellenStandard"/>
              <w:rPr>
                <w:sz w:val="16"/>
                <w:szCs w:val="16"/>
                <w:lang w:val="de-CH"/>
              </w:rPr>
            </w:pPr>
            <w:r>
              <w:rPr>
                <w:sz w:val="16"/>
                <w:szCs w:val="16"/>
                <w:lang w:val="de-CH"/>
              </w:rPr>
              <w:t>Schacht: «P_zustand»</w:t>
            </w:r>
            <w:r w:rsidR="00D1387C">
              <w:rPr>
                <w:sz w:val="16"/>
                <w:szCs w:val="16"/>
                <w:lang w:val="de-CH"/>
              </w:rPr>
              <w:t xml:space="preserve"> ; «P_zustand_priv»</w:t>
            </w:r>
          </w:p>
        </w:tc>
        <w:tc>
          <w:tcPr>
            <w:tcW w:w="3418" w:type="dxa"/>
          </w:tcPr>
          <w:p w14:paraId="5FF202C7" w14:textId="77777777" w:rsidR="00CC66BE" w:rsidRPr="00582B42" w:rsidRDefault="00CC66BE" w:rsidP="00CC66BE">
            <w:pPr>
              <w:pStyle w:val="TabellenStandard"/>
              <w:rPr>
                <w:sz w:val="16"/>
                <w:szCs w:val="16"/>
                <w:lang w:val="de-CH"/>
              </w:rPr>
            </w:pPr>
          </w:p>
        </w:tc>
      </w:tr>
    </w:tbl>
    <w:p w14:paraId="553970D1" w14:textId="5DDED7C1" w:rsidR="001F1DF5" w:rsidRDefault="001F1DF5" w:rsidP="001F1DF5">
      <w:pPr>
        <w:pStyle w:val="berschrift3"/>
      </w:pPr>
      <w:bookmarkStart w:id="55" w:name="_Toc63262717"/>
      <w:r>
        <w:t>Massstabsabhängigkeit Planansicht Zustandsplan Kanalisation</w:t>
      </w:r>
      <w:bookmarkEnd w:id="55"/>
    </w:p>
    <w:p w14:paraId="59EC2E07" w14:textId="1D80D48F" w:rsidR="00545D5E" w:rsidRDefault="00545D5E" w:rsidP="00545D5E">
      <w:pPr>
        <w:pStyle w:val="Fliesstext"/>
        <w:rPr>
          <w:lang w:eastAsia="de-DE"/>
        </w:rPr>
      </w:pPr>
      <w:r>
        <w:rPr>
          <w:lang w:eastAsia="de-DE"/>
        </w:rPr>
        <w:fldChar w:fldCharType="begin"/>
      </w:r>
      <w:r>
        <w:rPr>
          <w:lang w:eastAsia="de-DE"/>
        </w:rPr>
        <w:instrText xml:space="preserve"> REF _Ref58314915 \h </w:instrText>
      </w:r>
      <w:r>
        <w:rPr>
          <w:lang w:eastAsia="de-DE"/>
        </w:rPr>
      </w:r>
      <w:r>
        <w:rPr>
          <w:lang w:eastAsia="de-DE"/>
        </w:rPr>
        <w:fldChar w:fldCharType="separate"/>
      </w:r>
      <w:r w:rsidR="00D46611">
        <w:t xml:space="preserve">Tabelle </w:t>
      </w:r>
      <w:r w:rsidR="00D46611">
        <w:rPr>
          <w:noProof/>
        </w:rPr>
        <w:t>6</w:t>
      </w:r>
      <w:r>
        <w:rPr>
          <w:lang w:eastAsia="de-DE"/>
        </w:rPr>
        <w:fldChar w:fldCharType="end"/>
      </w:r>
      <w:r>
        <w:rPr>
          <w:lang w:eastAsia="de-DE"/>
        </w:rPr>
        <w:t xml:space="preserve"> beschreibt die Objekte, welche je nach Massstabsbereich dargestellt werden.</w:t>
      </w:r>
    </w:p>
    <w:p w14:paraId="4D3304EC" w14:textId="63B82E83" w:rsidR="00545D5E" w:rsidRDefault="00545D5E" w:rsidP="006C6903">
      <w:pPr>
        <w:pStyle w:val="Beschriftung"/>
        <w:keepNext/>
        <w:ind w:left="-851" w:firstLine="0"/>
      </w:pPr>
      <w:bookmarkStart w:id="56" w:name="_Ref58314915"/>
      <w:bookmarkStart w:id="57" w:name="_Toc63317070"/>
      <w:r>
        <w:t xml:space="preserve">Tabelle </w:t>
      </w:r>
      <w:r w:rsidR="00D46611">
        <w:fldChar w:fldCharType="begin"/>
      </w:r>
      <w:r w:rsidR="00D46611">
        <w:instrText xml:space="preserve"> SEQ Tabelle \* ARABIC </w:instrText>
      </w:r>
      <w:r w:rsidR="00D46611">
        <w:fldChar w:fldCharType="separate"/>
      </w:r>
      <w:r w:rsidR="00D46611">
        <w:rPr>
          <w:noProof/>
        </w:rPr>
        <w:t>6</w:t>
      </w:r>
      <w:r w:rsidR="00D46611">
        <w:rPr>
          <w:noProof/>
        </w:rPr>
        <w:fldChar w:fldCharType="end"/>
      </w:r>
      <w:bookmarkEnd w:id="56"/>
      <w:r>
        <w:t>: Sichtbare Objekte nach Massstabsbereich</w:t>
      </w:r>
      <w:r w:rsidR="00FC10FE">
        <w:t xml:space="preserve"> Planansicht Zustandsplan Kanalisation</w:t>
      </w:r>
      <w:bookmarkEnd w:id="57"/>
    </w:p>
    <w:tbl>
      <w:tblPr>
        <w:tblStyle w:val="Tabellenraster"/>
        <w:tblW w:w="8648" w:type="dxa"/>
        <w:tblInd w:w="-851"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1560"/>
        <w:gridCol w:w="2126"/>
        <w:gridCol w:w="1701"/>
        <w:gridCol w:w="3261"/>
      </w:tblGrid>
      <w:tr w:rsidR="00130C58" w:rsidRPr="007F5CA2" w14:paraId="28241E02" w14:textId="77777777" w:rsidTr="00E94778">
        <w:tc>
          <w:tcPr>
            <w:tcW w:w="1560" w:type="dxa"/>
          </w:tcPr>
          <w:p w14:paraId="3950BDB5" w14:textId="77777777" w:rsidR="00545D5E" w:rsidRPr="001F47E2" w:rsidRDefault="00545D5E" w:rsidP="00E94778">
            <w:pPr>
              <w:pStyle w:val="TabellenStandard"/>
              <w:rPr>
                <w:i/>
                <w:sz w:val="16"/>
                <w:szCs w:val="16"/>
                <w:lang w:val="de-CH"/>
              </w:rPr>
            </w:pPr>
            <w:r>
              <w:rPr>
                <w:b/>
                <w:sz w:val="16"/>
                <w:szCs w:val="16"/>
                <w:lang w:val="de-CH"/>
              </w:rPr>
              <w:t>Massstabsbereich</w:t>
            </w:r>
          </w:p>
        </w:tc>
        <w:tc>
          <w:tcPr>
            <w:tcW w:w="2126" w:type="dxa"/>
          </w:tcPr>
          <w:p w14:paraId="698A98C6" w14:textId="77777777" w:rsidR="00545D5E" w:rsidRPr="002A4B3C" w:rsidRDefault="00545D5E" w:rsidP="00E94778">
            <w:pPr>
              <w:pStyle w:val="TabellenStandard"/>
              <w:rPr>
                <w:b/>
                <w:sz w:val="16"/>
                <w:szCs w:val="16"/>
                <w:lang w:val="de-CH"/>
              </w:rPr>
            </w:pPr>
            <w:r>
              <w:rPr>
                <w:b/>
                <w:sz w:val="16"/>
                <w:szCs w:val="16"/>
                <w:lang w:val="de-CH"/>
              </w:rPr>
              <w:t>Sichtbare Objekte</w:t>
            </w:r>
          </w:p>
        </w:tc>
        <w:tc>
          <w:tcPr>
            <w:tcW w:w="1701" w:type="dxa"/>
          </w:tcPr>
          <w:p w14:paraId="0513E3D6" w14:textId="77777777" w:rsidR="00545D5E" w:rsidRPr="002A4B3C" w:rsidRDefault="00545D5E" w:rsidP="00E94778">
            <w:pPr>
              <w:pStyle w:val="TabellenStandard"/>
              <w:rPr>
                <w:b/>
                <w:sz w:val="16"/>
                <w:szCs w:val="16"/>
                <w:lang w:val="de-CH"/>
              </w:rPr>
            </w:pPr>
            <w:r>
              <w:rPr>
                <w:b/>
                <w:sz w:val="16"/>
                <w:szCs w:val="16"/>
                <w:lang w:val="de-CH"/>
              </w:rPr>
              <w:t>Bemerkungen</w:t>
            </w:r>
          </w:p>
        </w:tc>
        <w:tc>
          <w:tcPr>
            <w:tcW w:w="3261" w:type="dxa"/>
          </w:tcPr>
          <w:p w14:paraId="67183E8A" w14:textId="77777777" w:rsidR="00545D5E" w:rsidRPr="002A4B3C" w:rsidRDefault="00545D5E" w:rsidP="00E94778">
            <w:pPr>
              <w:pStyle w:val="TabellenStandard"/>
              <w:ind w:left="-32" w:firstLine="32"/>
              <w:rPr>
                <w:b/>
                <w:sz w:val="16"/>
                <w:szCs w:val="16"/>
                <w:lang w:val="de-CH"/>
              </w:rPr>
            </w:pPr>
            <w:r>
              <w:rPr>
                <w:b/>
                <w:sz w:val="16"/>
                <w:szCs w:val="16"/>
                <w:lang w:val="de-CH"/>
              </w:rPr>
              <w:t>Beispiel</w:t>
            </w:r>
          </w:p>
        </w:tc>
      </w:tr>
      <w:tr w:rsidR="00130C58" w:rsidRPr="007F5CA2" w14:paraId="3EBF6E3F" w14:textId="77777777" w:rsidTr="00E94778">
        <w:tc>
          <w:tcPr>
            <w:tcW w:w="1560" w:type="dxa"/>
          </w:tcPr>
          <w:p w14:paraId="0C9FFF75" w14:textId="77777777" w:rsidR="00545D5E" w:rsidRPr="00582B42" w:rsidRDefault="00545D5E" w:rsidP="00E94778">
            <w:pPr>
              <w:pStyle w:val="TabellenStandard"/>
              <w:rPr>
                <w:sz w:val="16"/>
                <w:szCs w:val="16"/>
                <w:lang w:val="de-CH"/>
              </w:rPr>
            </w:pPr>
            <w:r>
              <w:rPr>
                <w:sz w:val="16"/>
                <w:szCs w:val="16"/>
                <w:lang w:val="de-CH"/>
              </w:rPr>
              <w:t>≤ 1:5’000</w:t>
            </w:r>
          </w:p>
        </w:tc>
        <w:tc>
          <w:tcPr>
            <w:tcW w:w="2126" w:type="dxa"/>
          </w:tcPr>
          <w:p w14:paraId="699E2523" w14:textId="3DB62BF8" w:rsidR="005D42FB" w:rsidRDefault="005D42FB" w:rsidP="005D42FB">
            <w:pPr>
              <w:pStyle w:val="TabellenStandard"/>
              <w:rPr>
                <w:sz w:val="16"/>
                <w:szCs w:val="16"/>
                <w:lang w:val="de-CH"/>
              </w:rPr>
            </w:pPr>
            <w:r>
              <w:rPr>
                <w:sz w:val="16"/>
                <w:szCs w:val="16"/>
                <w:lang w:val="de-CH"/>
              </w:rPr>
              <w:t xml:space="preserve">Entwässerungsanlagen </w:t>
            </w:r>
            <w:r w:rsidR="0052735E">
              <w:rPr>
                <w:sz w:val="16"/>
                <w:szCs w:val="16"/>
                <w:lang w:val="de-CH"/>
              </w:rPr>
              <w:t xml:space="preserve">Ist </w:t>
            </w:r>
            <w:r>
              <w:rPr>
                <w:sz w:val="16"/>
                <w:szCs w:val="16"/>
                <w:lang w:val="de-CH"/>
              </w:rPr>
              <w:t>ohne Beschriftung</w:t>
            </w:r>
            <w:r w:rsidR="0034430D">
              <w:rPr>
                <w:sz w:val="16"/>
                <w:szCs w:val="16"/>
                <w:lang w:val="de-CH"/>
              </w:rPr>
              <w:t xml:space="preserve"> (SBW beschriften)</w:t>
            </w:r>
            <w:r>
              <w:rPr>
                <w:sz w:val="16"/>
                <w:szCs w:val="16"/>
                <w:lang w:val="de-CH"/>
              </w:rPr>
              <w:t>: Regionale Hauptsammelkanäle</w:t>
            </w:r>
          </w:p>
          <w:p w14:paraId="1577DFF4" w14:textId="77777777" w:rsidR="009E79BD" w:rsidRDefault="005D42FB" w:rsidP="00E94778">
            <w:pPr>
              <w:pStyle w:val="TabellenStandard"/>
              <w:rPr>
                <w:sz w:val="16"/>
                <w:szCs w:val="16"/>
                <w:lang w:val="de-CH"/>
              </w:rPr>
            </w:pPr>
            <w:r>
              <w:rPr>
                <w:sz w:val="16"/>
                <w:szCs w:val="16"/>
                <w:lang w:val="de-CH"/>
              </w:rPr>
              <w:t>Sonderbauwerke</w:t>
            </w:r>
            <w:r w:rsidR="0052735E">
              <w:rPr>
                <w:sz w:val="16"/>
                <w:szCs w:val="16"/>
                <w:lang w:val="de-CH"/>
              </w:rPr>
              <w:t xml:space="preserve"> Ist</w:t>
            </w:r>
          </w:p>
          <w:p w14:paraId="7117DEFA" w14:textId="1457CC73" w:rsidR="0034430D" w:rsidRPr="00582B42" w:rsidRDefault="0034430D" w:rsidP="00E94778">
            <w:pPr>
              <w:pStyle w:val="TabellenStandard"/>
              <w:rPr>
                <w:sz w:val="16"/>
                <w:szCs w:val="16"/>
                <w:lang w:val="de-CH"/>
              </w:rPr>
            </w:pPr>
            <w:r>
              <w:rPr>
                <w:sz w:val="16"/>
                <w:szCs w:val="16"/>
                <w:lang w:val="de-CH"/>
              </w:rPr>
              <w:t>Grundwasserschutzzone</w:t>
            </w:r>
          </w:p>
        </w:tc>
        <w:tc>
          <w:tcPr>
            <w:tcW w:w="1701" w:type="dxa"/>
          </w:tcPr>
          <w:p w14:paraId="3BD214DB" w14:textId="77777777" w:rsidR="00545D5E" w:rsidRPr="00582B42" w:rsidRDefault="00545D5E" w:rsidP="00E94778">
            <w:pPr>
              <w:pStyle w:val="TabellenStandard"/>
              <w:rPr>
                <w:sz w:val="16"/>
                <w:szCs w:val="16"/>
                <w:lang w:val="de-CH"/>
              </w:rPr>
            </w:pPr>
          </w:p>
        </w:tc>
        <w:tc>
          <w:tcPr>
            <w:tcW w:w="3261" w:type="dxa"/>
          </w:tcPr>
          <w:p w14:paraId="0576EF1A" w14:textId="77777777" w:rsidR="00545D5E" w:rsidRPr="00582B42" w:rsidRDefault="00545D5E" w:rsidP="00E94778">
            <w:pPr>
              <w:pStyle w:val="TabellenStandard"/>
              <w:rPr>
                <w:sz w:val="16"/>
                <w:szCs w:val="16"/>
                <w:lang w:val="de-CH"/>
              </w:rPr>
            </w:pPr>
          </w:p>
        </w:tc>
      </w:tr>
      <w:tr w:rsidR="00130C58" w:rsidRPr="007F5CA2" w14:paraId="129E4897" w14:textId="77777777" w:rsidTr="00E94778">
        <w:tc>
          <w:tcPr>
            <w:tcW w:w="1560" w:type="dxa"/>
          </w:tcPr>
          <w:p w14:paraId="50F52A65" w14:textId="77777777" w:rsidR="00545D5E" w:rsidRDefault="00545D5E" w:rsidP="00E94778">
            <w:pPr>
              <w:pStyle w:val="TabellenStandard"/>
              <w:rPr>
                <w:sz w:val="16"/>
                <w:szCs w:val="16"/>
                <w:lang w:val="de-CH"/>
              </w:rPr>
            </w:pPr>
            <w:r>
              <w:rPr>
                <w:sz w:val="16"/>
                <w:szCs w:val="16"/>
                <w:lang w:val="de-CH"/>
              </w:rPr>
              <w:t>&lt; 1:2'500 bis ≥ 1:5’000</w:t>
            </w:r>
          </w:p>
        </w:tc>
        <w:tc>
          <w:tcPr>
            <w:tcW w:w="2126" w:type="dxa"/>
          </w:tcPr>
          <w:p w14:paraId="1E6DA018" w14:textId="46594CAD" w:rsidR="005D42FB" w:rsidRDefault="005D42FB" w:rsidP="005D42FB">
            <w:pPr>
              <w:pStyle w:val="TabellenStandard"/>
              <w:rPr>
                <w:sz w:val="16"/>
                <w:szCs w:val="16"/>
                <w:lang w:val="de-CH"/>
              </w:rPr>
            </w:pPr>
            <w:r>
              <w:rPr>
                <w:sz w:val="16"/>
                <w:szCs w:val="16"/>
                <w:lang w:val="de-CH"/>
              </w:rPr>
              <w:t xml:space="preserve">Entwässerungsanlagen </w:t>
            </w:r>
            <w:r w:rsidR="0052735E">
              <w:rPr>
                <w:sz w:val="16"/>
                <w:szCs w:val="16"/>
                <w:lang w:val="de-CH"/>
              </w:rPr>
              <w:t xml:space="preserve">Ist </w:t>
            </w:r>
            <w:r>
              <w:rPr>
                <w:sz w:val="16"/>
                <w:szCs w:val="16"/>
                <w:lang w:val="de-CH"/>
              </w:rPr>
              <w:t>ohne Beschriftung</w:t>
            </w:r>
            <w:r w:rsidR="0034430D">
              <w:rPr>
                <w:sz w:val="16"/>
                <w:szCs w:val="16"/>
                <w:lang w:val="de-CH"/>
              </w:rPr>
              <w:t xml:space="preserve"> (SBW beschriften)</w:t>
            </w:r>
            <w:r>
              <w:rPr>
                <w:sz w:val="16"/>
                <w:szCs w:val="16"/>
                <w:lang w:val="de-CH"/>
              </w:rPr>
              <w:t>: Regionale Hauptsammelkanäle, Sammelkanäle</w:t>
            </w:r>
          </w:p>
          <w:p w14:paraId="7E484083" w14:textId="77777777" w:rsidR="009E79BD" w:rsidRDefault="005D42FB" w:rsidP="00E94778">
            <w:pPr>
              <w:pStyle w:val="TabellenStandard"/>
              <w:rPr>
                <w:sz w:val="16"/>
                <w:szCs w:val="16"/>
                <w:lang w:val="de-CH"/>
              </w:rPr>
            </w:pPr>
            <w:r>
              <w:rPr>
                <w:sz w:val="16"/>
                <w:szCs w:val="16"/>
                <w:lang w:val="de-CH"/>
              </w:rPr>
              <w:t>Sonderbauwerke</w:t>
            </w:r>
            <w:r w:rsidR="0052735E">
              <w:rPr>
                <w:sz w:val="16"/>
                <w:szCs w:val="16"/>
                <w:lang w:val="de-CH"/>
              </w:rPr>
              <w:t xml:space="preserve"> Ist</w:t>
            </w:r>
          </w:p>
          <w:p w14:paraId="686857C7" w14:textId="457A77A7" w:rsidR="0034430D" w:rsidRPr="00582B42" w:rsidRDefault="0034430D" w:rsidP="00E94778">
            <w:pPr>
              <w:pStyle w:val="TabellenStandard"/>
              <w:rPr>
                <w:sz w:val="16"/>
                <w:szCs w:val="16"/>
                <w:lang w:val="de-CH"/>
              </w:rPr>
            </w:pPr>
            <w:r>
              <w:rPr>
                <w:sz w:val="16"/>
                <w:szCs w:val="16"/>
                <w:lang w:val="de-CH"/>
              </w:rPr>
              <w:t>Grundwasserschutzzone</w:t>
            </w:r>
          </w:p>
        </w:tc>
        <w:tc>
          <w:tcPr>
            <w:tcW w:w="1701" w:type="dxa"/>
          </w:tcPr>
          <w:p w14:paraId="05FC6D80" w14:textId="77777777" w:rsidR="00545D5E" w:rsidRPr="00582B42" w:rsidRDefault="00545D5E" w:rsidP="00E94778">
            <w:pPr>
              <w:pStyle w:val="TabellenStandard"/>
              <w:rPr>
                <w:sz w:val="16"/>
                <w:szCs w:val="16"/>
                <w:lang w:val="de-CH"/>
              </w:rPr>
            </w:pPr>
          </w:p>
        </w:tc>
        <w:tc>
          <w:tcPr>
            <w:tcW w:w="3261" w:type="dxa"/>
          </w:tcPr>
          <w:p w14:paraId="400172CF" w14:textId="77777777" w:rsidR="00545D5E" w:rsidRPr="00582B42" w:rsidRDefault="00545D5E" w:rsidP="00E94778">
            <w:pPr>
              <w:pStyle w:val="TabellenStandard"/>
              <w:rPr>
                <w:sz w:val="16"/>
                <w:szCs w:val="16"/>
                <w:lang w:val="de-CH"/>
              </w:rPr>
            </w:pPr>
          </w:p>
        </w:tc>
      </w:tr>
      <w:tr w:rsidR="00130C58" w:rsidRPr="007F5CA2" w14:paraId="53F519A4" w14:textId="77777777" w:rsidTr="00E94778">
        <w:tc>
          <w:tcPr>
            <w:tcW w:w="1560" w:type="dxa"/>
          </w:tcPr>
          <w:p w14:paraId="5D539714" w14:textId="77777777" w:rsidR="00545D5E" w:rsidRDefault="00545D5E" w:rsidP="00E94778">
            <w:pPr>
              <w:pStyle w:val="TabellenStandard"/>
              <w:rPr>
                <w:sz w:val="16"/>
                <w:szCs w:val="16"/>
                <w:lang w:val="de-CH"/>
              </w:rPr>
            </w:pPr>
            <w:r>
              <w:rPr>
                <w:sz w:val="16"/>
                <w:szCs w:val="16"/>
                <w:lang w:val="de-CH"/>
              </w:rPr>
              <w:t>&lt; 1:1'000 bis ≥ 1:2’500</w:t>
            </w:r>
          </w:p>
        </w:tc>
        <w:tc>
          <w:tcPr>
            <w:tcW w:w="2126" w:type="dxa"/>
          </w:tcPr>
          <w:p w14:paraId="525B498B" w14:textId="427F9269" w:rsidR="00130C58" w:rsidRDefault="00130C58" w:rsidP="00130C58">
            <w:pPr>
              <w:pStyle w:val="TabellenStandard"/>
              <w:rPr>
                <w:sz w:val="16"/>
                <w:szCs w:val="16"/>
                <w:lang w:val="de-CH"/>
              </w:rPr>
            </w:pPr>
            <w:r>
              <w:rPr>
                <w:sz w:val="16"/>
                <w:szCs w:val="16"/>
                <w:lang w:val="de-CH"/>
              </w:rPr>
              <w:t xml:space="preserve">Entwässerungsanlagen </w:t>
            </w:r>
            <w:r w:rsidR="0052735E">
              <w:rPr>
                <w:sz w:val="16"/>
                <w:szCs w:val="16"/>
                <w:lang w:val="de-CH"/>
              </w:rPr>
              <w:t>Ist</w:t>
            </w:r>
          </w:p>
          <w:p w14:paraId="207215C2" w14:textId="77777777" w:rsidR="00545D5E" w:rsidRDefault="00130C58" w:rsidP="00130C58">
            <w:pPr>
              <w:pStyle w:val="TabellenStandard"/>
              <w:rPr>
                <w:sz w:val="16"/>
                <w:szCs w:val="16"/>
                <w:lang w:val="de-CH"/>
              </w:rPr>
            </w:pPr>
            <w:r>
              <w:rPr>
                <w:sz w:val="16"/>
                <w:szCs w:val="16"/>
                <w:lang w:val="de-CH"/>
              </w:rPr>
              <w:t>Sonderbauwerke</w:t>
            </w:r>
            <w:r w:rsidR="0052735E">
              <w:rPr>
                <w:sz w:val="16"/>
                <w:szCs w:val="16"/>
                <w:lang w:val="de-CH"/>
              </w:rPr>
              <w:t xml:space="preserve"> Ist</w:t>
            </w:r>
          </w:p>
          <w:p w14:paraId="5CF7A30D" w14:textId="77777777" w:rsidR="00314FEB" w:rsidRDefault="00314FEB" w:rsidP="00314FEB">
            <w:pPr>
              <w:pStyle w:val="TabellenStandard"/>
              <w:rPr>
                <w:sz w:val="16"/>
                <w:szCs w:val="16"/>
                <w:lang w:val="de-CH"/>
              </w:rPr>
            </w:pPr>
            <w:r>
              <w:rPr>
                <w:sz w:val="16"/>
                <w:szCs w:val="16"/>
                <w:lang w:val="de-CH"/>
              </w:rPr>
              <w:t>Perimeter des öffentlichen Kanalisationsbereiches</w:t>
            </w:r>
          </w:p>
          <w:p w14:paraId="2337025D" w14:textId="77777777" w:rsidR="00314FEB" w:rsidRDefault="00314FEB" w:rsidP="00314FEB">
            <w:pPr>
              <w:pStyle w:val="TabellenStandard"/>
              <w:rPr>
                <w:sz w:val="16"/>
                <w:szCs w:val="16"/>
                <w:lang w:val="de-CH"/>
              </w:rPr>
            </w:pPr>
            <w:r>
              <w:rPr>
                <w:sz w:val="16"/>
                <w:szCs w:val="16"/>
                <w:lang w:val="de-CH"/>
              </w:rPr>
              <w:t>Bauzone/Reservezone</w:t>
            </w:r>
          </w:p>
          <w:p w14:paraId="0C193285" w14:textId="7ABE4457" w:rsidR="0034430D" w:rsidRDefault="0034430D" w:rsidP="0034430D">
            <w:pPr>
              <w:pStyle w:val="TabellenStandard"/>
              <w:rPr>
                <w:sz w:val="16"/>
                <w:szCs w:val="16"/>
                <w:lang w:val="de-CH"/>
              </w:rPr>
            </w:pPr>
            <w:r>
              <w:rPr>
                <w:sz w:val="16"/>
                <w:szCs w:val="16"/>
                <w:lang w:val="de-CH"/>
              </w:rPr>
              <w:t>Grundwasserschutzzone</w:t>
            </w:r>
          </w:p>
          <w:p w14:paraId="6AD7CC61" w14:textId="376427FC" w:rsidR="009E79BD" w:rsidRPr="00582B42" w:rsidRDefault="0034430D" w:rsidP="0034430D">
            <w:pPr>
              <w:pStyle w:val="TabellenStandard"/>
              <w:rPr>
                <w:sz w:val="16"/>
                <w:szCs w:val="16"/>
                <w:lang w:val="de-CH"/>
              </w:rPr>
            </w:pPr>
            <w:r>
              <w:rPr>
                <w:sz w:val="16"/>
                <w:szCs w:val="16"/>
                <w:lang w:val="de-CH"/>
              </w:rPr>
              <w:t>Eingedoltes Gewässer</w:t>
            </w:r>
            <w:r w:rsidRPr="00582B42">
              <w:rPr>
                <w:sz w:val="16"/>
                <w:szCs w:val="16"/>
                <w:lang w:val="de-CH"/>
              </w:rPr>
              <w:t xml:space="preserve"> </w:t>
            </w:r>
          </w:p>
        </w:tc>
        <w:tc>
          <w:tcPr>
            <w:tcW w:w="1701" w:type="dxa"/>
          </w:tcPr>
          <w:p w14:paraId="73C89793" w14:textId="77777777" w:rsidR="00545D5E" w:rsidRPr="00582B42" w:rsidRDefault="00545D5E" w:rsidP="00E94778">
            <w:pPr>
              <w:pStyle w:val="TabellenStandard"/>
              <w:rPr>
                <w:sz w:val="16"/>
                <w:szCs w:val="16"/>
                <w:lang w:val="de-CH"/>
              </w:rPr>
            </w:pPr>
          </w:p>
        </w:tc>
        <w:tc>
          <w:tcPr>
            <w:tcW w:w="3261" w:type="dxa"/>
          </w:tcPr>
          <w:p w14:paraId="716BE9CC" w14:textId="0670BE34" w:rsidR="00545D5E" w:rsidRPr="00582B42" w:rsidRDefault="00130C58" w:rsidP="00E94778">
            <w:pPr>
              <w:pStyle w:val="TabellenStandard"/>
              <w:rPr>
                <w:sz w:val="16"/>
                <w:szCs w:val="16"/>
                <w:lang w:val="de-CH"/>
              </w:rPr>
            </w:pPr>
            <w:r>
              <w:rPr>
                <w:noProof/>
                <w:lang w:val="de-CH"/>
              </w:rPr>
              <w:drawing>
                <wp:inline distT="0" distB="0" distL="0" distR="0" wp14:anchorId="2E3D7E26" wp14:editId="05A43C10">
                  <wp:extent cx="1916583" cy="1235526"/>
                  <wp:effectExtent l="0" t="0" r="7620" b="3175"/>
                  <wp:docPr id="286" name="Grafik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950521" cy="1257404"/>
                          </a:xfrm>
                          <a:prstGeom prst="rect">
                            <a:avLst/>
                          </a:prstGeom>
                        </pic:spPr>
                      </pic:pic>
                    </a:graphicData>
                  </a:graphic>
                </wp:inline>
              </w:drawing>
            </w:r>
          </w:p>
        </w:tc>
      </w:tr>
      <w:tr w:rsidR="00130C58" w:rsidRPr="007F5CA2" w14:paraId="795D1644" w14:textId="77777777" w:rsidTr="00E94778">
        <w:tc>
          <w:tcPr>
            <w:tcW w:w="1560" w:type="dxa"/>
          </w:tcPr>
          <w:p w14:paraId="7CE57D05" w14:textId="77777777" w:rsidR="00545D5E" w:rsidRDefault="00545D5E" w:rsidP="00E94778">
            <w:pPr>
              <w:pStyle w:val="TabellenStandard"/>
              <w:rPr>
                <w:sz w:val="16"/>
                <w:szCs w:val="16"/>
                <w:lang w:val="de-CH"/>
              </w:rPr>
            </w:pPr>
            <w:r>
              <w:rPr>
                <w:sz w:val="16"/>
                <w:szCs w:val="16"/>
                <w:lang w:val="de-CH"/>
              </w:rPr>
              <w:lastRenderedPageBreak/>
              <w:t>&lt; 1:250 bis ≥ 1:1’000</w:t>
            </w:r>
          </w:p>
        </w:tc>
        <w:tc>
          <w:tcPr>
            <w:tcW w:w="2126" w:type="dxa"/>
          </w:tcPr>
          <w:p w14:paraId="15A87B15" w14:textId="7ADA2C60" w:rsidR="00130C58" w:rsidRDefault="00130C58" w:rsidP="00130C58">
            <w:pPr>
              <w:pStyle w:val="TabellenStandard"/>
              <w:rPr>
                <w:sz w:val="16"/>
                <w:szCs w:val="16"/>
                <w:lang w:val="de-CH"/>
              </w:rPr>
            </w:pPr>
            <w:r>
              <w:rPr>
                <w:sz w:val="16"/>
                <w:szCs w:val="16"/>
                <w:lang w:val="de-CH"/>
              </w:rPr>
              <w:t xml:space="preserve">Entwässerungsanlagen </w:t>
            </w:r>
            <w:r w:rsidR="0052735E">
              <w:rPr>
                <w:sz w:val="16"/>
                <w:szCs w:val="16"/>
                <w:lang w:val="de-CH"/>
              </w:rPr>
              <w:t>Ist</w:t>
            </w:r>
          </w:p>
          <w:p w14:paraId="1AA8F1B7" w14:textId="77777777" w:rsidR="00545D5E" w:rsidRDefault="00130C58" w:rsidP="00130C58">
            <w:pPr>
              <w:pStyle w:val="TabellenStandard"/>
              <w:rPr>
                <w:sz w:val="16"/>
                <w:szCs w:val="16"/>
                <w:lang w:val="de-CH"/>
              </w:rPr>
            </w:pPr>
            <w:r>
              <w:rPr>
                <w:sz w:val="16"/>
                <w:szCs w:val="16"/>
                <w:lang w:val="de-CH"/>
              </w:rPr>
              <w:t>Sonderbauwerke</w:t>
            </w:r>
            <w:r w:rsidR="0052735E">
              <w:rPr>
                <w:sz w:val="16"/>
                <w:szCs w:val="16"/>
                <w:lang w:val="de-CH"/>
              </w:rPr>
              <w:t xml:space="preserve"> Ist</w:t>
            </w:r>
          </w:p>
          <w:p w14:paraId="4E60A432" w14:textId="77777777" w:rsidR="00314FEB" w:rsidRDefault="00314FEB" w:rsidP="00314FEB">
            <w:pPr>
              <w:pStyle w:val="TabellenStandard"/>
              <w:rPr>
                <w:sz w:val="16"/>
                <w:szCs w:val="16"/>
                <w:lang w:val="de-CH"/>
              </w:rPr>
            </w:pPr>
            <w:r>
              <w:rPr>
                <w:sz w:val="16"/>
                <w:szCs w:val="16"/>
                <w:lang w:val="de-CH"/>
              </w:rPr>
              <w:t>Perimeter des öffentlichen Kanalisationsbereiches</w:t>
            </w:r>
          </w:p>
          <w:p w14:paraId="6C87DE4A" w14:textId="77777777" w:rsidR="00314FEB" w:rsidRDefault="00314FEB" w:rsidP="00314FEB">
            <w:pPr>
              <w:pStyle w:val="TabellenStandard"/>
              <w:rPr>
                <w:sz w:val="16"/>
                <w:szCs w:val="16"/>
                <w:lang w:val="de-CH"/>
              </w:rPr>
            </w:pPr>
            <w:r>
              <w:rPr>
                <w:sz w:val="16"/>
                <w:szCs w:val="16"/>
                <w:lang w:val="de-CH"/>
              </w:rPr>
              <w:t>Bauzone/Reservezone</w:t>
            </w:r>
          </w:p>
          <w:p w14:paraId="203D6E18" w14:textId="473D75F3" w:rsidR="0034430D" w:rsidRDefault="0034430D" w:rsidP="0034430D">
            <w:pPr>
              <w:pStyle w:val="TabellenStandard"/>
              <w:rPr>
                <w:sz w:val="16"/>
                <w:szCs w:val="16"/>
                <w:lang w:val="de-CH"/>
              </w:rPr>
            </w:pPr>
            <w:r>
              <w:rPr>
                <w:sz w:val="16"/>
                <w:szCs w:val="16"/>
                <w:lang w:val="de-CH"/>
              </w:rPr>
              <w:t>Grundwasserschutzzone</w:t>
            </w:r>
          </w:p>
          <w:p w14:paraId="0AFA1DDC" w14:textId="6FB54EC8" w:rsidR="009E79BD" w:rsidRPr="00582B42" w:rsidRDefault="0034430D" w:rsidP="0034430D">
            <w:pPr>
              <w:pStyle w:val="TabellenStandard"/>
              <w:rPr>
                <w:sz w:val="16"/>
                <w:szCs w:val="16"/>
                <w:lang w:val="de-CH"/>
              </w:rPr>
            </w:pPr>
            <w:r>
              <w:rPr>
                <w:sz w:val="16"/>
                <w:szCs w:val="16"/>
                <w:lang w:val="de-CH"/>
              </w:rPr>
              <w:t>Eingedoltes Gewässer</w:t>
            </w:r>
            <w:r w:rsidRPr="00582B42">
              <w:rPr>
                <w:sz w:val="16"/>
                <w:szCs w:val="16"/>
                <w:lang w:val="de-CH"/>
              </w:rPr>
              <w:t xml:space="preserve"> </w:t>
            </w:r>
          </w:p>
        </w:tc>
        <w:tc>
          <w:tcPr>
            <w:tcW w:w="1701" w:type="dxa"/>
          </w:tcPr>
          <w:p w14:paraId="385829E9" w14:textId="77777777" w:rsidR="00545D5E" w:rsidRPr="00582B42" w:rsidRDefault="00545D5E" w:rsidP="00E94778">
            <w:pPr>
              <w:pStyle w:val="TabellenStandard"/>
              <w:rPr>
                <w:sz w:val="16"/>
                <w:szCs w:val="16"/>
                <w:lang w:val="de-CH"/>
              </w:rPr>
            </w:pPr>
          </w:p>
        </w:tc>
        <w:tc>
          <w:tcPr>
            <w:tcW w:w="3261" w:type="dxa"/>
          </w:tcPr>
          <w:p w14:paraId="294C90D5" w14:textId="5100BC71" w:rsidR="00545D5E" w:rsidRPr="00582B42" w:rsidRDefault="00130C58" w:rsidP="00E94778">
            <w:pPr>
              <w:pStyle w:val="TabellenStandard"/>
              <w:rPr>
                <w:sz w:val="16"/>
                <w:szCs w:val="16"/>
                <w:lang w:val="de-CH"/>
              </w:rPr>
            </w:pPr>
            <w:r>
              <w:rPr>
                <w:noProof/>
                <w:lang w:val="de-CH"/>
              </w:rPr>
              <w:drawing>
                <wp:inline distT="0" distB="0" distL="0" distR="0" wp14:anchorId="244A28F9" wp14:editId="5B9479B7">
                  <wp:extent cx="1923898" cy="1277498"/>
                  <wp:effectExtent l="0" t="0" r="635" b="0"/>
                  <wp:docPr id="287" name="Grafik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954343" cy="1297714"/>
                          </a:xfrm>
                          <a:prstGeom prst="rect">
                            <a:avLst/>
                          </a:prstGeom>
                        </pic:spPr>
                      </pic:pic>
                    </a:graphicData>
                  </a:graphic>
                </wp:inline>
              </w:drawing>
            </w:r>
          </w:p>
        </w:tc>
      </w:tr>
      <w:tr w:rsidR="00130C58" w:rsidRPr="007F5CA2" w14:paraId="3137DAD6" w14:textId="77777777" w:rsidTr="00E94778">
        <w:tc>
          <w:tcPr>
            <w:tcW w:w="1560" w:type="dxa"/>
          </w:tcPr>
          <w:p w14:paraId="032C1536" w14:textId="77777777" w:rsidR="00545D5E" w:rsidRDefault="00545D5E" w:rsidP="00E94778">
            <w:pPr>
              <w:pStyle w:val="TabellenStandard"/>
              <w:rPr>
                <w:sz w:val="16"/>
                <w:szCs w:val="16"/>
                <w:lang w:val="de-CH"/>
              </w:rPr>
            </w:pPr>
            <w:r>
              <w:rPr>
                <w:sz w:val="16"/>
                <w:szCs w:val="16"/>
                <w:lang w:val="de-CH"/>
              </w:rPr>
              <w:t>≥ 1:250</w:t>
            </w:r>
          </w:p>
        </w:tc>
        <w:tc>
          <w:tcPr>
            <w:tcW w:w="2126" w:type="dxa"/>
          </w:tcPr>
          <w:p w14:paraId="345D2004" w14:textId="5BC0F099" w:rsidR="00130C58" w:rsidRDefault="00130C58" w:rsidP="00130C58">
            <w:pPr>
              <w:pStyle w:val="TabellenStandard"/>
              <w:rPr>
                <w:sz w:val="16"/>
                <w:szCs w:val="16"/>
                <w:lang w:val="de-CH"/>
              </w:rPr>
            </w:pPr>
            <w:r>
              <w:rPr>
                <w:sz w:val="16"/>
                <w:szCs w:val="16"/>
                <w:lang w:val="de-CH"/>
              </w:rPr>
              <w:t xml:space="preserve">Entwässerungsanlagen </w:t>
            </w:r>
            <w:r w:rsidR="0052735E">
              <w:rPr>
                <w:sz w:val="16"/>
                <w:szCs w:val="16"/>
                <w:lang w:val="de-CH"/>
              </w:rPr>
              <w:t>Ist</w:t>
            </w:r>
          </w:p>
          <w:p w14:paraId="726C6929" w14:textId="77777777" w:rsidR="00314FEB" w:rsidRDefault="00130C58" w:rsidP="00314FEB">
            <w:pPr>
              <w:pStyle w:val="TabellenStandard"/>
              <w:rPr>
                <w:sz w:val="16"/>
                <w:szCs w:val="16"/>
                <w:lang w:val="de-CH"/>
              </w:rPr>
            </w:pPr>
            <w:r>
              <w:rPr>
                <w:sz w:val="16"/>
                <w:szCs w:val="16"/>
                <w:lang w:val="de-CH"/>
              </w:rPr>
              <w:t>Sonderbauwerke</w:t>
            </w:r>
            <w:r w:rsidR="0052735E">
              <w:rPr>
                <w:sz w:val="16"/>
                <w:szCs w:val="16"/>
                <w:lang w:val="de-CH"/>
              </w:rPr>
              <w:t xml:space="preserve"> Ist</w:t>
            </w:r>
          </w:p>
          <w:p w14:paraId="56D2EF13" w14:textId="06CFF165" w:rsidR="00314FEB" w:rsidRDefault="00314FEB" w:rsidP="00314FEB">
            <w:pPr>
              <w:pStyle w:val="TabellenStandard"/>
              <w:rPr>
                <w:sz w:val="16"/>
                <w:szCs w:val="16"/>
                <w:lang w:val="de-CH"/>
              </w:rPr>
            </w:pPr>
            <w:r>
              <w:rPr>
                <w:sz w:val="16"/>
                <w:szCs w:val="16"/>
                <w:lang w:val="de-CH"/>
              </w:rPr>
              <w:t>Perimeter des öffentlichen Kanalisationsbereiches</w:t>
            </w:r>
          </w:p>
          <w:p w14:paraId="752A91E0" w14:textId="77777777" w:rsidR="00314FEB" w:rsidRDefault="00314FEB" w:rsidP="00314FEB">
            <w:pPr>
              <w:pStyle w:val="TabellenStandard"/>
              <w:rPr>
                <w:sz w:val="16"/>
                <w:szCs w:val="16"/>
                <w:lang w:val="de-CH"/>
              </w:rPr>
            </w:pPr>
            <w:r>
              <w:rPr>
                <w:sz w:val="16"/>
                <w:szCs w:val="16"/>
                <w:lang w:val="de-CH"/>
              </w:rPr>
              <w:t>Bauzone/Reservezone</w:t>
            </w:r>
          </w:p>
          <w:p w14:paraId="06A968EC" w14:textId="77777777" w:rsidR="0034430D" w:rsidRDefault="0034430D" w:rsidP="0034430D">
            <w:pPr>
              <w:pStyle w:val="TabellenStandard"/>
              <w:rPr>
                <w:sz w:val="16"/>
                <w:szCs w:val="16"/>
                <w:lang w:val="de-CH"/>
              </w:rPr>
            </w:pPr>
            <w:r>
              <w:rPr>
                <w:sz w:val="16"/>
                <w:szCs w:val="16"/>
                <w:lang w:val="de-CH"/>
              </w:rPr>
              <w:t>Grundwasserschutzzone</w:t>
            </w:r>
          </w:p>
          <w:p w14:paraId="4D365850" w14:textId="2C2AE952" w:rsidR="009E79BD" w:rsidRPr="00582B42" w:rsidRDefault="0034430D" w:rsidP="0034430D">
            <w:pPr>
              <w:pStyle w:val="TabellenStandard"/>
              <w:rPr>
                <w:sz w:val="16"/>
                <w:szCs w:val="16"/>
                <w:lang w:val="de-CH"/>
              </w:rPr>
            </w:pPr>
            <w:r>
              <w:rPr>
                <w:sz w:val="16"/>
                <w:szCs w:val="16"/>
                <w:lang w:val="de-CH"/>
              </w:rPr>
              <w:t>Eingedoltes Gewässer</w:t>
            </w:r>
          </w:p>
        </w:tc>
        <w:tc>
          <w:tcPr>
            <w:tcW w:w="1701" w:type="dxa"/>
          </w:tcPr>
          <w:p w14:paraId="38E6C889" w14:textId="77777777" w:rsidR="00545D5E" w:rsidRPr="00582B42" w:rsidRDefault="00545D5E" w:rsidP="00E94778">
            <w:pPr>
              <w:pStyle w:val="TabellenStandard"/>
              <w:rPr>
                <w:sz w:val="16"/>
                <w:szCs w:val="16"/>
                <w:lang w:val="de-CH"/>
              </w:rPr>
            </w:pPr>
          </w:p>
        </w:tc>
        <w:tc>
          <w:tcPr>
            <w:tcW w:w="3261" w:type="dxa"/>
          </w:tcPr>
          <w:p w14:paraId="08A80797" w14:textId="77777777" w:rsidR="00545D5E" w:rsidRPr="00582B42" w:rsidRDefault="00545D5E" w:rsidP="00E94778">
            <w:pPr>
              <w:pStyle w:val="TabellenStandard"/>
              <w:rPr>
                <w:sz w:val="16"/>
                <w:szCs w:val="16"/>
                <w:lang w:val="de-CH"/>
              </w:rPr>
            </w:pPr>
          </w:p>
        </w:tc>
      </w:tr>
    </w:tbl>
    <w:p w14:paraId="71DE44A6" w14:textId="0D530751" w:rsidR="00154B4A" w:rsidRDefault="00154B4A" w:rsidP="00154B4A">
      <w:pPr>
        <w:pStyle w:val="berschrift2"/>
      </w:pPr>
      <w:bookmarkStart w:id="58" w:name="_Toc63262718"/>
      <w:r>
        <w:t>Plan</w:t>
      </w:r>
      <w:r w:rsidR="00335EE7">
        <w:t>ansicht</w:t>
      </w:r>
      <w:r>
        <w:t xml:space="preserve"> für die </w:t>
      </w:r>
      <w:r w:rsidR="0074216B">
        <w:t xml:space="preserve">Abwasserbehandlung ländlicher Raum </w:t>
      </w:r>
      <w:r>
        <w:t>(ALR)</w:t>
      </w:r>
      <w:bookmarkEnd w:id="58"/>
    </w:p>
    <w:p w14:paraId="313415EF" w14:textId="03DA9F81" w:rsidR="006A0471" w:rsidRPr="00592AB8" w:rsidRDefault="006A0471" w:rsidP="006A0471">
      <w:pPr>
        <w:pStyle w:val="Textkrper"/>
        <w:spacing w:before="0" w:after="120" w:line="320" w:lineRule="atLeast"/>
      </w:pPr>
      <w:r w:rsidRPr="00592AB8">
        <w:t>Bezeichnung: «</w:t>
      </w:r>
      <w:r w:rsidR="00D51D5B">
        <w:t>Abwasserbehandlung ländlicher Raum (ALR)</w:t>
      </w:r>
      <w:r w:rsidRPr="00592AB8">
        <w:t>»</w:t>
      </w:r>
    </w:p>
    <w:p w14:paraId="7292CBAA" w14:textId="02779FBB" w:rsidR="006A0471" w:rsidRDefault="006A0471" w:rsidP="006A0471">
      <w:pPr>
        <w:pStyle w:val="Textkrper"/>
        <w:spacing w:before="0" w:after="120" w:line="320" w:lineRule="atLeast"/>
      </w:pPr>
      <w:r w:rsidRPr="00592AB8">
        <w:t xml:space="preserve">Die Darstellungsebene </w:t>
      </w:r>
      <w:r w:rsidR="0074216B">
        <w:t>Abwasserbehandlung ländlicher Raum (ALR)</w:t>
      </w:r>
      <w:r w:rsidRPr="00592AB8">
        <w:t xml:space="preserve"> stellt das Entwässerungssystem für die Liegenschaften ausserhalb des festgelegten Kanalisationsbereichs dar. Bestehende Entwässerungsarten werden mit einem einfarbigen Punkt darges</w:t>
      </w:r>
      <w:r w:rsidR="00341930">
        <w:t xml:space="preserve">tellt. </w:t>
      </w:r>
      <w:r w:rsidRPr="00592AB8">
        <w:t>Besteht für eine Liegenschaft ausserhalb des Kanalisationsbereichs eine Anschlusspflicht an die öffentliche Kanalisation, wird dies im Genehmigungsinhalt aufgenommen. Ist eine anderwärtige nicht definierte Massnahme erforderlich, wird dies mit einem Ausrufezeich</w:t>
      </w:r>
      <w:r w:rsidR="00CE1ED1">
        <w:t>en im Punktsymbol dargestellt. Ergänzend werden die Einwohnerwerte als Beschriftung angezeigt.</w:t>
      </w:r>
    </w:p>
    <w:p w14:paraId="4B51AB7A" w14:textId="68CD672C" w:rsidR="00341930" w:rsidRDefault="00341930" w:rsidP="006A0471">
      <w:pPr>
        <w:pStyle w:val="Textkrper"/>
        <w:spacing w:before="0" w:after="120" w:line="320" w:lineRule="atLeast"/>
      </w:pPr>
      <w:r>
        <w:t xml:space="preserve">Nebst </w:t>
      </w:r>
      <w:r w:rsidR="0074216B">
        <w:t>der Abwasserbehandlung im ländlichen Raum (ALR)</w:t>
      </w:r>
      <w:r>
        <w:t xml:space="preserve"> werden die Layer der Planansicht Werkkataster Ist-Zustand dargestellt (s. Kapitel </w:t>
      </w:r>
      <w:r>
        <w:fldChar w:fldCharType="begin"/>
      </w:r>
      <w:r>
        <w:instrText xml:space="preserve"> REF _Ref58834148 \r \h </w:instrText>
      </w:r>
      <w:r>
        <w:fldChar w:fldCharType="separate"/>
      </w:r>
      <w:r w:rsidR="00D46611">
        <w:t>3.3</w:t>
      </w:r>
      <w:r>
        <w:fldChar w:fldCharType="end"/>
      </w:r>
      <w:r>
        <w:t>).</w:t>
      </w:r>
    </w:p>
    <w:p w14:paraId="049C2974" w14:textId="77777777" w:rsidR="006A0471" w:rsidRPr="00DA5A61" w:rsidRDefault="006A0471" w:rsidP="006A0471">
      <w:pPr>
        <w:pStyle w:val="Fliesstext"/>
        <w:rPr>
          <w:lang w:eastAsia="de-DE"/>
        </w:rPr>
      </w:pPr>
    </w:p>
    <w:tbl>
      <w:tblPr>
        <w:tblStyle w:val="Tabellenraster"/>
        <w:tblW w:w="8648" w:type="dxa"/>
        <w:tblInd w:w="-851" w:type="dxa"/>
        <w:tblBorders>
          <w:left w:val="none" w:sz="0" w:space="0" w:color="auto"/>
          <w:right w:val="none" w:sz="0" w:space="0" w:color="auto"/>
          <w:insideH w:val="dotted" w:sz="2" w:space="0" w:color="auto"/>
          <w:insideV w:val="dotted" w:sz="2" w:space="0" w:color="auto"/>
        </w:tblBorders>
        <w:tblLayout w:type="fixed"/>
        <w:tblLook w:val="04A0" w:firstRow="1" w:lastRow="0" w:firstColumn="1" w:lastColumn="0" w:noHBand="0" w:noVBand="1"/>
      </w:tblPr>
      <w:tblGrid>
        <w:gridCol w:w="2268"/>
        <w:gridCol w:w="1701"/>
        <w:gridCol w:w="1277"/>
        <w:gridCol w:w="3402"/>
      </w:tblGrid>
      <w:tr w:rsidR="006A0471" w:rsidRPr="007F5CA2" w14:paraId="1C422298" w14:textId="77777777" w:rsidTr="006A0471">
        <w:tc>
          <w:tcPr>
            <w:tcW w:w="2268" w:type="dxa"/>
          </w:tcPr>
          <w:p w14:paraId="75EF01CE" w14:textId="77777777" w:rsidR="006A0471" w:rsidRPr="002A4B3C" w:rsidRDefault="006A0471" w:rsidP="006A0471">
            <w:pPr>
              <w:pStyle w:val="TabellenStandard"/>
              <w:rPr>
                <w:b/>
                <w:sz w:val="16"/>
                <w:szCs w:val="16"/>
                <w:lang w:val="de-CH"/>
              </w:rPr>
            </w:pPr>
            <w:r w:rsidRPr="002A4B3C">
              <w:rPr>
                <w:b/>
                <w:sz w:val="16"/>
                <w:szCs w:val="16"/>
                <w:lang w:val="de-CH"/>
              </w:rPr>
              <w:t>Bedeutung</w:t>
            </w:r>
          </w:p>
          <w:p w14:paraId="6D2544A7" w14:textId="77777777" w:rsidR="006A0471" w:rsidRPr="001F47E2" w:rsidRDefault="006A0471" w:rsidP="006A0471">
            <w:pPr>
              <w:pStyle w:val="TabellenStandard"/>
              <w:rPr>
                <w:i/>
                <w:sz w:val="16"/>
                <w:szCs w:val="16"/>
                <w:lang w:val="de-CH"/>
              </w:rPr>
            </w:pPr>
            <w:r w:rsidRPr="001F47E2">
              <w:rPr>
                <w:i/>
                <w:sz w:val="16"/>
                <w:szCs w:val="16"/>
                <w:lang w:val="de-CH"/>
              </w:rPr>
              <w:t>Legendentext</w:t>
            </w:r>
          </w:p>
        </w:tc>
        <w:tc>
          <w:tcPr>
            <w:tcW w:w="1701" w:type="dxa"/>
          </w:tcPr>
          <w:p w14:paraId="49C7AE95" w14:textId="77777777" w:rsidR="006A0471" w:rsidRPr="002A4B3C" w:rsidRDefault="006A0471" w:rsidP="006A0471">
            <w:pPr>
              <w:pStyle w:val="TabellenStandard"/>
              <w:rPr>
                <w:b/>
                <w:sz w:val="16"/>
                <w:szCs w:val="16"/>
                <w:lang w:val="de-CH"/>
              </w:rPr>
            </w:pPr>
            <w:r>
              <w:rPr>
                <w:b/>
                <w:sz w:val="16"/>
                <w:szCs w:val="16"/>
                <w:lang w:val="de-CH"/>
              </w:rPr>
              <w:t>Symbol</w:t>
            </w:r>
          </w:p>
        </w:tc>
        <w:tc>
          <w:tcPr>
            <w:tcW w:w="1277" w:type="dxa"/>
          </w:tcPr>
          <w:p w14:paraId="0C8163F9" w14:textId="77777777" w:rsidR="006A0471" w:rsidRPr="002A4B3C" w:rsidRDefault="006A0471" w:rsidP="006A0471">
            <w:pPr>
              <w:pStyle w:val="TabellenStandard"/>
              <w:rPr>
                <w:b/>
                <w:sz w:val="16"/>
                <w:szCs w:val="16"/>
                <w:lang w:val="de-CH"/>
              </w:rPr>
            </w:pPr>
            <w:r>
              <w:rPr>
                <w:b/>
                <w:sz w:val="16"/>
                <w:szCs w:val="16"/>
                <w:lang w:val="de-CH"/>
              </w:rPr>
              <w:t>Beschreibung / Stil-ID</w:t>
            </w:r>
          </w:p>
        </w:tc>
        <w:tc>
          <w:tcPr>
            <w:tcW w:w="3402" w:type="dxa"/>
          </w:tcPr>
          <w:p w14:paraId="5AE4F2C4" w14:textId="77777777" w:rsidR="006A0471" w:rsidRPr="002A4B3C" w:rsidRDefault="006A0471" w:rsidP="006A0471">
            <w:pPr>
              <w:pStyle w:val="TabellenStandard"/>
              <w:ind w:left="-32" w:firstLine="32"/>
              <w:rPr>
                <w:b/>
                <w:sz w:val="16"/>
                <w:szCs w:val="16"/>
                <w:lang w:val="de-CH"/>
              </w:rPr>
            </w:pPr>
            <w:r>
              <w:rPr>
                <w:b/>
                <w:sz w:val="16"/>
                <w:szCs w:val="16"/>
                <w:lang w:val="de-CH"/>
              </w:rPr>
              <w:t>Beispiel</w:t>
            </w:r>
          </w:p>
        </w:tc>
      </w:tr>
      <w:tr w:rsidR="006A0471" w:rsidRPr="007F5CA2" w14:paraId="72D9CA8E" w14:textId="77777777" w:rsidTr="00C632B1">
        <w:tblPrEx>
          <w:tblCellMar>
            <w:left w:w="70" w:type="dxa"/>
            <w:right w:w="70" w:type="dxa"/>
          </w:tblCellMar>
        </w:tblPrEx>
        <w:tc>
          <w:tcPr>
            <w:tcW w:w="2268" w:type="dxa"/>
          </w:tcPr>
          <w:p w14:paraId="3035EF72" w14:textId="1B41DD53" w:rsidR="006A0471" w:rsidRDefault="00BA1851" w:rsidP="006A0471">
            <w:pPr>
              <w:pStyle w:val="TabellenStandard"/>
              <w:rPr>
                <w:sz w:val="16"/>
                <w:szCs w:val="16"/>
                <w:lang w:val="de-CH"/>
              </w:rPr>
            </w:pPr>
            <w:r>
              <w:rPr>
                <w:sz w:val="16"/>
                <w:szCs w:val="16"/>
                <w:lang w:val="de-CH"/>
              </w:rPr>
              <w:t>Anschluss</w:t>
            </w:r>
            <w:r w:rsidR="006A0471">
              <w:rPr>
                <w:sz w:val="16"/>
                <w:szCs w:val="16"/>
                <w:lang w:val="de-CH"/>
              </w:rPr>
              <w:t xml:space="preserve"> an öffentliche Kanalisation</w:t>
            </w:r>
          </w:p>
          <w:p w14:paraId="202FB42B" w14:textId="17CB5480" w:rsidR="006A0471" w:rsidRPr="00A54849" w:rsidRDefault="00BA1851" w:rsidP="006A0471">
            <w:pPr>
              <w:pStyle w:val="TabellenStandard"/>
              <w:rPr>
                <w:i/>
                <w:sz w:val="16"/>
                <w:szCs w:val="16"/>
                <w:lang w:val="de-CH"/>
              </w:rPr>
            </w:pPr>
            <w:r>
              <w:rPr>
                <w:i/>
                <w:sz w:val="16"/>
                <w:szCs w:val="16"/>
                <w:lang w:val="de-CH"/>
              </w:rPr>
              <w:t>Anschluss</w:t>
            </w:r>
            <w:r w:rsidR="006A0471" w:rsidRPr="00A54849">
              <w:rPr>
                <w:i/>
                <w:sz w:val="16"/>
                <w:szCs w:val="16"/>
                <w:lang w:val="de-CH"/>
              </w:rPr>
              <w:t xml:space="preserve"> an öffentliche Kanalisation</w:t>
            </w:r>
          </w:p>
        </w:tc>
        <w:tc>
          <w:tcPr>
            <w:tcW w:w="1701" w:type="dxa"/>
          </w:tcPr>
          <w:p w14:paraId="611FA199" w14:textId="1C0C9F3C" w:rsidR="006A0471" w:rsidRPr="00582B42" w:rsidRDefault="00C632B1" w:rsidP="006A0471">
            <w:pPr>
              <w:pStyle w:val="TabellenStandard"/>
              <w:rPr>
                <w:sz w:val="16"/>
                <w:szCs w:val="16"/>
                <w:lang w:val="de-CH"/>
              </w:rPr>
            </w:pPr>
            <w:r>
              <w:rPr>
                <w:noProof/>
                <w:lang w:val="de-CH"/>
              </w:rPr>
              <w:drawing>
                <wp:inline distT="0" distB="0" distL="0" distR="0" wp14:anchorId="2B458163" wp14:editId="3609C6E0">
                  <wp:extent cx="600075" cy="306301"/>
                  <wp:effectExtent l="0" t="0" r="0" b="0"/>
                  <wp:docPr id="3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pic:cNvPicPr>
                        </pic:nvPicPr>
                        <pic:blipFill>
                          <a:blip r:embed="rId116"/>
                          <a:stretch>
                            <a:fillRect/>
                          </a:stretch>
                        </pic:blipFill>
                        <pic:spPr>
                          <a:xfrm>
                            <a:off x="0" y="0"/>
                            <a:ext cx="604747" cy="308686"/>
                          </a:xfrm>
                          <a:prstGeom prst="rect">
                            <a:avLst/>
                          </a:prstGeom>
                        </pic:spPr>
                      </pic:pic>
                    </a:graphicData>
                  </a:graphic>
                </wp:inline>
              </w:drawing>
            </w:r>
            <w:r w:rsidR="006A0471" w:rsidRPr="00C90417">
              <w:rPr>
                <w:noProof/>
                <w:lang w:val="de-CH"/>
              </w:rPr>
              <w:t xml:space="preserve"> </w:t>
            </w:r>
          </w:p>
        </w:tc>
        <w:tc>
          <w:tcPr>
            <w:tcW w:w="1277" w:type="dxa"/>
          </w:tcPr>
          <w:p w14:paraId="15874B78" w14:textId="77777777" w:rsidR="006A0471" w:rsidRDefault="006A0471" w:rsidP="006A0471">
            <w:pPr>
              <w:pStyle w:val="TabellenStandard"/>
              <w:rPr>
                <w:sz w:val="16"/>
                <w:szCs w:val="16"/>
                <w:lang w:val="de-CH"/>
              </w:rPr>
            </w:pPr>
            <w:r>
              <w:rPr>
                <w:sz w:val="16"/>
                <w:szCs w:val="16"/>
                <w:lang w:val="de-CH"/>
              </w:rPr>
              <w:t>Pink</w:t>
            </w:r>
          </w:p>
          <w:p w14:paraId="0266E8C1" w14:textId="77777777" w:rsidR="006A0471" w:rsidRDefault="006A0471" w:rsidP="006A0471">
            <w:pPr>
              <w:pStyle w:val="TabellenStandard"/>
              <w:rPr>
                <w:sz w:val="16"/>
                <w:szCs w:val="16"/>
                <w:lang w:val="de-CH"/>
              </w:rPr>
            </w:pPr>
          </w:p>
          <w:p w14:paraId="40FBE365" w14:textId="77777777" w:rsidR="006A0471" w:rsidRPr="00582B42" w:rsidRDefault="006A0471" w:rsidP="006A0471">
            <w:pPr>
              <w:pStyle w:val="TabellenStandard"/>
              <w:rPr>
                <w:sz w:val="16"/>
                <w:szCs w:val="16"/>
                <w:lang w:val="de-CH"/>
              </w:rPr>
            </w:pPr>
            <w:r>
              <w:rPr>
                <w:sz w:val="16"/>
                <w:szCs w:val="16"/>
                <w:lang w:val="de-CH"/>
              </w:rPr>
              <w:t>Stil-ID Darstellungskatalog: «P_ALR_Kan»</w:t>
            </w:r>
          </w:p>
        </w:tc>
        <w:tc>
          <w:tcPr>
            <w:tcW w:w="3402" w:type="dxa"/>
          </w:tcPr>
          <w:p w14:paraId="1A4F64C6" w14:textId="77777777" w:rsidR="006A0471" w:rsidRPr="00582B42" w:rsidRDefault="006A0471" w:rsidP="006A0471">
            <w:pPr>
              <w:pStyle w:val="TabellenStandard"/>
              <w:rPr>
                <w:sz w:val="16"/>
                <w:szCs w:val="16"/>
                <w:lang w:val="de-CH"/>
              </w:rPr>
            </w:pPr>
          </w:p>
        </w:tc>
      </w:tr>
      <w:tr w:rsidR="002C3CA6" w:rsidRPr="007F5CA2" w14:paraId="095391E8" w14:textId="77777777" w:rsidTr="006A0471">
        <w:tc>
          <w:tcPr>
            <w:tcW w:w="2268" w:type="dxa"/>
          </w:tcPr>
          <w:p w14:paraId="0C82DF68" w14:textId="77777777" w:rsidR="002C3CA6" w:rsidRDefault="002C3CA6" w:rsidP="002C3CA6">
            <w:pPr>
              <w:pStyle w:val="TabellenStandard"/>
              <w:rPr>
                <w:sz w:val="16"/>
                <w:szCs w:val="16"/>
                <w:lang w:val="de-CH"/>
              </w:rPr>
            </w:pPr>
            <w:r>
              <w:rPr>
                <w:sz w:val="16"/>
                <w:szCs w:val="16"/>
                <w:lang w:val="de-CH"/>
              </w:rPr>
              <w:lastRenderedPageBreak/>
              <w:t>Anschlusspflicht an öffentliche Kanalisation</w:t>
            </w:r>
          </w:p>
          <w:p w14:paraId="55AE25D4" w14:textId="0C0570AD" w:rsidR="002C3CA6" w:rsidRDefault="00BA1851" w:rsidP="005B6ABA">
            <w:pPr>
              <w:pStyle w:val="TabellenStandard"/>
              <w:rPr>
                <w:sz w:val="16"/>
                <w:szCs w:val="16"/>
                <w:lang w:val="de-CH"/>
              </w:rPr>
            </w:pPr>
            <w:r>
              <w:rPr>
                <w:i/>
                <w:sz w:val="16"/>
                <w:szCs w:val="16"/>
                <w:lang w:val="de-CH"/>
              </w:rPr>
              <w:t>Anschluss</w:t>
            </w:r>
            <w:r w:rsidR="002C3CA6" w:rsidRPr="00A54849">
              <w:rPr>
                <w:i/>
                <w:sz w:val="16"/>
                <w:szCs w:val="16"/>
                <w:lang w:val="de-CH"/>
              </w:rPr>
              <w:t xml:space="preserve"> an öffentliche Kanalisation</w:t>
            </w:r>
            <w:r w:rsidR="002C3CA6">
              <w:rPr>
                <w:i/>
                <w:sz w:val="16"/>
                <w:szCs w:val="16"/>
                <w:lang w:val="de-CH"/>
              </w:rPr>
              <w:t xml:space="preserve"> (innerhalb öffentlicher Kanalisationsbereich / ausserhalb Bau</w:t>
            </w:r>
            <w:r w:rsidR="005B6ABA">
              <w:rPr>
                <w:i/>
                <w:sz w:val="16"/>
                <w:szCs w:val="16"/>
                <w:lang w:val="de-CH"/>
              </w:rPr>
              <w:t>zone)</w:t>
            </w:r>
          </w:p>
        </w:tc>
        <w:tc>
          <w:tcPr>
            <w:tcW w:w="1701" w:type="dxa"/>
          </w:tcPr>
          <w:p w14:paraId="17D2182F" w14:textId="5C9130B5" w:rsidR="006C6903" w:rsidRDefault="006C6903" w:rsidP="002C3CA6">
            <w:pPr>
              <w:pStyle w:val="TabellenStandard"/>
              <w:rPr>
                <w:noProof/>
                <w:lang w:val="de-CH"/>
              </w:rPr>
            </w:pPr>
            <w:r>
              <w:rPr>
                <w:noProof/>
                <w:lang w:val="de-CH"/>
              </w:rPr>
              <w:drawing>
                <wp:anchor distT="0" distB="0" distL="114300" distR="114300" simplePos="0" relativeHeight="251726848" behindDoc="1" locked="0" layoutInCell="1" allowOverlap="1" wp14:anchorId="7A68EDB4" wp14:editId="775E7402">
                  <wp:simplePos x="0" y="0"/>
                  <wp:positionH relativeFrom="column">
                    <wp:posOffset>-50165</wp:posOffset>
                  </wp:positionH>
                  <wp:positionV relativeFrom="paragraph">
                    <wp:posOffset>90805</wp:posOffset>
                  </wp:positionV>
                  <wp:extent cx="356235" cy="302260"/>
                  <wp:effectExtent l="0" t="0" r="5715" b="2540"/>
                  <wp:wrapTight wrapText="bothSides">
                    <wp:wrapPolygon edited="0">
                      <wp:start x="0" y="0"/>
                      <wp:lineTo x="0" y="20420"/>
                      <wp:lineTo x="20791" y="20420"/>
                      <wp:lineTo x="20791" y="0"/>
                      <wp:lineTo x="0" y="0"/>
                    </wp:wrapPolygon>
                  </wp:wrapTight>
                  <wp:docPr id="267" name="Grafik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6261" r="-1" b="870"/>
                          <a:stretch/>
                        </pic:blipFill>
                        <pic:spPr bwMode="auto">
                          <a:xfrm>
                            <a:off x="0" y="0"/>
                            <a:ext cx="356235" cy="302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FD0CE2" w14:textId="7F28D570" w:rsidR="006C6903" w:rsidRDefault="006C6903" w:rsidP="002C3CA6">
            <w:pPr>
              <w:pStyle w:val="TabellenStandard"/>
              <w:rPr>
                <w:noProof/>
                <w:lang w:val="de-CH"/>
              </w:rPr>
            </w:pPr>
          </w:p>
          <w:p w14:paraId="14EE1B52" w14:textId="1C8CAC9A" w:rsidR="002C3CA6" w:rsidRPr="006C6903" w:rsidRDefault="006C6903" w:rsidP="002C3CA6">
            <w:pPr>
              <w:pStyle w:val="TabellenStandard"/>
              <w:rPr>
                <w:noProof/>
                <w:sz w:val="16"/>
                <w:szCs w:val="16"/>
                <w:lang w:val="de-CH"/>
              </w:rPr>
            </w:pPr>
            <w:r w:rsidRPr="006C6903">
              <w:rPr>
                <w:noProof/>
                <w:sz w:val="16"/>
                <w:szCs w:val="16"/>
                <w:lang w:val="de-CH"/>
              </w:rPr>
              <w:t xml:space="preserve">Wird über die </w:t>
            </w:r>
            <w:r>
              <w:rPr>
                <w:noProof/>
                <w:sz w:val="16"/>
                <w:szCs w:val="16"/>
                <w:lang w:val="de-CH"/>
              </w:rPr>
              <w:t>Klasse Teileinzugsgebiet dargestellt</w:t>
            </w:r>
          </w:p>
        </w:tc>
        <w:tc>
          <w:tcPr>
            <w:tcW w:w="1277" w:type="dxa"/>
          </w:tcPr>
          <w:p w14:paraId="4B53C17C" w14:textId="77777777" w:rsidR="002C3CA6" w:rsidRDefault="002C3CA6" w:rsidP="002C3CA6">
            <w:pPr>
              <w:pStyle w:val="TabellenStandard"/>
              <w:rPr>
                <w:sz w:val="16"/>
                <w:szCs w:val="16"/>
                <w:lang w:val="de-CH"/>
              </w:rPr>
            </w:pPr>
            <w:r>
              <w:rPr>
                <w:sz w:val="16"/>
                <w:szCs w:val="16"/>
                <w:lang w:val="de-CH"/>
              </w:rPr>
              <w:t>Pink mit weissem Punkt</w:t>
            </w:r>
          </w:p>
          <w:p w14:paraId="67329FE4" w14:textId="77777777" w:rsidR="002C3CA6" w:rsidRDefault="002C3CA6" w:rsidP="002C3CA6">
            <w:pPr>
              <w:pStyle w:val="TabellenStandard"/>
              <w:rPr>
                <w:sz w:val="16"/>
                <w:szCs w:val="16"/>
                <w:lang w:val="de-CH"/>
              </w:rPr>
            </w:pPr>
          </w:p>
          <w:p w14:paraId="0D9AE272" w14:textId="1C2CD29C" w:rsidR="002C3CA6" w:rsidRDefault="002C3CA6" w:rsidP="002C3CA6">
            <w:pPr>
              <w:pStyle w:val="TabellenStandard"/>
              <w:rPr>
                <w:sz w:val="16"/>
                <w:szCs w:val="16"/>
                <w:lang w:val="de-CH"/>
              </w:rPr>
            </w:pPr>
            <w:r>
              <w:rPr>
                <w:sz w:val="16"/>
                <w:szCs w:val="16"/>
                <w:lang w:val="de-CH"/>
              </w:rPr>
              <w:t>Stil-ID Darstellungskatalog «P_ALR_AS»</w:t>
            </w:r>
          </w:p>
        </w:tc>
        <w:tc>
          <w:tcPr>
            <w:tcW w:w="3402" w:type="dxa"/>
          </w:tcPr>
          <w:p w14:paraId="09EDF819" w14:textId="48A5F3C3" w:rsidR="002C3CA6" w:rsidRPr="00582B42" w:rsidRDefault="00341930" w:rsidP="002C3CA6">
            <w:pPr>
              <w:pStyle w:val="TabellenStandard"/>
              <w:rPr>
                <w:sz w:val="16"/>
                <w:szCs w:val="16"/>
                <w:lang w:val="de-CH"/>
              </w:rPr>
            </w:pPr>
            <w:r>
              <w:rPr>
                <w:noProof/>
                <w:lang w:val="de-CH"/>
              </w:rPr>
              <w:drawing>
                <wp:inline distT="0" distB="0" distL="0" distR="0" wp14:anchorId="21856166" wp14:editId="24D7BEA4">
                  <wp:extent cx="2004365" cy="1639477"/>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016113" cy="1649086"/>
                          </a:xfrm>
                          <a:prstGeom prst="rect">
                            <a:avLst/>
                          </a:prstGeom>
                        </pic:spPr>
                      </pic:pic>
                    </a:graphicData>
                  </a:graphic>
                </wp:inline>
              </w:drawing>
            </w:r>
          </w:p>
        </w:tc>
      </w:tr>
      <w:tr w:rsidR="002C3CA6" w:rsidRPr="007F5CA2" w14:paraId="32B278AA" w14:textId="77777777" w:rsidTr="00C632B1">
        <w:tblPrEx>
          <w:tblCellMar>
            <w:left w:w="70" w:type="dxa"/>
            <w:right w:w="70" w:type="dxa"/>
          </w:tblCellMar>
        </w:tblPrEx>
        <w:tc>
          <w:tcPr>
            <w:tcW w:w="2268" w:type="dxa"/>
          </w:tcPr>
          <w:p w14:paraId="283CA67E" w14:textId="77777777" w:rsidR="002C3CA6" w:rsidRDefault="002C3CA6" w:rsidP="002C3CA6">
            <w:pPr>
              <w:pStyle w:val="TabellenStandard"/>
              <w:rPr>
                <w:sz w:val="16"/>
                <w:szCs w:val="16"/>
                <w:lang w:val="de-CH"/>
              </w:rPr>
            </w:pPr>
            <w:r>
              <w:rPr>
                <w:sz w:val="16"/>
                <w:szCs w:val="16"/>
                <w:lang w:val="de-CH"/>
              </w:rPr>
              <w:t xml:space="preserve">Häusliches Abwasser in Grube </w:t>
            </w:r>
            <w:r w:rsidRPr="00810A74">
              <w:rPr>
                <w:sz w:val="16"/>
                <w:szCs w:val="16"/>
                <w:lang w:val="de-CH"/>
              </w:rPr>
              <w:t>(mit oder ohne Abnahmevertrag)</w:t>
            </w:r>
          </w:p>
          <w:p w14:paraId="39CC01D2" w14:textId="77777777" w:rsidR="002C3CA6" w:rsidRPr="00A54849" w:rsidRDefault="002C3CA6" w:rsidP="002C3CA6">
            <w:pPr>
              <w:pStyle w:val="TabellenStandard"/>
              <w:rPr>
                <w:i/>
                <w:sz w:val="16"/>
                <w:szCs w:val="16"/>
                <w:lang w:val="de-CH"/>
              </w:rPr>
            </w:pPr>
            <w:r w:rsidRPr="00A54849">
              <w:rPr>
                <w:i/>
                <w:sz w:val="16"/>
                <w:szCs w:val="16"/>
                <w:lang w:val="de-CH"/>
              </w:rPr>
              <w:t xml:space="preserve">Häusliches Abwasser in </w:t>
            </w:r>
            <w:r>
              <w:rPr>
                <w:i/>
                <w:sz w:val="16"/>
                <w:szCs w:val="16"/>
                <w:lang w:val="de-CH"/>
              </w:rPr>
              <w:t xml:space="preserve">Grube </w:t>
            </w:r>
          </w:p>
        </w:tc>
        <w:tc>
          <w:tcPr>
            <w:tcW w:w="1701" w:type="dxa"/>
          </w:tcPr>
          <w:p w14:paraId="626EAB28" w14:textId="0E92381E" w:rsidR="002C3CA6" w:rsidRDefault="0045054C" w:rsidP="0045054C">
            <w:pPr>
              <w:pStyle w:val="TabellenStandard"/>
              <w:rPr>
                <w:noProof/>
              </w:rPr>
            </w:pPr>
            <w:r>
              <w:rPr>
                <w:noProof/>
                <w:lang w:val="de-CH"/>
              </w:rPr>
              <w:drawing>
                <wp:anchor distT="0" distB="0" distL="114300" distR="114300" simplePos="0" relativeHeight="251727872" behindDoc="0" locked="0" layoutInCell="1" allowOverlap="1" wp14:anchorId="18CAE690" wp14:editId="074089B1">
                  <wp:simplePos x="0" y="0"/>
                  <wp:positionH relativeFrom="column">
                    <wp:posOffset>25400</wp:posOffset>
                  </wp:positionH>
                  <wp:positionV relativeFrom="paragraph">
                    <wp:posOffset>365760</wp:posOffset>
                  </wp:positionV>
                  <wp:extent cx="609600" cy="298450"/>
                  <wp:effectExtent l="0" t="0" r="0" b="6350"/>
                  <wp:wrapNone/>
                  <wp:docPr id="43"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0"/>
                            <a:ext cx="609600" cy="298450"/>
                          </a:xfrm>
                          <a:prstGeom prst="rect">
                            <a:avLst/>
                          </a:prstGeom>
                        </pic:spPr>
                      </pic:pic>
                    </a:graphicData>
                  </a:graphic>
                </wp:anchor>
              </w:drawing>
            </w:r>
            <w:r>
              <w:rPr>
                <w:noProof/>
                <w:lang w:val="de-CH"/>
              </w:rPr>
              <w:drawing>
                <wp:inline distT="0" distB="0" distL="0" distR="0" wp14:anchorId="4A87BDFC" wp14:editId="496DDE25">
                  <wp:extent cx="657225" cy="285904"/>
                  <wp:effectExtent l="0" t="0" r="0" b="0"/>
                  <wp:docPr id="41"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pic:cNvPicPr>
                            <a:picLocks noChangeAspect="1"/>
                          </pic:cNvPicPr>
                        </pic:nvPicPr>
                        <pic:blipFill>
                          <a:blip r:embed="rId119"/>
                          <a:stretch>
                            <a:fillRect/>
                          </a:stretch>
                        </pic:blipFill>
                        <pic:spPr>
                          <a:xfrm>
                            <a:off x="0" y="0"/>
                            <a:ext cx="670485" cy="291672"/>
                          </a:xfrm>
                          <a:prstGeom prst="rect">
                            <a:avLst/>
                          </a:prstGeom>
                        </pic:spPr>
                      </pic:pic>
                    </a:graphicData>
                  </a:graphic>
                </wp:inline>
              </w:drawing>
            </w:r>
            <w:r w:rsidR="00C632B1">
              <w:rPr>
                <w:noProof/>
              </w:rPr>
              <w:t xml:space="preserve"> </w:t>
            </w:r>
          </w:p>
        </w:tc>
        <w:tc>
          <w:tcPr>
            <w:tcW w:w="1277" w:type="dxa"/>
          </w:tcPr>
          <w:p w14:paraId="4AA8FD84" w14:textId="77777777" w:rsidR="002C3CA6" w:rsidRDefault="002C3CA6" w:rsidP="002C3CA6">
            <w:pPr>
              <w:pStyle w:val="TabellenStandard"/>
              <w:rPr>
                <w:sz w:val="16"/>
                <w:szCs w:val="16"/>
                <w:lang w:val="de-CH"/>
              </w:rPr>
            </w:pPr>
            <w:r>
              <w:rPr>
                <w:sz w:val="16"/>
                <w:szCs w:val="16"/>
                <w:lang w:val="de-CH"/>
              </w:rPr>
              <w:t>Helles Grün; mit rotem Ausrufezeichen, falls Massnahme notwendig</w:t>
            </w:r>
          </w:p>
          <w:p w14:paraId="50127E94" w14:textId="77777777" w:rsidR="002C3CA6" w:rsidRDefault="002C3CA6" w:rsidP="002C3CA6">
            <w:pPr>
              <w:pStyle w:val="TabellenStandard"/>
              <w:rPr>
                <w:sz w:val="16"/>
                <w:szCs w:val="16"/>
                <w:lang w:val="de-CH"/>
              </w:rPr>
            </w:pPr>
          </w:p>
          <w:p w14:paraId="708ED47F" w14:textId="77777777" w:rsidR="002C3CA6" w:rsidRDefault="002C3CA6" w:rsidP="002C3CA6">
            <w:pPr>
              <w:pStyle w:val="TabellenStandard"/>
              <w:rPr>
                <w:sz w:val="16"/>
                <w:szCs w:val="16"/>
                <w:lang w:val="de-CH"/>
              </w:rPr>
            </w:pPr>
            <w:r>
              <w:rPr>
                <w:sz w:val="16"/>
                <w:szCs w:val="16"/>
                <w:lang w:val="de-CH"/>
              </w:rPr>
              <w:t>Stil-ID Darstellungskatalog: «P_ALR_Gr»; «P_ALR_san»</w:t>
            </w:r>
          </w:p>
        </w:tc>
        <w:tc>
          <w:tcPr>
            <w:tcW w:w="3402" w:type="dxa"/>
          </w:tcPr>
          <w:p w14:paraId="327AF915" w14:textId="77777777" w:rsidR="002C3CA6" w:rsidRDefault="002C3CA6" w:rsidP="002C3CA6">
            <w:pPr>
              <w:pStyle w:val="TabellenStandard"/>
              <w:rPr>
                <w:noProof/>
              </w:rPr>
            </w:pPr>
            <w:r>
              <w:rPr>
                <w:noProof/>
                <w:lang w:val="de-CH"/>
              </w:rPr>
              <w:drawing>
                <wp:inline distT="0" distB="0" distL="0" distR="0" wp14:anchorId="23F25FB3" wp14:editId="244E0E27">
                  <wp:extent cx="2071869" cy="1328375"/>
                  <wp:effectExtent l="0" t="0" r="5080" b="5715"/>
                  <wp:docPr id="258" name="Grafik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97126" cy="1344568"/>
                          </a:xfrm>
                          <a:prstGeom prst="rect">
                            <a:avLst/>
                          </a:prstGeom>
                        </pic:spPr>
                      </pic:pic>
                    </a:graphicData>
                  </a:graphic>
                </wp:inline>
              </w:drawing>
            </w:r>
          </w:p>
        </w:tc>
      </w:tr>
      <w:tr w:rsidR="002C3CA6" w:rsidRPr="007F5CA2" w14:paraId="3C958892" w14:textId="77777777" w:rsidTr="0045054C">
        <w:tblPrEx>
          <w:tblCellMar>
            <w:left w:w="70" w:type="dxa"/>
            <w:right w:w="70" w:type="dxa"/>
          </w:tblCellMar>
        </w:tblPrEx>
        <w:tc>
          <w:tcPr>
            <w:tcW w:w="2268" w:type="dxa"/>
          </w:tcPr>
          <w:p w14:paraId="03CBEA07" w14:textId="77777777" w:rsidR="002C3CA6" w:rsidRDefault="002C3CA6" w:rsidP="002C3CA6">
            <w:pPr>
              <w:pStyle w:val="TabellenStandard"/>
              <w:rPr>
                <w:sz w:val="16"/>
                <w:szCs w:val="16"/>
                <w:lang w:val="de-CH"/>
              </w:rPr>
            </w:pPr>
            <w:r>
              <w:rPr>
                <w:sz w:val="16"/>
                <w:szCs w:val="16"/>
                <w:lang w:val="de-CH"/>
              </w:rPr>
              <w:t>Häusliches Abwasser wird landwirtschaftlich verwertet</w:t>
            </w:r>
          </w:p>
          <w:p w14:paraId="40DDC0F8" w14:textId="77777777" w:rsidR="002C3CA6" w:rsidRPr="00A54849" w:rsidRDefault="002C3CA6" w:rsidP="002C3CA6">
            <w:pPr>
              <w:pStyle w:val="TabellenStandard"/>
              <w:rPr>
                <w:i/>
                <w:sz w:val="16"/>
                <w:szCs w:val="16"/>
                <w:lang w:val="de-CH"/>
              </w:rPr>
            </w:pPr>
            <w:r w:rsidRPr="00A54849">
              <w:rPr>
                <w:i/>
                <w:sz w:val="16"/>
                <w:szCs w:val="16"/>
                <w:lang w:val="de-CH"/>
              </w:rPr>
              <w:t>Häusliches Abwasser wird landwirtschaftlich verwertet</w:t>
            </w:r>
          </w:p>
        </w:tc>
        <w:tc>
          <w:tcPr>
            <w:tcW w:w="1701" w:type="dxa"/>
          </w:tcPr>
          <w:p w14:paraId="1640CD4D" w14:textId="7C72A332" w:rsidR="002C3CA6" w:rsidRPr="00C90417" w:rsidRDefault="0045054C" w:rsidP="0045054C">
            <w:pPr>
              <w:pStyle w:val="TabellenStandard"/>
              <w:rPr>
                <w:noProof/>
                <w:lang w:val="de-CH"/>
              </w:rPr>
            </w:pPr>
            <w:r>
              <w:rPr>
                <w:noProof/>
                <w:lang w:val="de-CH"/>
              </w:rPr>
              <w:drawing>
                <wp:inline distT="0" distB="0" distL="0" distR="0" wp14:anchorId="54EBA867" wp14:editId="6FA85F57">
                  <wp:extent cx="657225" cy="285462"/>
                  <wp:effectExtent l="0" t="0" r="0" b="635"/>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0"/>
                          <pic:cNvPicPr>
                            <a:picLocks noChangeAspect="1"/>
                          </pic:cNvPicPr>
                        </pic:nvPicPr>
                        <pic:blipFill>
                          <a:blip r:embed="rId120"/>
                          <a:stretch>
                            <a:fillRect/>
                          </a:stretch>
                        </pic:blipFill>
                        <pic:spPr>
                          <a:xfrm>
                            <a:off x="0" y="0"/>
                            <a:ext cx="662239" cy="287640"/>
                          </a:xfrm>
                          <a:prstGeom prst="rect">
                            <a:avLst/>
                          </a:prstGeom>
                        </pic:spPr>
                      </pic:pic>
                    </a:graphicData>
                  </a:graphic>
                </wp:inline>
              </w:drawing>
            </w:r>
            <w:r>
              <w:rPr>
                <w:noProof/>
                <w:lang w:val="de-CH"/>
              </w:rPr>
              <w:drawing>
                <wp:inline distT="0" distB="0" distL="0" distR="0" wp14:anchorId="0C53DC99" wp14:editId="65E276B1">
                  <wp:extent cx="609600" cy="269849"/>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20088" cy="274491"/>
                          </a:xfrm>
                          <a:prstGeom prst="rect">
                            <a:avLst/>
                          </a:prstGeom>
                        </pic:spPr>
                      </pic:pic>
                    </a:graphicData>
                  </a:graphic>
                </wp:inline>
              </w:drawing>
            </w:r>
            <w:r>
              <w:rPr>
                <w:noProof/>
              </w:rPr>
              <w:t xml:space="preserve"> </w:t>
            </w:r>
          </w:p>
        </w:tc>
        <w:tc>
          <w:tcPr>
            <w:tcW w:w="1277" w:type="dxa"/>
          </w:tcPr>
          <w:p w14:paraId="4F10C954" w14:textId="77777777" w:rsidR="002C3CA6" w:rsidRDefault="002C3CA6" w:rsidP="002C3CA6">
            <w:pPr>
              <w:pStyle w:val="TabellenStandard"/>
              <w:rPr>
                <w:sz w:val="16"/>
                <w:szCs w:val="16"/>
                <w:lang w:val="de-CH"/>
              </w:rPr>
            </w:pPr>
            <w:r>
              <w:rPr>
                <w:sz w:val="16"/>
                <w:szCs w:val="16"/>
                <w:lang w:val="de-CH"/>
              </w:rPr>
              <w:t>Rot; mit rotem Ausrufezeichen, falls Massnahme notwendig</w:t>
            </w:r>
          </w:p>
          <w:p w14:paraId="52088ADC" w14:textId="77777777" w:rsidR="002C3CA6" w:rsidRDefault="002C3CA6" w:rsidP="002C3CA6">
            <w:pPr>
              <w:pStyle w:val="TabellenStandard"/>
              <w:rPr>
                <w:sz w:val="16"/>
                <w:szCs w:val="16"/>
                <w:lang w:val="de-CH"/>
              </w:rPr>
            </w:pPr>
          </w:p>
          <w:p w14:paraId="2CC3F09E" w14:textId="77777777" w:rsidR="002C3CA6" w:rsidRDefault="002C3CA6" w:rsidP="002C3CA6">
            <w:pPr>
              <w:pStyle w:val="TabellenStandard"/>
              <w:rPr>
                <w:sz w:val="16"/>
                <w:szCs w:val="16"/>
                <w:lang w:val="de-CH"/>
              </w:rPr>
            </w:pPr>
            <w:r>
              <w:rPr>
                <w:sz w:val="16"/>
                <w:szCs w:val="16"/>
                <w:lang w:val="de-CH"/>
              </w:rPr>
              <w:t>Stil-ID Darstellungskatalog: «P_ALR_LW»; «P_ALR_san»</w:t>
            </w:r>
          </w:p>
        </w:tc>
        <w:tc>
          <w:tcPr>
            <w:tcW w:w="3402" w:type="dxa"/>
          </w:tcPr>
          <w:p w14:paraId="73F296F1" w14:textId="77777777" w:rsidR="002C3CA6" w:rsidRPr="00C90417" w:rsidRDefault="002C3CA6" w:rsidP="002C3CA6">
            <w:pPr>
              <w:pStyle w:val="TabellenStandard"/>
              <w:rPr>
                <w:noProof/>
                <w:lang w:val="de-CH"/>
              </w:rPr>
            </w:pPr>
          </w:p>
        </w:tc>
      </w:tr>
      <w:tr w:rsidR="002C3CA6" w:rsidRPr="007F5CA2" w14:paraId="4F416602" w14:textId="77777777" w:rsidTr="0045054C">
        <w:tblPrEx>
          <w:tblCellMar>
            <w:left w:w="70" w:type="dxa"/>
            <w:right w:w="70" w:type="dxa"/>
          </w:tblCellMar>
        </w:tblPrEx>
        <w:tc>
          <w:tcPr>
            <w:tcW w:w="2268" w:type="dxa"/>
          </w:tcPr>
          <w:p w14:paraId="4FA52DF8" w14:textId="77777777" w:rsidR="002C3CA6" w:rsidRPr="00810A74" w:rsidRDefault="002C3CA6" w:rsidP="002C3CA6">
            <w:pPr>
              <w:pStyle w:val="TabellenStandard"/>
              <w:rPr>
                <w:sz w:val="16"/>
                <w:szCs w:val="16"/>
                <w:lang w:val="de-CH"/>
              </w:rPr>
            </w:pPr>
            <w:r w:rsidRPr="00810A74">
              <w:rPr>
                <w:sz w:val="16"/>
                <w:szCs w:val="16"/>
                <w:lang w:val="de-CH"/>
              </w:rPr>
              <w:t xml:space="preserve">Häusliches Abwasser wird in Kleinkläranlage geklärt </w:t>
            </w:r>
          </w:p>
          <w:p w14:paraId="0EE15046" w14:textId="77777777" w:rsidR="002C3CA6" w:rsidRDefault="002C3CA6" w:rsidP="002C3CA6">
            <w:pPr>
              <w:pStyle w:val="TabellenStandard"/>
              <w:rPr>
                <w:i/>
                <w:sz w:val="16"/>
                <w:szCs w:val="16"/>
                <w:lang w:val="de-CH"/>
              </w:rPr>
            </w:pPr>
            <w:r>
              <w:rPr>
                <w:i/>
                <w:sz w:val="16"/>
                <w:szCs w:val="16"/>
                <w:lang w:val="de-CH"/>
              </w:rPr>
              <w:t>Kleinkläranlage</w:t>
            </w:r>
          </w:p>
          <w:p w14:paraId="74D14459" w14:textId="77777777" w:rsidR="002C3CA6" w:rsidRPr="00A54849" w:rsidRDefault="002C3CA6" w:rsidP="002C3CA6">
            <w:pPr>
              <w:pStyle w:val="TabellenStandard"/>
              <w:rPr>
                <w:i/>
                <w:sz w:val="16"/>
                <w:szCs w:val="16"/>
                <w:lang w:val="de-CH"/>
              </w:rPr>
            </w:pPr>
          </w:p>
        </w:tc>
        <w:tc>
          <w:tcPr>
            <w:tcW w:w="1701" w:type="dxa"/>
          </w:tcPr>
          <w:p w14:paraId="1B381002" w14:textId="7538D64D" w:rsidR="002C3CA6" w:rsidRDefault="0045054C" w:rsidP="0045054C">
            <w:pPr>
              <w:pStyle w:val="TabellenStandard"/>
              <w:rPr>
                <w:noProof/>
              </w:rPr>
            </w:pPr>
            <w:r>
              <w:rPr>
                <w:noProof/>
                <w:lang w:val="de-CH"/>
              </w:rPr>
              <w:drawing>
                <wp:inline distT="0" distB="0" distL="0" distR="0" wp14:anchorId="208242DB" wp14:editId="404BA134">
                  <wp:extent cx="666750" cy="287354"/>
                  <wp:effectExtent l="0" t="0" r="0" b="0"/>
                  <wp:docPr id="48"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pic:cNvPicPr>
                            <a:picLocks noChangeAspect="1"/>
                          </pic:cNvPicPr>
                        </pic:nvPicPr>
                        <pic:blipFill>
                          <a:blip r:embed="rId122"/>
                          <a:stretch>
                            <a:fillRect/>
                          </a:stretch>
                        </pic:blipFill>
                        <pic:spPr>
                          <a:xfrm>
                            <a:off x="0" y="0"/>
                            <a:ext cx="674513" cy="290700"/>
                          </a:xfrm>
                          <a:prstGeom prst="rect">
                            <a:avLst/>
                          </a:prstGeom>
                        </pic:spPr>
                      </pic:pic>
                    </a:graphicData>
                  </a:graphic>
                </wp:inline>
              </w:drawing>
            </w:r>
            <w:r>
              <w:rPr>
                <w:noProof/>
                <w:lang w:val="de-CH"/>
              </w:rPr>
              <w:drawing>
                <wp:inline distT="0" distB="0" distL="0" distR="0" wp14:anchorId="4ECC34A8" wp14:editId="524F68B4">
                  <wp:extent cx="600075" cy="290619"/>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09196" cy="295036"/>
                          </a:xfrm>
                          <a:prstGeom prst="rect">
                            <a:avLst/>
                          </a:prstGeom>
                        </pic:spPr>
                      </pic:pic>
                    </a:graphicData>
                  </a:graphic>
                </wp:inline>
              </w:drawing>
            </w:r>
            <w:r>
              <w:rPr>
                <w:noProof/>
              </w:rPr>
              <w:t xml:space="preserve"> </w:t>
            </w:r>
          </w:p>
        </w:tc>
        <w:tc>
          <w:tcPr>
            <w:tcW w:w="1277" w:type="dxa"/>
          </w:tcPr>
          <w:p w14:paraId="50CAD200" w14:textId="77777777" w:rsidR="002C3CA6" w:rsidRDefault="002C3CA6" w:rsidP="002C3CA6">
            <w:pPr>
              <w:pStyle w:val="TabellenStandard"/>
              <w:rPr>
                <w:sz w:val="16"/>
                <w:szCs w:val="16"/>
                <w:lang w:val="de-CH"/>
              </w:rPr>
            </w:pPr>
            <w:r>
              <w:rPr>
                <w:sz w:val="16"/>
                <w:szCs w:val="16"/>
                <w:lang w:val="de-CH"/>
              </w:rPr>
              <w:t>Gelb; mit rotem Ausrufezeichen, falls Massnahme notwendig</w:t>
            </w:r>
          </w:p>
          <w:p w14:paraId="0FE72976" w14:textId="77777777" w:rsidR="002C3CA6" w:rsidRDefault="002C3CA6" w:rsidP="002C3CA6">
            <w:pPr>
              <w:pStyle w:val="TabellenStandard"/>
              <w:rPr>
                <w:sz w:val="16"/>
                <w:szCs w:val="16"/>
                <w:lang w:val="de-CH"/>
              </w:rPr>
            </w:pPr>
          </w:p>
          <w:p w14:paraId="322E5714" w14:textId="77777777" w:rsidR="002C3CA6" w:rsidRDefault="002C3CA6" w:rsidP="002C3CA6">
            <w:pPr>
              <w:pStyle w:val="TabellenStandard"/>
              <w:rPr>
                <w:sz w:val="16"/>
                <w:szCs w:val="16"/>
                <w:lang w:val="de-CH"/>
              </w:rPr>
            </w:pPr>
            <w:r>
              <w:rPr>
                <w:sz w:val="16"/>
                <w:szCs w:val="16"/>
                <w:lang w:val="de-CH"/>
              </w:rPr>
              <w:t>Stil-ID Darstellungskatalog: «P_ALR_KLARA»; «P_ALR_san»</w:t>
            </w:r>
          </w:p>
        </w:tc>
        <w:tc>
          <w:tcPr>
            <w:tcW w:w="3402" w:type="dxa"/>
          </w:tcPr>
          <w:p w14:paraId="36CF717C" w14:textId="77777777" w:rsidR="002C3CA6" w:rsidRPr="00C90417" w:rsidRDefault="002C3CA6" w:rsidP="002C3CA6">
            <w:pPr>
              <w:pStyle w:val="TabellenStandard"/>
              <w:rPr>
                <w:noProof/>
                <w:lang w:val="de-CH"/>
              </w:rPr>
            </w:pPr>
          </w:p>
        </w:tc>
      </w:tr>
      <w:tr w:rsidR="000E561C" w:rsidRPr="007F5CA2" w14:paraId="097EC12D" w14:textId="77777777" w:rsidTr="0045054C">
        <w:tblPrEx>
          <w:tblCellMar>
            <w:left w:w="70" w:type="dxa"/>
            <w:right w:w="70" w:type="dxa"/>
          </w:tblCellMar>
        </w:tblPrEx>
        <w:tc>
          <w:tcPr>
            <w:tcW w:w="2268" w:type="dxa"/>
          </w:tcPr>
          <w:p w14:paraId="12D19D98" w14:textId="77777777" w:rsidR="000E561C" w:rsidRDefault="000E561C" w:rsidP="000E561C">
            <w:pPr>
              <w:pStyle w:val="TabellenStandard"/>
              <w:rPr>
                <w:sz w:val="16"/>
                <w:szCs w:val="16"/>
                <w:lang w:val="de-CH"/>
              </w:rPr>
            </w:pPr>
            <w:r>
              <w:rPr>
                <w:sz w:val="16"/>
                <w:szCs w:val="16"/>
                <w:lang w:val="de-CH"/>
              </w:rPr>
              <w:t>Andere Entwässerungsart</w:t>
            </w:r>
          </w:p>
          <w:p w14:paraId="469BF808" w14:textId="0E9794EE" w:rsidR="000E561C" w:rsidRPr="00810A74" w:rsidRDefault="000E561C" w:rsidP="000E561C">
            <w:pPr>
              <w:pStyle w:val="TabellenStandard"/>
              <w:rPr>
                <w:sz w:val="16"/>
                <w:szCs w:val="16"/>
                <w:lang w:val="de-CH"/>
              </w:rPr>
            </w:pPr>
            <w:r w:rsidRPr="001B6982">
              <w:rPr>
                <w:i/>
                <w:sz w:val="16"/>
                <w:szCs w:val="16"/>
                <w:lang w:val="de-CH"/>
              </w:rPr>
              <w:t>Andere</w:t>
            </w:r>
          </w:p>
        </w:tc>
        <w:tc>
          <w:tcPr>
            <w:tcW w:w="1701" w:type="dxa"/>
          </w:tcPr>
          <w:p w14:paraId="68393797" w14:textId="5816B1B7" w:rsidR="000E561C" w:rsidRDefault="000E561C" w:rsidP="000E561C">
            <w:pPr>
              <w:pStyle w:val="TabellenStandard"/>
              <w:rPr>
                <w:noProof/>
                <w:lang w:val="de-CH"/>
              </w:rPr>
            </w:pPr>
            <w:r>
              <w:rPr>
                <w:noProof/>
                <w:lang w:val="de-CH"/>
              </w:rPr>
              <w:drawing>
                <wp:inline distT="0" distB="0" distL="0" distR="0" wp14:anchorId="79AC9364" wp14:editId="013586B0">
                  <wp:extent cx="644056" cy="311919"/>
                  <wp:effectExtent l="0" t="0" r="381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50303" cy="314944"/>
                          </a:xfrm>
                          <a:prstGeom prst="rect">
                            <a:avLst/>
                          </a:prstGeom>
                        </pic:spPr>
                      </pic:pic>
                    </a:graphicData>
                  </a:graphic>
                </wp:inline>
              </w:drawing>
            </w:r>
            <w:r>
              <w:rPr>
                <w:noProof/>
              </w:rPr>
              <w:t xml:space="preserve"> </w:t>
            </w:r>
          </w:p>
          <w:p w14:paraId="7616807B" w14:textId="348DD1C5" w:rsidR="000E561C" w:rsidRPr="001B6982" w:rsidRDefault="000E561C" w:rsidP="000E561C">
            <w:r>
              <w:rPr>
                <w:noProof/>
              </w:rPr>
              <w:drawing>
                <wp:inline distT="0" distB="0" distL="0" distR="0" wp14:anchorId="3FB53447" wp14:editId="20B683CE">
                  <wp:extent cx="643890" cy="297815"/>
                  <wp:effectExtent l="0" t="0" r="3810" b="6985"/>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48995" cy="300176"/>
                          </a:xfrm>
                          <a:prstGeom prst="rect">
                            <a:avLst/>
                          </a:prstGeom>
                        </pic:spPr>
                      </pic:pic>
                    </a:graphicData>
                  </a:graphic>
                </wp:inline>
              </w:drawing>
            </w:r>
          </w:p>
          <w:p w14:paraId="584BECB6" w14:textId="77777777" w:rsidR="000E561C" w:rsidRDefault="000E561C" w:rsidP="000E561C"/>
          <w:p w14:paraId="68871B14" w14:textId="77777777" w:rsidR="000E561C" w:rsidRDefault="000E561C" w:rsidP="000E561C">
            <w:pPr>
              <w:pStyle w:val="TabellenStandard"/>
              <w:rPr>
                <w:noProof/>
                <w:lang w:val="de-CH"/>
              </w:rPr>
            </w:pPr>
          </w:p>
        </w:tc>
        <w:tc>
          <w:tcPr>
            <w:tcW w:w="1277" w:type="dxa"/>
          </w:tcPr>
          <w:p w14:paraId="1699BF64" w14:textId="77777777" w:rsidR="000E561C" w:rsidRDefault="000E561C" w:rsidP="000E561C">
            <w:pPr>
              <w:pStyle w:val="TabellenStandard"/>
              <w:rPr>
                <w:sz w:val="16"/>
                <w:szCs w:val="16"/>
                <w:lang w:val="de-CH"/>
              </w:rPr>
            </w:pPr>
            <w:r>
              <w:rPr>
                <w:sz w:val="16"/>
                <w:szCs w:val="16"/>
                <w:lang w:val="de-CH"/>
              </w:rPr>
              <w:t>Braun; mit rotem Ausrufezeichen, falls Massnahme notwendig</w:t>
            </w:r>
          </w:p>
          <w:p w14:paraId="23502E28" w14:textId="77777777" w:rsidR="000E561C" w:rsidRDefault="000E561C" w:rsidP="000E561C">
            <w:pPr>
              <w:pStyle w:val="TabellenStandard"/>
              <w:rPr>
                <w:sz w:val="16"/>
                <w:szCs w:val="16"/>
                <w:lang w:val="de-CH"/>
              </w:rPr>
            </w:pPr>
          </w:p>
          <w:p w14:paraId="2226B5BE" w14:textId="56076B4E" w:rsidR="000E561C" w:rsidRDefault="000E561C" w:rsidP="000E561C">
            <w:pPr>
              <w:pStyle w:val="TabellenStandard"/>
              <w:rPr>
                <w:sz w:val="16"/>
                <w:szCs w:val="16"/>
                <w:lang w:val="de-CH"/>
              </w:rPr>
            </w:pPr>
            <w:r>
              <w:rPr>
                <w:sz w:val="16"/>
                <w:szCs w:val="16"/>
                <w:lang w:val="de-CH"/>
              </w:rPr>
              <w:t xml:space="preserve">Stil-ID Darstellungskatalog: </w:t>
            </w:r>
            <w:r>
              <w:rPr>
                <w:sz w:val="16"/>
                <w:szCs w:val="16"/>
                <w:lang w:val="de-CH"/>
              </w:rPr>
              <w:lastRenderedPageBreak/>
              <w:t>«P_ALR_andere»; «P_ALR_san»</w:t>
            </w:r>
          </w:p>
        </w:tc>
        <w:tc>
          <w:tcPr>
            <w:tcW w:w="3402" w:type="dxa"/>
          </w:tcPr>
          <w:p w14:paraId="42170DF1" w14:textId="77777777" w:rsidR="000E561C" w:rsidRPr="00C90417" w:rsidRDefault="000E561C" w:rsidP="000E561C">
            <w:pPr>
              <w:pStyle w:val="TabellenStandard"/>
              <w:rPr>
                <w:noProof/>
                <w:lang w:val="de-CH"/>
              </w:rPr>
            </w:pPr>
          </w:p>
        </w:tc>
      </w:tr>
      <w:tr w:rsidR="000E561C" w:rsidRPr="007F5CA2" w14:paraId="6E5575B4" w14:textId="77777777" w:rsidTr="0045054C">
        <w:tblPrEx>
          <w:tblCellMar>
            <w:left w:w="70" w:type="dxa"/>
            <w:right w:w="70" w:type="dxa"/>
          </w:tblCellMar>
        </w:tblPrEx>
        <w:tc>
          <w:tcPr>
            <w:tcW w:w="2268" w:type="dxa"/>
          </w:tcPr>
          <w:p w14:paraId="5F9172E0" w14:textId="77777777" w:rsidR="000E561C" w:rsidRDefault="000E561C" w:rsidP="000E561C">
            <w:pPr>
              <w:pStyle w:val="TabellenStandard"/>
              <w:rPr>
                <w:sz w:val="16"/>
                <w:szCs w:val="16"/>
                <w:lang w:val="de-CH"/>
              </w:rPr>
            </w:pPr>
            <w:r>
              <w:rPr>
                <w:sz w:val="16"/>
                <w:szCs w:val="16"/>
                <w:lang w:val="de-CH"/>
              </w:rPr>
              <w:t>Kein Abwasseranfall</w:t>
            </w:r>
          </w:p>
          <w:p w14:paraId="05D18081" w14:textId="69F0D835" w:rsidR="000E561C" w:rsidRDefault="000E561C" w:rsidP="000E561C">
            <w:pPr>
              <w:pStyle w:val="TabellenStandard"/>
              <w:rPr>
                <w:sz w:val="16"/>
                <w:szCs w:val="16"/>
                <w:lang w:val="de-CH"/>
              </w:rPr>
            </w:pPr>
            <w:r>
              <w:rPr>
                <w:i/>
                <w:sz w:val="16"/>
                <w:szCs w:val="16"/>
                <w:lang w:val="de-CH"/>
              </w:rPr>
              <w:t>Kein Abwasseranfall</w:t>
            </w:r>
          </w:p>
        </w:tc>
        <w:tc>
          <w:tcPr>
            <w:tcW w:w="1701" w:type="dxa"/>
          </w:tcPr>
          <w:p w14:paraId="57A36B7A" w14:textId="0069ED7C" w:rsidR="000E561C" w:rsidRDefault="000E561C" w:rsidP="000E561C">
            <w:pPr>
              <w:pStyle w:val="TabellenStandard"/>
              <w:rPr>
                <w:noProof/>
                <w:lang w:val="de-CH"/>
              </w:rPr>
            </w:pPr>
            <w:r>
              <w:rPr>
                <w:noProof/>
                <w:lang w:val="de-CH"/>
              </w:rPr>
              <w:drawing>
                <wp:inline distT="0" distB="0" distL="0" distR="0" wp14:anchorId="7AC86351" wp14:editId="671BF012">
                  <wp:extent cx="627783" cy="301625"/>
                  <wp:effectExtent l="0" t="0" r="1270" b="3175"/>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38508" cy="306778"/>
                          </a:xfrm>
                          <a:prstGeom prst="rect">
                            <a:avLst/>
                          </a:prstGeom>
                        </pic:spPr>
                      </pic:pic>
                    </a:graphicData>
                  </a:graphic>
                </wp:inline>
              </w:drawing>
            </w:r>
            <w:r>
              <w:rPr>
                <w:noProof/>
              </w:rPr>
              <w:t xml:space="preserve"> </w:t>
            </w:r>
          </w:p>
          <w:p w14:paraId="335F1BAF" w14:textId="095CA100" w:rsidR="000E561C" w:rsidRPr="001B6982" w:rsidRDefault="000E561C" w:rsidP="000E561C">
            <w:r>
              <w:rPr>
                <w:noProof/>
              </w:rPr>
              <w:drawing>
                <wp:inline distT="0" distB="0" distL="0" distR="0" wp14:anchorId="41993CFD" wp14:editId="60594B8E">
                  <wp:extent cx="600075" cy="263710"/>
                  <wp:effectExtent l="0" t="0" r="0" b="3175"/>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26111" cy="275152"/>
                          </a:xfrm>
                          <a:prstGeom prst="rect">
                            <a:avLst/>
                          </a:prstGeom>
                        </pic:spPr>
                      </pic:pic>
                    </a:graphicData>
                  </a:graphic>
                </wp:inline>
              </w:drawing>
            </w:r>
          </w:p>
          <w:p w14:paraId="62B5E5C9" w14:textId="77777777" w:rsidR="000E561C" w:rsidRDefault="000E561C" w:rsidP="000E561C"/>
          <w:p w14:paraId="513B9154" w14:textId="77777777" w:rsidR="000E561C" w:rsidRDefault="000E561C" w:rsidP="000E561C">
            <w:pPr>
              <w:pStyle w:val="TabellenStandard"/>
              <w:rPr>
                <w:noProof/>
              </w:rPr>
            </w:pPr>
          </w:p>
        </w:tc>
        <w:tc>
          <w:tcPr>
            <w:tcW w:w="1277" w:type="dxa"/>
          </w:tcPr>
          <w:p w14:paraId="36970E15" w14:textId="77777777" w:rsidR="000E561C" w:rsidRDefault="000E561C" w:rsidP="000E561C">
            <w:pPr>
              <w:pStyle w:val="TabellenStandard"/>
              <w:rPr>
                <w:sz w:val="16"/>
                <w:szCs w:val="16"/>
                <w:lang w:val="de-CH"/>
              </w:rPr>
            </w:pPr>
            <w:r>
              <w:rPr>
                <w:sz w:val="16"/>
                <w:szCs w:val="16"/>
                <w:lang w:val="de-CH"/>
              </w:rPr>
              <w:t>Blau; mit rotem Ausrufezeichen, falls Massnahme notwendig</w:t>
            </w:r>
          </w:p>
          <w:p w14:paraId="5C040926" w14:textId="77777777" w:rsidR="000E561C" w:rsidRDefault="000E561C" w:rsidP="000E561C">
            <w:pPr>
              <w:pStyle w:val="TabellenStandard"/>
              <w:rPr>
                <w:sz w:val="16"/>
                <w:szCs w:val="16"/>
                <w:lang w:val="de-CH"/>
              </w:rPr>
            </w:pPr>
          </w:p>
          <w:p w14:paraId="754333C1" w14:textId="21DFCD0D" w:rsidR="000E561C" w:rsidRDefault="000E561C" w:rsidP="000E561C">
            <w:pPr>
              <w:pStyle w:val="TabellenStandard"/>
              <w:rPr>
                <w:sz w:val="16"/>
                <w:szCs w:val="16"/>
                <w:lang w:val="de-CH"/>
              </w:rPr>
            </w:pPr>
            <w:r>
              <w:rPr>
                <w:sz w:val="16"/>
                <w:szCs w:val="16"/>
                <w:lang w:val="de-CH"/>
              </w:rPr>
              <w:t>Stil-ID Darstellungskatalog: «P_ALR_kein»; «P_ALR_san»</w:t>
            </w:r>
          </w:p>
        </w:tc>
        <w:tc>
          <w:tcPr>
            <w:tcW w:w="3402" w:type="dxa"/>
          </w:tcPr>
          <w:p w14:paraId="2E257710" w14:textId="77777777" w:rsidR="000E561C" w:rsidRPr="00C90417" w:rsidRDefault="000E561C" w:rsidP="000E561C">
            <w:pPr>
              <w:pStyle w:val="TabellenStandard"/>
              <w:rPr>
                <w:noProof/>
                <w:lang w:val="de-CH"/>
              </w:rPr>
            </w:pPr>
          </w:p>
        </w:tc>
      </w:tr>
    </w:tbl>
    <w:p w14:paraId="1AF32AE7" w14:textId="77777777" w:rsidR="006A0471" w:rsidRDefault="006A0471" w:rsidP="006A0471"/>
    <w:p w14:paraId="64DE8594" w14:textId="031A2D7B" w:rsidR="001F1DF5" w:rsidRDefault="001F1DF5" w:rsidP="001F1DF5">
      <w:pPr>
        <w:pStyle w:val="berschrift3"/>
      </w:pPr>
      <w:bookmarkStart w:id="59" w:name="_Toc63262719"/>
      <w:r>
        <w:t xml:space="preserve">Massstabsabhängigkeit Planansicht </w:t>
      </w:r>
      <w:r w:rsidR="005B6ABA">
        <w:t>Abwasserbehandlung ländlicher Raum (ALR)</w:t>
      </w:r>
      <w:bookmarkEnd w:id="59"/>
      <w:r w:rsidR="005B6ABA">
        <w:t xml:space="preserve"> </w:t>
      </w:r>
    </w:p>
    <w:p w14:paraId="3ACF982A" w14:textId="5CFE10FE" w:rsidR="002A424B" w:rsidRDefault="00545D5E" w:rsidP="002A424B">
      <w:pPr>
        <w:pStyle w:val="Fliesstext"/>
        <w:rPr>
          <w:lang w:eastAsia="de-DE"/>
        </w:rPr>
      </w:pPr>
      <w:r>
        <w:rPr>
          <w:lang w:eastAsia="de-DE"/>
        </w:rPr>
        <w:fldChar w:fldCharType="begin"/>
      </w:r>
      <w:r>
        <w:rPr>
          <w:lang w:eastAsia="de-DE"/>
        </w:rPr>
        <w:instrText xml:space="preserve"> REF _Ref58314939 \h </w:instrText>
      </w:r>
      <w:r>
        <w:rPr>
          <w:lang w:eastAsia="de-DE"/>
        </w:rPr>
      </w:r>
      <w:r>
        <w:rPr>
          <w:lang w:eastAsia="de-DE"/>
        </w:rPr>
        <w:fldChar w:fldCharType="separate"/>
      </w:r>
      <w:r w:rsidR="00D46611">
        <w:t xml:space="preserve">Tabelle </w:t>
      </w:r>
      <w:r w:rsidR="00D46611">
        <w:rPr>
          <w:noProof/>
        </w:rPr>
        <w:t>7</w:t>
      </w:r>
      <w:r>
        <w:rPr>
          <w:lang w:eastAsia="de-DE"/>
        </w:rPr>
        <w:fldChar w:fldCharType="end"/>
      </w:r>
      <w:r>
        <w:rPr>
          <w:lang w:eastAsia="de-DE"/>
        </w:rPr>
        <w:t xml:space="preserve"> beschreibt die Objekte, welche je nach Massstabsbereich dargestellt werden.</w:t>
      </w:r>
      <w:r w:rsidR="002A424B">
        <w:rPr>
          <w:lang w:eastAsia="de-DE"/>
        </w:rPr>
        <w:t xml:space="preserve"> Für die massstabsabhängige Darstellung der </w:t>
      </w:r>
      <w:r w:rsidR="0043581A">
        <w:rPr>
          <w:lang w:eastAsia="de-DE"/>
        </w:rPr>
        <w:t>Layer</w:t>
      </w:r>
      <w:r w:rsidR="005A7F52">
        <w:rPr>
          <w:lang w:eastAsia="de-DE"/>
        </w:rPr>
        <w:t xml:space="preserve"> ohne</w:t>
      </w:r>
      <w:r w:rsidR="0043581A">
        <w:rPr>
          <w:lang w:eastAsia="de-DE"/>
        </w:rPr>
        <w:t xml:space="preserve"> Bezug zu </w:t>
      </w:r>
      <w:r w:rsidR="005A7F52">
        <w:rPr>
          <w:lang w:eastAsia="de-DE"/>
        </w:rPr>
        <w:t>der Abwasserbehandlung ländlicher Raum (ALR)</w:t>
      </w:r>
      <w:r w:rsidR="0043581A">
        <w:rPr>
          <w:lang w:eastAsia="de-DE"/>
        </w:rPr>
        <w:t xml:space="preserve"> </w:t>
      </w:r>
      <w:r w:rsidR="002A424B">
        <w:rPr>
          <w:lang w:eastAsia="de-DE"/>
        </w:rPr>
        <w:t xml:space="preserve">wird auf das Kapitel </w:t>
      </w:r>
      <w:r w:rsidR="002A424B">
        <w:rPr>
          <w:lang w:eastAsia="de-DE"/>
        </w:rPr>
        <w:fldChar w:fldCharType="begin"/>
      </w:r>
      <w:r w:rsidR="002A424B">
        <w:rPr>
          <w:lang w:eastAsia="de-DE"/>
        </w:rPr>
        <w:instrText xml:space="preserve"> REF _Ref58834148 \r \h </w:instrText>
      </w:r>
      <w:r w:rsidR="002A424B">
        <w:rPr>
          <w:lang w:eastAsia="de-DE"/>
        </w:rPr>
      </w:r>
      <w:r w:rsidR="002A424B">
        <w:rPr>
          <w:lang w:eastAsia="de-DE"/>
        </w:rPr>
        <w:fldChar w:fldCharType="separate"/>
      </w:r>
      <w:r w:rsidR="00D46611">
        <w:rPr>
          <w:lang w:eastAsia="de-DE"/>
        </w:rPr>
        <w:t>3.3</w:t>
      </w:r>
      <w:r w:rsidR="002A424B">
        <w:rPr>
          <w:lang w:eastAsia="de-DE"/>
        </w:rPr>
        <w:fldChar w:fldCharType="end"/>
      </w:r>
      <w:r w:rsidR="002A424B">
        <w:rPr>
          <w:lang w:eastAsia="de-DE"/>
        </w:rPr>
        <w:t xml:space="preserve"> verwiesen.</w:t>
      </w:r>
    </w:p>
    <w:p w14:paraId="279BE173" w14:textId="6C657C17" w:rsidR="00545D5E" w:rsidRDefault="00545D5E" w:rsidP="008B5177">
      <w:pPr>
        <w:pStyle w:val="Beschriftung"/>
        <w:keepNext/>
        <w:ind w:left="-851" w:firstLine="0"/>
      </w:pPr>
      <w:bookmarkStart w:id="60" w:name="_Ref58314939"/>
      <w:bookmarkStart w:id="61" w:name="_Toc63317071"/>
      <w:r>
        <w:t xml:space="preserve">Tabelle </w:t>
      </w:r>
      <w:r w:rsidR="00D46611">
        <w:fldChar w:fldCharType="begin"/>
      </w:r>
      <w:r w:rsidR="00D46611">
        <w:instrText xml:space="preserve"> SEQ Tabelle \* ARABIC </w:instrText>
      </w:r>
      <w:r w:rsidR="00D46611">
        <w:fldChar w:fldCharType="separate"/>
      </w:r>
      <w:r w:rsidR="00D46611">
        <w:rPr>
          <w:noProof/>
        </w:rPr>
        <w:t>7</w:t>
      </w:r>
      <w:r w:rsidR="00D46611">
        <w:rPr>
          <w:noProof/>
        </w:rPr>
        <w:fldChar w:fldCharType="end"/>
      </w:r>
      <w:bookmarkEnd w:id="60"/>
      <w:r>
        <w:t>: Sichtbare Objekte nach Massstabsbereich</w:t>
      </w:r>
      <w:r w:rsidR="00FC10FE">
        <w:t xml:space="preserve"> Planansicht </w:t>
      </w:r>
      <w:r w:rsidR="005A7F52">
        <w:t>Abwasserbehandlung ländlicher Raum (ALR)</w:t>
      </w:r>
      <w:bookmarkEnd w:id="61"/>
    </w:p>
    <w:tbl>
      <w:tblPr>
        <w:tblStyle w:val="Tabellenraster"/>
        <w:tblW w:w="8648" w:type="dxa"/>
        <w:tblInd w:w="-851"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1552"/>
        <w:gridCol w:w="2397"/>
        <w:gridCol w:w="1690"/>
        <w:gridCol w:w="3009"/>
      </w:tblGrid>
      <w:tr w:rsidR="005464E8" w:rsidRPr="007F5CA2" w14:paraId="128D3530" w14:textId="77777777" w:rsidTr="007D26F8">
        <w:tc>
          <w:tcPr>
            <w:tcW w:w="1560" w:type="dxa"/>
          </w:tcPr>
          <w:p w14:paraId="2224CAD3" w14:textId="77777777" w:rsidR="00545D5E" w:rsidRPr="001F47E2" w:rsidRDefault="00545D5E" w:rsidP="00E94778">
            <w:pPr>
              <w:pStyle w:val="TabellenStandard"/>
              <w:rPr>
                <w:i/>
                <w:sz w:val="16"/>
                <w:szCs w:val="16"/>
                <w:lang w:val="de-CH"/>
              </w:rPr>
            </w:pPr>
            <w:r>
              <w:rPr>
                <w:b/>
                <w:sz w:val="16"/>
                <w:szCs w:val="16"/>
                <w:lang w:val="de-CH"/>
              </w:rPr>
              <w:t>Massstabsbereich</w:t>
            </w:r>
          </w:p>
        </w:tc>
        <w:tc>
          <w:tcPr>
            <w:tcW w:w="2410" w:type="dxa"/>
          </w:tcPr>
          <w:p w14:paraId="7885D684" w14:textId="77777777" w:rsidR="00545D5E" w:rsidRPr="002A4B3C" w:rsidRDefault="00545D5E" w:rsidP="00E94778">
            <w:pPr>
              <w:pStyle w:val="TabellenStandard"/>
              <w:rPr>
                <w:b/>
                <w:sz w:val="16"/>
                <w:szCs w:val="16"/>
                <w:lang w:val="de-CH"/>
              </w:rPr>
            </w:pPr>
            <w:r>
              <w:rPr>
                <w:b/>
                <w:sz w:val="16"/>
                <w:szCs w:val="16"/>
                <w:lang w:val="de-CH"/>
              </w:rPr>
              <w:t>Sichtbare Objekte</w:t>
            </w:r>
          </w:p>
        </w:tc>
        <w:tc>
          <w:tcPr>
            <w:tcW w:w="1701" w:type="dxa"/>
          </w:tcPr>
          <w:p w14:paraId="41838C4D" w14:textId="77777777" w:rsidR="00545D5E" w:rsidRPr="002A4B3C" w:rsidRDefault="00545D5E" w:rsidP="00E94778">
            <w:pPr>
              <w:pStyle w:val="TabellenStandard"/>
              <w:rPr>
                <w:b/>
                <w:sz w:val="16"/>
                <w:szCs w:val="16"/>
                <w:lang w:val="de-CH"/>
              </w:rPr>
            </w:pPr>
            <w:r>
              <w:rPr>
                <w:b/>
                <w:sz w:val="16"/>
                <w:szCs w:val="16"/>
                <w:lang w:val="de-CH"/>
              </w:rPr>
              <w:t>Bemerkungen</w:t>
            </w:r>
          </w:p>
        </w:tc>
        <w:tc>
          <w:tcPr>
            <w:tcW w:w="2977" w:type="dxa"/>
          </w:tcPr>
          <w:p w14:paraId="6EAA33AC" w14:textId="77777777" w:rsidR="00545D5E" w:rsidRPr="002A4B3C" w:rsidRDefault="00545D5E" w:rsidP="00E94778">
            <w:pPr>
              <w:pStyle w:val="TabellenStandard"/>
              <w:ind w:left="-32" w:firstLine="32"/>
              <w:rPr>
                <w:b/>
                <w:sz w:val="16"/>
                <w:szCs w:val="16"/>
                <w:lang w:val="de-CH"/>
              </w:rPr>
            </w:pPr>
            <w:r>
              <w:rPr>
                <w:b/>
                <w:sz w:val="16"/>
                <w:szCs w:val="16"/>
                <w:lang w:val="de-CH"/>
              </w:rPr>
              <w:t>Beispiel</w:t>
            </w:r>
          </w:p>
        </w:tc>
      </w:tr>
      <w:tr w:rsidR="005464E8" w:rsidRPr="007F5CA2" w14:paraId="523AAA89" w14:textId="77777777" w:rsidTr="007D26F8">
        <w:tc>
          <w:tcPr>
            <w:tcW w:w="1560" w:type="dxa"/>
          </w:tcPr>
          <w:p w14:paraId="4E3E34E6" w14:textId="77777777" w:rsidR="00545D5E" w:rsidRPr="00582B42" w:rsidRDefault="00545D5E" w:rsidP="00E94778">
            <w:pPr>
              <w:pStyle w:val="TabellenStandard"/>
              <w:rPr>
                <w:sz w:val="16"/>
                <w:szCs w:val="16"/>
                <w:lang w:val="de-CH"/>
              </w:rPr>
            </w:pPr>
            <w:r>
              <w:rPr>
                <w:sz w:val="16"/>
                <w:szCs w:val="16"/>
                <w:lang w:val="de-CH"/>
              </w:rPr>
              <w:t>≤ 1:5’000</w:t>
            </w:r>
          </w:p>
        </w:tc>
        <w:tc>
          <w:tcPr>
            <w:tcW w:w="2410" w:type="dxa"/>
          </w:tcPr>
          <w:p w14:paraId="10EE6C58" w14:textId="77777777" w:rsidR="004977C8" w:rsidRDefault="004977C8" w:rsidP="004977C8">
            <w:pPr>
              <w:pStyle w:val="TabellenStandard"/>
              <w:rPr>
                <w:sz w:val="16"/>
                <w:szCs w:val="16"/>
                <w:lang w:val="de-CH"/>
              </w:rPr>
            </w:pPr>
            <w:r>
              <w:rPr>
                <w:sz w:val="16"/>
                <w:szCs w:val="16"/>
                <w:lang w:val="de-CH"/>
              </w:rPr>
              <w:t>Abwasserbehandlung im ländlichen Raum (ALR) inkl. Beschriftung der Einwohnerwerte</w:t>
            </w:r>
          </w:p>
          <w:p w14:paraId="1E67D08C" w14:textId="77777777" w:rsidR="00A80F13" w:rsidRDefault="00A80F13" w:rsidP="00A80F13">
            <w:pPr>
              <w:pStyle w:val="TabellenStandard"/>
              <w:rPr>
                <w:sz w:val="16"/>
                <w:szCs w:val="16"/>
                <w:lang w:val="de-CH"/>
              </w:rPr>
            </w:pPr>
            <w:r>
              <w:rPr>
                <w:sz w:val="16"/>
                <w:szCs w:val="16"/>
                <w:lang w:val="de-CH"/>
              </w:rPr>
              <w:t>Entwässerungsanlagen ohne Beschriftung (SBW beschriften): Regionale Hauptsammelkanäle</w:t>
            </w:r>
          </w:p>
          <w:p w14:paraId="0FB84A2D" w14:textId="77777777" w:rsidR="00A80F13" w:rsidRDefault="00A80F13" w:rsidP="00A80F13">
            <w:pPr>
              <w:pStyle w:val="TabellenStandard"/>
              <w:rPr>
                <w:sz w:val="16"/>
                <w:szCs w:val="16"/>
                <w:lang w:val="de-CH"/>
              </w:rPr>
            </w:pPr>
            <w:r>
              <w:rPr>
                <w:sz w:val="16"/>
                <w:szCs w:val="16"/>
                <w:lang w:val="de-CH"/>
              </w:rPr>
              <w:t>Sonderbauwerke</w:t>
            </w:r>
          </w:p>
          <w:p w14:paraId="5F7D79F3" w14:textId="3E6F005F" w:rsidR="002A424B" w:rsidRDefault="002A424B" w:rsidP="00E94778">
            <w:pPr>
              <w:pStyle w:val="TabellenStandard"/>
              <w:rPr>
                <w:sz w:val="16"/>
                <w:szCs w:val="16"/>
                <w:lang w:val="de-CH"/>
              </w:rPr>
            </w:pPr>
            <w:r>
              <w:rPr>
                <w:sz w:val="16"/>
                <w:szCs w:val="16"/>
                <w:lang w:val="de-CH"/>
              </w:rPr>
              <w:t>Anschlusspflicht an öffentliche Kanalisation</w:t>
            </w:r>
          </w:p>
          <w:p w14:paraId="36534F0A" w14:textId="77777777" w:rsidR="009A2F61" w:rsidRDefault="009A2F61" w:rsidP="009A2F61">
            <w:pPr>
              <w:pStyle w:val="TabellenStandard"/>
              <w:rPr>
                <w:sz w:val="16"/>
                <w:szCs w:val="16"/>
                <w:lang w:val="de-CH"/>
              </w:rPr>
            </w:pPr>
            <w:r>
              <w:rPr>
                <w:sz w:val="16"/>
                <w:szCs w:val="16"/>
                <w:lang w:val="de-CH"/>
              </w:rPr>
              <w:t>Perimeter des öffentlichen Kanalisationsbereiches</w:t>
            </w:r>
          </w:p>
          <w:p w14:paraId="350C0E92" w14:textId="1AF3A07D" w:rsidR="009A2F61" w:rsidRDefault="009A2F61" w:rsidP="009A2F61">
            <w:pPr>
              <w:pStyle w:val="TabellenStandard"/>
              <w:rPr>
                <w:sz w:val="16"/>
                <w:szCs w:val="16"/>
                <w:lang w:val="de-CH"/>
              </w:rPr>
            </w:pPr>
            <w:r>
              <w:rPr>
                <w:sz w:val="16"/>
                <w:szCs w:val="16"/>
                <w:lang w:val="de-CH"/>
              </w:rPr>
              <w:t>Bauzone/Reservezone</w:t>
            </w:r>
          </w:p>
          <w:p w14:paraId="438039D1" w14:textId="3DB8100F" w:rsidR="009A2F61" w:rsidRPr="00582B42" w:rsidRDefault="009A2F61" w:rsidP="00E94778">
            <w:pPr>
              <w:pStyle w:val="TabellenStandard"/>
              <w:rPr>
                <w:sz w:val="16"/>
                <w:szCs w:val="16"/>
                <w:lang w:val="de-CH"/>
              </w:rPr>
            </w:pPr>
            <w:r>
              <w:rPr>
                <w:sz w:val="16"/>
                <w:szCs w:val="16"/>
                <w:lang w:val="de-CH"/>
              </w:rPr>
              <w:t>Grundwasserschutzzone</w:t>
            </w:r>
          </w:p>
        </w:tc>
        <w:tc>
          <w:tcPr>
            <w:tcW w:w="1701" w:type="dxa"/>
          </w:tcPr>
          <w:p w14:paraId="2936CDBC" w14:textId="77777777" w:rsidR="00545D5E" w:rsidRPr="00582B42" w:rsidRDefault="00545D5E" w:rsidP="00E94778">
            <w:pPr>
              <w:pStyle w:val="TabellenStandard"/>
              <w:rPr>
                <w:sz w:val="16"/>
                <w:szCs w:val="16"/>
                <w:lang w:val="de-CH"/>
              </w:rPr>
            </w:pPr>
          </w:p>
        </w:tc>
        <w:tc>
          <w:tcPr>
            <w:tcW w:w="2977" w:type="dxa"/>
          </w:tcPr>
          <w:p w14:paraId="367F71BA" w14:textId="1F2F0BB3" w:rsidR="00545D5E" w:rsidRPr="00582B42" w:rsidRDefault="005464E8" w:rsidP="00E94778">
            <w:pPr>
              <w:pStyle w:val="TabellenStandard"/>
              <w:rPr>
                <w:sz w:val="16"/>
                <w:szCs w:val="16"/>
                <w:lang w:val="de-CH"/>
              </w:rPr>
            </w:pPr>
            <w:r>
              <w:rPr>
                <w:noProof/>
                <w:lang w:val="de-CH"/>
              </w:rPr>
              <w:drawing>
                <wp:inline distT="0" distB="0" distL="0" distR="0" wp14:anchorId="6AE09769" wp14:editId="4BBD0253">
                  <wp:extent cx="1756178" cy="1736203"/>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r="14386"/>
                          <a:stretch/>
                        </pic:blipFill>
                        <pic:spPr bwMode="auto">
                          <a:xfrm>
                            <a:off x="0" y="0"/>
                            <a:ext cx="1790938" cy="1770568"/>
                          </a:xfrm>
                          <a:prstGeom prst="rect">
                            <a:avLst/>
                          </a:prstGeom>
                          <a:ln>
                            <a:noFill/>
                          </a:ln>
                          <a:extLst>
                            <a:ext uri="{53640926-AAD7-44D8-BBD7-CCE9431645EC}">
                              <a14:shadowObscured xmlns:a14="http://schemas.microsoft.com/office/drawing/2010/main"/>
                            </a:ext>
                          </a:extLst>
                        </pic:spPr>
                      </pic:pic>
                    </a:graphicData>
                  </a:graphic>
                </wp:inline>
              </w:drawing>
            </w:r>
          </w:p>
        </w:tc>
      </w:tr>
      <w:tr w:rsidR="005464E8" w:rsidRPr="007F5CA2" w14:paraId="773F8703" w14:textId="77777777" w:rsidTr="007D26F8">
        <w:tc>
          <w:tcPr>
            <w:tcW w:w="1560" w:type="dxa"/>
          </w:tcPr>
          <w:p w14:paraId="2FAD2BED" w14:textId="77777777" w:rsidR="00545D5E" w:rsidRDefault="00545D5E" w:rsidP="00E94778">
            <w:pPr>
              <w:pStyle w:val="TabellenStandard"/>
              <w:rPr>
                <w:sz w:val="16"/>
                <w:szCs w:val="16"/>
                <w:lang w:val="de-CH"/>
              </w:rPr>
            </w:pPr>
            <w:r>
              <w:rPr>
                <w:sz w:val="16"/>
                <w:szCs w:val="16"/>
                <w:lang w:val="de-CH"/>
              </w:rPr>
              <w:t>&lt; 1:2'500 bis ≥ 1:5’000</w:t>
            </w:r>
          </w:p>
        </w:tc>
        <w:tc>
          <w:tcPr>
            <w:tcW w:w="2410" w:type="dxa"/>
          </w:tcPr>
          <w:p w14:paraId="2B00B4C0" w14:textId="77777777" w:rsidR="004977C8" w:rsidRDefault="004977C8" w:rsidP="004977C8">
            <w:pPr>
              <w:pStyle w:val="TabellenStandard"/>
              <w:rPr>
                <w:sz w:val="16"/>
                <w:szCs w:val="16"/>
                <w:lang w:val="de-CH"/>
              </w:rPr>
            </w:pPr>
            <w:r>
              <w:rPr>
                <w:sz w:val="16"/>
                <w:szCs w:val="16"/>
                <w:lang w:val="de-CH"/>
              </w:rPr>
              <w:t>Abwasserbehandlung im ländlichen Raum (ALR) inkl. Beschriftung der Einwohnerwerte</w:t>
            </w:r>
          </w:p>
          <w:p w14:paraId="75CCA974" w14:textId="2F70E0A4" w:rsidR="00A80F13" w:rsidRDefault="00A80F13" w:rsidP="00A80F13">
            <w:pPr>
              <w:pStyle w:val="TabellenStandard"/>
              <w:rPr>
                <w:sz w:val="16"/>
                <w:szCs w:val="16"/>
                <w:lang w:val="de-CH"/>
              </w:rPr>
            </w:pPr>
            <w:r>
              <w:rPr>
                <w:sz w:val="16"/>
                <w:szCs w:val="16"/>
                <w:lang w:val="de-CH"/>
              </w:rPr>
              <w:t xml:space="preserve">Entwässerungsanlagen ohne Beschriftung (SBW </w:t>
            </w:r>
            <w:r w:rsidR="007D26F8">
              <w:rPr>
                <w:sz w:val="16"/>
                <w:szCs w:val="16"/>
                <w:lang w:val="de-CH"/>
              </w:rPr>
              <w:t>b</w:t>
            </w:r>
            <w:r>
              <w:rPr>
                <w:sz w:val="16"/>
                <w:szCs w:val="16"/>
                <w:lang w:val="de-CH"/>
              </w:rPr>
              <w:t>eschriften): Regionale Hauptsammelkanäle</w:t>
            </w:r>
          </w:p>
          <w:p w14:paraId="478DB2AA" w14:textId="77777777" w:rsidR="00A80F13" w:rsidRDefault="00A80F13" w:rsidP="00A80F13">
            <w:pPr>
              <w:pStyle w:val="TabellenStandard"/>
              <w:rPr>
                <w:sz w:val="16"/>
                <w:szCs w:val="16"/>
                <w:lang w:val="de-CH"/>
              </w:rPr>
            </w:pPr>
            <w:r>
              <w:rPr>
                <w:sz w:val="16"/>
                <w:szCs w:val="16"/>
                <w:lang w:val="de-CH"/>
              </w:rPr>
              <w:t>Sonderbauwerke</w:t>
            </w:r>
          </w:p>
          <w:p w14:paraId="154A0463" w14:textId="77777777" w:rsidR="00545D5E" w:rsidRDefault="00722A3E" w:rsidP="00722A3E">
            <w:pPr>
              <w:pStyle w:val="TabellenStandard"/>
              <w:rPr>
                <w:sz w:val="16"/>
                <w:szCs w:val="16"/>
                <w:lang w:val="de-CH"/>
              </w:rPr>
            </w:pPr>
            <w:r>
              <w:rPr>
                <w:sz w:val="16"/>
                <w:szCs w:val="16"/>
                <w:lang w:val="de-CH"/>
              </w:rPr>
              <w:lastRenderedPageBreak/>
              <w:t>Anschlusspflicht an öffentliche Kanalisation</w:t>
            </w:r>
          </w:p>
          <w:p w14:paraId="693DE15C" w14:textId="77777777" w:rsidR="009A2F61" w:rsidRDefault="009A2F61" w:rsidP="009A2F61">
            <w:pPr>
              <w:pStyle w:val="TabellenStandard"/>
              <w:rPr>
                <w:sz w:val="16"/>
                <w:szCs w:val="16"/>
                <w:lang w:val="de-CH"/>
              </w:rPr>
            </w:pPr>
            <w:r>
              <w:rPr>
                <w:sz w:val="16"/>
                <w:szCs w:val="16"/>
                <w:lang w:val="de-CH"/>
              </w:rPr>
              <w:t>Perimeter des öffentlichen Kanalisationsbereiches</w:t>
            </w:r>
          </w:p>
          <w:p w14:paraId="1B26B732" w14:textId="77777777" w:rsidR="009A2F61" w:rsidRDefault="009A2F61" w:rsidP="00722A3E">
            <w:pPr>
              <w:pStyle w:val="TabellenStandard"/>
              <w:rPr>
                <w:sz w:val="16"/>
                <w:szCs w:val="16"/>
                <w:lang w:val="de-CH"/>
              </w:rPr>
            </w:pPr>
            <w:r>
              <w:rPr>
                <w:sz w:val="16"/>
                <w:szCs w:val="16"/>
                <w:lang w:val="de-CH"/>
              </w:rPr>
              <w:t>Bauzone/Reservezone</w:t>
            </w:r>
          </w:p>
          <w:p w14:paraId="217AFAFE" w14:textId="30A45CE5" w:rsidR="009A2F61" w:rsidRPr="00582B42" w:rsidRDefault="009A2F61" w:rsidP="00722A3E">
            <w:pPr>
              <w:pStyle w:val="TabellenStandard"/>
              <w:rPr>
                <w:sz w:val="16"/>
                <w:szCs w:val="16"/>
                <w:lang w:val="de-CH"/>
              </w:rPr>
            </w:pPr>
            <w:r>
              <w:rPr>
                <w:sz w:val="16"/>
                <w:szCs w:val="16"/>
                <w:lang w:val="de-CH"/>
              </w:rPr>
              <w:t>Grundwasserschutzzone</w:t>
            </w:r>
          </w:p>
        </w:tc>
        <w:tc>
          <w:tcPr>
            <w:tcW w:w="1701" w:type="dxa"/>
          </w:tcPr>
          <w:p w14:paraId="05FB983A" w14:textId="77777777" w:rsidR="00545D5E" w:rsidRPr="00582B42" w:rsidRDefault="00545D5E" w:rsidP="00E94778">
            <w:pPr>
              <w:pStyle w:val="TabellenStandard"/>
              <w:rPr>
                <w:sz w:val="16"/>
                <w:szCs w:val="16"/>
                <w:lang w:val="de-CH"/>
              </w:rPr>
            </w:pPr>
          </w:p>
        </w:tc>
        <w:tc>
          <w:tcPr>
            <w:tcW w:w="2977" w:type="dxa"/>
          </w:tcPr>
          <w:p w14:paraId="200B9428" w14:textId="122FE42F" w:rsidR="00545D5E" w:rsidRPr="00582B42" w:rsidRDefault="00545D5E" w:rsidP="00E94778">
            <w:pPr>
              <w:pStyle w:val="TabellenStandard"/>
              <w:rPr>
                <w:sz w:val="16"/>
                <w:szCs w:val="16"/>
                <w:lang w:val="de-CH"/>
              </w:rPr>
            </w:pPr>
          </w:p>
        </w:tc>
      </w:tr>
      <w:tr w:rsidR="005464E8" w:rsidRPr="007F5CA2" w14:paraId="4B1B50D2" w14:textId="77777777" w:rsidTr="007D26F8">
        <w:tc>
          <w:tcPr>
            <w:tcW w:w="1560" w:type="dxa"/>
          </w:tcPr>
          <w:p w14:paraId="5B2B7F0A" w14:textId="77777777" w:rsidR="00545D5E" w:rsidRDefault="00545D5E" w:rsidP="00E94778">
            <w:pPr>
              <w:pStyle w:val="TabellenStandard"/>
              <w:rPr>
                <w:sz w:val="16"/>
                <w:szCs w:val="16"/>
                <w:lang w:val="de-CH"/>
              </w:rPr>
            </w:pPr>
            <w:r>
              <w:rPr>
                <w:sz w:val="16"/>
                <w:szCs w:val="16"/>
                <w:lang w:val="de-CH"/>
              </w:rPr>
              <w:t>&lt; 1:1'000 bis ≥ 1:2’500</w:t>
            </w:r>
          </w:p>
        </w:tc>
        <w:tc>
          <w:tcPr>
            <w:tcW w:w="2410" w:type="dxa"/>
          </w:tcPr>
          <w:p w14:paraId="4E04A365" w14:textId="77777777" w:rsidR="004977C8" w:rsidRDefault="004977C8" w:rsidP="004977C8">
            <w:pPr>
              <w:pStyle w:val="TabellenStandard"/>
              <w:rPr>
                <w:sz w:val="16"/>
                <w:szCs w:val="16"/>
                <w:lang w:val="de-CH"/>
              </w:rPr>
            </w:pPr>
            <w:r>
              <w:rPr>
                <w:sz w:val="16"/>
                <w:szCs w:val="16"/>
                <w:lang w:val="de-CH"/>
              </w:rPr>
              <w:t>Abwasserbehandlung im ländlichen Raum (ALR) inkl. Beschriftung der Einwohnerwerte</w:t>
            </w:r>
          </w:p>
          <w:p w14:paraId="2AEF4E5A" w14:textId="77777777" w:rsidR="00A80F13" w:rsidRDefault="00A80F13" w:rsidP="00A80F13">
            <w:pPr>
              <w:pStyle w:val="TabellenStandard"/>
              <w:rPr>
                <w:sz w:val="16"/>
                <w:szCs w:val="16"/>
                <w:lang w:val="de-CH"/>
              </w:rPr>
            </w:pPr>
            <w:r>
              <w:rPr>
                <w:sz w:val="16"/>
                <w:szCs w:val="16"/>
                <w:lang w:val="de-CH"/>
              </w:rPr>
              <w:t>Entwässerungsanlagen Ist</w:t>
            </w:r>
          </w:p>
          <w:p w14:paraId="399DA2B8" w14:textId="77777777" w:rsidR="00A80F13" w:rsidRDefault="00A80F13" w:rsidP="00A80F13">
            <w:pPr>
              <w:pStyle w:val="TabellenStandard"/>
              <w:rPr>
                <w:sz w:val="16"/>
                <w:szCs w:val="16"/>
                <w:lang w:val="de-CH"/>
              </w:rPr>
            </w:pPr>
            <w:r>
              <w:rPr>
                <w:sz w:val="16"/>
                <w:szCs w:val="16"/>
                <w:lang w:val="de-CH"/>
              </w:rPr>
              <w:t>Sonderbauwerke Ist</w:t>
            </w:r>
          </w:p>
          <w:p w14:paraId="28A6E9D3" w14:textId="77777777" w:rsidR="00545D5E" w:rsidRDefault="00722A3E" w:rsidP="00722A3E">
            <w:pPr>
              <w:pStyle w:val="TabellenStandard"/>
              <w:rPr>
                <w:sz w:val="16"/>
                <w:szCs w:val="16"/>
                <w:lang w:val="de-CH"/>
              </w:rPr>
            </w:pPr>
            <w:r>
              <w:rPr>
                <w:sz w:val="16"/>
                <w:szCs w:val="16"/>
                <w:lang w:val="de-CH"/>
              </w:rPr>
              <w:t>Anschlusspflicht an öffentliche Kanalisation</w:t>
            </w:r>
          </w:p>
          <w:p w14:paraId="6AEBF2EC" w14:textId="77777777" w:rsidR="009A2F61" w:rsidRDefault="009A2F61" w:rsidP="009A2F61">
            <w:pPr>
              <w:pStyle w:val="TabellenStandard"/>
              <w:rPr>
                <w:sz w:val="16"/>
                <w:szCs w:val="16"/>
                <w:lang w:val="de-CH"/>
              </w:rPr>
            </w:pPr>
            <w:r>
              <w:rPr>
                <w:sz w:val="16"/>
                <w:szCs w:val="16"/>
                <w:lang w:val="de-CH"/>
              </w:rPr>
              <w:t>Perimeter des öffentlichen Kanalisationsbereiches</w:t>
            </w:r>
          </w:p>
          <w:p w14:paraId="51044D22" w14:textId="77777777" w:rsidR="009A2F61" w:rsidRDefault="009A2F61" w:rsidP="00722A3E">
            <w:pPr>
              <w:pStyle w:val="TabellenStandard"/>
              <w:rPr>
                <w:sz w:val="16"/>
                <w:szCs w:val="16"/>
                <w:lang w:val="de-CH"/>
              </w:rPr>
            </w:pPr>
            <w:r>
              <w:rPr>
                <w:sz w:val="16"/>
                <w:szCs w:val="16"/>
                <w:lang w:val="de-CH"/>
              </w:rPr>
              <w:t>Bauzone/Reservezone</w:t>
            </w:r>
          </w:p>
          <w:p w14:paraId="2EB593B3" w14:textId="035795D6" w:rsidR="009A2F61" w:rsidRPr="00582B42" w:rsidRDefault="009A2F61" w:rsidP="00722A3E">
            <w:pPr>
              <w:pStyle w:val="TabellenStandard"/>
              <w:rPr>
                <w:sz w:val="16"/>
                <w:szCs w:val="16"/>
                <w:lang w:val="de-CH"/>
              </w:rPr>
            </w:pPr>
            <w:r>
              <w:rPr>
                <w:sz w:val="16"/>
                <w:szCs w:val="16"/>
                <w:lang w:val="de-CH"/>
              </w:rPr>
              <w:t>Grundwasserschutzzone</w:t>
            </w:r>
          </w:p>
        </w:tc>
        <w:tc>
          <w:tcPr>
            <w:tcW w:w="1701" w:type="dxa"/>
          </w:tcPr>
          <w:p w14:paraId="06F0178B" w14:textId="77777777" w:rsidR="00545D5E" w:rsidRPr="00582B42" w:rsidRDefault="00545D5E" w:rsidP="00E94778">
            <w:pPr>
              <w:pStyle w:val="TabellenStandard"/>
              <w:rPr>
                <w:sz w:val="16"/>
                <w:szCs w:val="16"/>
                <w:lang w:val="de-CH"/>
              </w:rPr>
            </w:pPr>
          </w:p>
        </w:tc>
        <w:tc>
          <w:tcPr>
            <w:tcW w:w="2977" w:type="dxa"/>
          </w:tcPr>
          <w:p w14:paraId="43C3D6FC" w14:textId="26B72017" w:rsidR="00545D5E" w:rsidRPr="00582B42" w:rsidRDefault="005464E8" w:rsidP="00E94778">
            <w:pPr>
              <w:pStyle w:val="TabellenStandard"/>
              <w:rPr>
                <w:sz w:val="16"/>
                <w:szCs w:val="16"/>
                <w:lang w:val="de-CH"/>
              </w:rPr>
            </w:pPr>
            <w:r>
              <w:rPr>
                <w:noProof/>
                <w:lang w:val="de-CH"/>
              </w:rPr>
              <w:drawing>
                <wp:inline distT="0" distB="0" distL="0" distR="0" wp14:anchorId="5A56E467" wp14:editId="40E3C3DC">
                  <wp:extent cx="1773602" cy="1261640"/>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837813" cy="1307316"/>
                          </a:xfrm>
                          <a:prstGeom prst="rect">
                            <a:avLst/>
                          </a:prstGeom>
                        </pic:spPr>
                      </pic:pic>
                    </a:graphicData>
                  </a:graphic>
                </wp:inline>
              </w:drawing>
            </w:r>
          </w:p>
        </w:tc>
      </w:tr>
      <w:tr w:rsidR="005464E8" w:rsidRPr="007F5CA2" w14:paraId="5CC369D9" w14:textId="77777777" w:rsidTr="007D26F8">
        <w:tc>
          <w:tcPr>
            <w:tcW w:w="1560" w:type="dxa"/>
          </w:tcPr>
          <w:p w14:paraId="71F868DE" w14:textId="77777777" w:rsidR="00545D5E" w:rsidRDefault="00545D5E" w:rsidP="00E94778">
            <w:pPr>
              <w:pStyle w:val="TabellenStandard"/>
              <w:rPr>
                <w:sz w:val="16"/>
                <w:szCs w:val="16"/>
                <w:lang w:val="de-CH"/>
              </w:rPr>
            </w:pPr>
            <w:r>
              <w:rPr>
                <w:sz w:val="16"/>
                <w:szCs w:val="16"/>
                <w:lang w:val="de-CH"/>
              </w:rPr>
              <w:t>&lt; 1:250 bis ≥ 1:1’000</w:t>
            </w:r>
          </w:p>
        </w:tc>
        <w:tc>
          <w:tcPr>
            <w:tcW w:w="2410" w:type="dxa"/>
          </w:tcPr>
          <w:p w14:paraId="6A077523" w14:textId="77777777" w:rsidR="004977C8" w:rsidRDefault="004977C8" w:rsidP="004977C8">
            <w:pPr>
              <w:pStyle w:val="TabellenStandard"/>
              <w:rPr>
                <w:sz w:val="16"/>
                <w:szCs w:val="16"/>
                <w:lang w:val="de-CH"/>
              </w:rPr>
            </w:pPr>
            <w:r>
              <w:rPr>
                <w:sz w:val="16"/>
                <w:szCs w:val="16"/>
                <w:lang w:val="de-CH"/>
              </w:rPr>
              <w:t>Abwasserbehandlung im ländlichen Raum (ALR) inkl. Beschriftung der Einwohnerwerte</w:t>
            </w:r>
          </w:p>
          <w:p w14:paraId="226BFA48" w14:textId="77777777" w:rsidR="00A80F13" w:rsidRDefault="00A80F13" w:rsidP="00A80F13">
            <w:pPr>
              <w:pStyle w:val="TabellenStandard"/>
              <w:rPr>
                <w:sz w:val="16"/>
                <w:szCs w:val="16"/>
                <w:lang w:val="de-CH"/>
              </w:rPr>
            </w:pPr>
            <w:r>
              <w:rPr>
                <w:sz w:val="16"/>
                <w:szCs w:val="16"/>
                <w:lang w:val="de-CH"/>
              </w:rPr>
              <w:t>Entwässerungsanlagen Ist</w:t>
            </w:r>
          </w:p>
          <w:p w14:paraId="236D600B" w14:textId="77777777" w:rsidR="00A80F13" w:rsidRDefault="00A80F13" w:rsidP="00A80F13">
            <w:pPr>
              <w:pStyle w:val="TabellenStandard"/>
              <w:rPr>
                <w:sz w:val="16"/>
                <w:szCs w:val="16"/>
                <w:lang w:val="de-CH"/>
              </w:rPr>
            </w:pPr>
            <w:r>
              <w:rPr>
                <w:sz w:val="16"/>
                <w:szCs w:val="16"/>
                <w:lang w:val="de-CH"/>
              </w:rPr>
              <w:t>Sonderbauwerke Ist</w:t>
            </w:r>
          </w:p>
          <w:p w14:paraId="1C4249A6" w14:textId="77777777" w:rsidR="00545D5E" w:rsidRDefault="00722A3E" w:rsidP="00722A3E">
            <w:pPr>
              <w:pStyle w:val="TabellenStandard"/>
              <w:rPr>
                <w:sz w:val="16"/>
                <w:szCs w:val="16"/>
                <w:lang w:val="de-CH"/>
              </w:rPr>
            </w:pPr>
            <w:r>
              <w:rPr>
                <w:sz w:val="16"/>
                <w:szCs w:val="16"/>
                <w:lang w:val="de-CH"/>
              </w:rPr>
              <w:t>Anschlusspflicht an öffentliche Kanalisation</w:t>
            </w:r>
          </w:p>
          <w:p w14:paraId="13B02497" w14:textId="77777777" w:rsidR="009A2F61" w:rsidRDefault="009A2F61" w:rsidP="009A2F61">
            <w:pPr>
              <w:pStyle w:val="TabellenStandard"/>
              <w:rPr>
                <w:sz w:val="16"/>
                <w:szCs w:val="16"/>
                <w:lang w:val="de-CH"/>
              </w:rPr>
            </w:pPr>
            <w:r>
              <w:rPr>
                <w:sz w:val="16"/>
                <w:szCs w:val="16"/>
                <w:lang w:val="de-CH"/>
              </w:rPr>
              <w:t>Perimeter des öffentlichen Kanalisationsbereiches</w:t>
            </w:r>
          </w:p>
          <w:p w14:paraId="388B92DA" w14:textId="77777777" w:rsidR="009A2F61" w:rsidRDefault="009A2F61" w:rsidP="00722A3E">
            <w:pPr>
              <w:pStyle w:val="TabellenStandard"/>
              <w:rPr>
                <w:sz w:val="16"/>
                <w:szCs w:val="16"/>
                <w:lang w:val="de-CH"/>
              </w:rPr>
            </w:pPr>
            <w:r>
              <w:rPr>
                <w:sz w:val="16"/>
                <w:szCs w:val="16"/>
                <w:lang w:val="de-CH"/>
              </w:rPr>
              <w:t>Bauzone/Reservezone</w:t>
            </w:r>
          </w:p>
          <w:p w14:paraId="61DC1205" w14:textId="23C3710C" w:rsidR="009A2F61" w:rsidRPr="00582B42" w:rsidRDefault="009A2F61" w:rsidP="00722A3E">
            <w:pPr>
              <w:pStyle w:val="TabellenStandard"/>
              <w:rPr>
                <w:sz w:val="16"/>
                <w:szCs w:val="16"/>
                <w:lang w:val="de-CH"/>
              </w:rPr>
            </w:pPr>
            <w:r>
              <w:rPr>
                <w:sz w:val="16"/>
                <w:szCs w:val="16"/>
                <w:lang w:val="de-CH"/>
              </w:rPr>
              <w:t>Grundwasserschutzzone</w:t>
            </w:r>
          </w:p>
        </w:tc>
        <w:tc>
          <w:tcPr>
            <w:tcW w:w="1701" w:type="dxa"/>
          </w:tcPr>
          <w:p w14:paraId="52AC2FF1" w14:textId="77777777" w:rsidR="00545D5E" w:rsidRPr="00582B42" w:rsidRDefault="00545D5E" w:rsidP="00E94778">
            <w:pPr>
              <w:pStyle w:val="TabellenStandard"/>
              <w:rPr>
                <w:sz w:val="16"/>
                <w:szCs w:val="16"/>
                <w:lang w:val="de-CH"/>
              </w:rPr>
            </w:pPr>
          </w:p>
        </w:tc>
        <w:tc>
          <w:tcPr>
            <w:tcW w:w="2977" w:type="dxa"/>
          </w:tcPr>
          <w:p w14:paraId="32B8207F" w14:textId="77777777" w:rsidR="00545D5E" w:rsidRPr="00582B42" w:rsidRDefault="00545D5E" w:rsidP="00E94778">
            <w:pPr>
              <w:pStyle w:val="TabellenStandard"/>
              <w:rPr>
                <w:sz w:val="16"/>
                <w:szCs w:val="16"/>
                <w:lang w:val="de-CH"/>
              </w:rPr>
            </w:pPr>
          </w:p>
        </w:tc>
      </w:tr>
      <w:tr w:rsidR="005464E8" w:rsidRPr="007F5CA2" w14:paraId="131AB994" w14:textId="77777777" w:rsidTr="007D26F8">
        <w:tc>
          <w:tcPr>
            <w:tcW w:w="1560" w:type="dxa"/>
          </w:tcPr>
          <w:p w14:paraId="4FC08F22" w14:textId="77777777" w:rsidR="00545D5E" w:rsidRDefault="00545D5E" w:rsidP="00E94778">
            <w:pPr>
              <w:pStyle w:val="TabellenStandard"/>
              <w:rPr>
                <w:sz w:val="16"/>
                <w:szCs w:val="16"/>
                <w:lang w:val="de-CH"/>
              </w:rPr>
            </w:pPr>
            <w:r>
              <w:rPr>
                <w:sz w:val="16"/>
                <w:szCs w:val="16"/>
                <w:lang w:val="de-CH"/>
              </w:rPr>
              <w:t>≥ 1:250</w:t>
            </w:r>
          </w:p>
        </w:tc>
        <w:tc>
          <w:tcPr>
            <w:tcW w:w="2410" w:type="dxa"/>
          </w:tcPr>
          <w:p w14:paraId="64239B11" w14:textId="77777777" w:rsidR="004977C8" w:rsidRDefault="004977C8" w:rsidP="004977C8">
            <w:pPr>
              <w:pStyle w:val="TabellenStandard"/>
              <w:rPr>
                <w:sz w:val="16"/>
                <w:szCs w:val="16"/>
                <w:lang w:val="de-CH"/>
              </w:rPr>
            </w:pPr>
            <w:r>
              <w:rPr>
                <w:sz w:val="16"/>
                <w:szCs w:val="16"/>
                <w:lang w:val="de-CH"/>
              </w:rPr>
              <w:t>Abwasserbehandlung im ländlichen Raum (ALR) inkl. Beschriftung der Einwohnerwerte</w:t>
            </w:r>
          </w:p>
          <w:p w14:paraId="2BC61EE2" w14:textId="77777777" w:rsidR="00A80F13" w:rsidRDefault="00A80F13" w:rsidP="00A80F13">
            <w:pPr>
              <w:pStyle w:val="TabellenStandard"/>
              <w:rPr>
                <w:sz w:val="16"/>
                <w:szCs w:val="16"/>
                <w:lang w:val="de-CH"/>
              </w:rPr>
            </w:pPr>
            <w:r>
              <w:rPr>
                <w:sz w:val="16"/>
                <w:szCs w:val="16"/>
                <w:lang w:val="de-CH"/>
              </w:rPr>
              <w:t>Entwässerungsanlagen Ist</w:t>
            </w:r>
          </w:p>
          <w:p w14:paraId="6A9B8F8D" w14:textId="77777777" w:rsidR="00A80F13" w:rsidRDefault="00A80F13" w:rsidP="00A80F13">
            <w:pPr>
              <w:pStyle w:val="TabellenStandard"/>
              <w:rPr>
                <w:sz w:val="16"/>
                <w:szCs w:val="16"/>
                <w:lang w:val="de-CH"/>
              </w:rPr>
            </w:pPr>
            <w:r>
              <w:rPr>
                <w:sz w:val="16"/>
                <w:szCs w:val="16"/>
                <w:lang w:val="de-CH"/>
              </w:rPr>
              <w:t>Sonderbauwerke Ist</w:t>
            </w:r>
          </w:p>
          <w:p w14:paraId="12A24469" w14:textId="77777777" w:rsidR="00545D5E" w:rsidRDefault="00722A3E" w:rsidP="00722A3E">
            <w:pPr>
              <w:pStyle w:val="TabellenStandard"/>
              <w:rPr>
                <w:sz w:val="16"/>
                <w:szCs w:val="16"/>
                <w:lang w:val="de-CH"/>
              </w:rPr>
            </w:pPr>
            <w:r>
              <w:rPr>
                <w:sz w:val="16"/>
                <w:szCs w:val="16"/>
                <w:lang w:val="de-CH"/>
              </w:rPr>
              <w:t>Anschlusspflicht an öffentliche Kanalisation</w:t>
            </w:r>
          </w:p>
          <w:p w14:paraId="5E497FB7" w14:textId="77777777" w:rsidR="009A2F61" w:rsidRDefault="009A2F61" w:rsidP="009A2F61">
            <w:pPr>
              <w:pStyle w:val="TabellenStandard"/>
              <w:rPr>
                <w:sz w:val="16"/>
                <w:szCs w:val="16"/>
                <w:lang w:val="de-CH"/>
              </w:rPr>
            </w:pPr>
            <w:r>
              <w:rPr>
                <w:sz w:val="16"/>
                <w:szCs w:val="16"/>
                <w:lang w:val="de-CH"/>
              </w:rPr>
              <w:t>Perimeter des öffentlichen Kanalisationsbereiches</w:t>
            </w:r>
          </w:p>
          <w:p w14:paraId="575B5E0F" w14:textId="77777777" w:rsidR="009A2F61" w:rsidRDefault="009A2F61" w:rsidP="00722A3E">
            <w:pPr>
              <w:pStyle w:val="TabellenStandard"/>
              <w:rPr>
                <w:sz w:val="16"/>
                <w:szCs w:val="16"/>
                <w:lang w:val="de-CH"/>
              </w:rPr>
            </w:pPr>
            <w:r>
              <w:rPr>
                <w:sz w:val="16"/>
                <w:szCs w:val="16"/>
                <w:lang w:val="de-CH"/>
              </w:rPr>
              <w:t>Bauzone/Reservezone</w:t>
            </w:r>
          </w:p>
          <w:p w14:paraId="293FFB5F" w14:textId="0AA04A89" w:rsidR="009A2F61" w:rsidRPr="00582B42" w:rsidRDefault="009A2F61" w:rsidP="00722A3E">
            <w:pPr>
              <w:pStyle w:val="TabellenStandard"/>
              <w:rPr>
                <w:sz w:val="16"/>
                <w:szCs w:val="16"/>
                <w:lang w:val="de-CH"/>
              </w:rPr>
            </w:pPr>
            <w:r>
              <w:rPr>
                <w:sz w:val="16"/>
                <w:szCs w:val="16"/>
                <w:lang w:val="de-CH"/>
              </w:rPr>
              <w:t>Grundwasserschutzzone</w:t>
            </w:r>
          </w:p>
        </w:tc>
        <w:tc>
          <w:tcPr>
            <w:tcW w:w="1701" w:type="dxa"/>
          </w:tcPr>
          <w:p w14:paraId="169B3432" w14:textId="77777777" w:rsidR="00545D5E" w:rsidRPr="00582B42" w:rsidRDefault="00545D5E" w:rsidP="00E94778">
            <w:pPr>
              <w:pStyle w:val="TabellenStandard"/>
              <w:rPr>
                <w:sz w:val="16"/>
                <w:szCs w:val="16"/>
                <w:lang w:val="de-CH"/>
              </w:rPr>
            </w:pPr>
          </w:p>
        </w:tc>
        <w:tc>
          <w:tcPr>
            <w:tcW w:w="2977" w:type="dxa"/>
          </w:tcPr>
          <w:p w14:paraId="5B2E1CFB" w14:textId="77777777" w:rsidR="00545D5E" w:rsidRPr="00582B42" w:rsidRDefault="00545D5E" w:rsidP="00E94778">
            <w:pPr>
              <w:pStyle w:val="TabellenStandard"/>
              <w:rPr>
                <w:sz w:val="16"/>
                <w:szCs w:val="16"/>
                <w:lang w:val="de-CH"/>
              </w:rPr>
            </w:pPr>
          </w:p>
        </w:tc>
      </w:tr>
    </w:tbl>
    <w:p w14:paraId="31811173" w14:textId="193972B9" w:rsidR="00154B4A" w:rsidRDefault="00335EE7" w:rsidP="00154B4A">
      <w:pPr>
        <w:pStyle w:val="berschrift2"/>
      </w:pPr>
      <w:bookmarkStart w:id="62" w:name="_Toc63262720"/>
      <w:r>
        <w:lastRenderedPageBreak/>
        <w:t xml:space="preserve">Planansicht </w:t>
      </w:r>
      <w:r w:rsidR="00154B4A">
        <w:t>Zu</w:t>
      </w:r>
      <w:r w:rsidR="00B071E5">
        <w:t>standsplan Teileinzugsgebiet I</w:t>
      </w:r>
      <w:r w:rsidR="00D15D79">
        <w:t>ST-Zustand</w:t>
      </w:r>
      <w:bookmarkEnd w:id="62"/>
    </w:p>
    <w:p w14:paraId="3FD97490" w14:textId="47F5D172" w:rsidR="00957705" w:rsidRDefault="00056046" w:rsidP="00056046">
      <w:pPr>
        <w:pStyle w:val="Fliesstext"/>
        <w:rPr>
          <w:lang w:eastAsia="de-DE"/>
        </w:rPr>
      </w:pPr>
      <w:r>
        <w:rPr>
          <w:lang w:eastAsia="de-DE"/>
        </w:rPr>
        <w:t xml:space="preserve">Die Darstellungsebene Zustandsplan Teileinzugsgebiet IST </w:t>
      </w:r>
      <w:r w:rsidR="008D287A">
        <w:rPr>
          <w:lang w:eastAsia="de-DE"/>
        </w:rPr>
        <w:t xml:space="preserve">setzt sich zusammen aus der Darstellungsebene Teileinzugsgebiet (s. Kapitel </w:t>
      </w:r>
      <w:r w:rsidR="008D287A">
        <w:rPr>
          <w:lang w:eastAsia="de-DE"/>
        </w:rPr>
        <w:fldChar w:fldCharType="begin"/>
      </w:r>
      <w:r w:rsidR="008D287A">
        <w:rPr>
          <w:lang w:eastAsia="de-DE"/>
        </w:rPr>
        <w:instrText xml:space="preserve"> REF _Ref57019015 \r \h </w:instrText>
      </w:r>
      <w:r w:rsidR="008D287A">
        <w:rPr>
          <w:lang w:eastAsia="de-DE"/>
        </w:rPr>
      </w:r>
      <w:r w:rsidR="008D287A">
        <w:rPr>
          <w:lang w:eastAsia="de-DE"/>
        </w:rPr>
        <w:fldChar w:fldCharType="separate"/>
      </w:r>
      <w:r w:rsidR="00D46611">
        <w:rPr>
          <w:lang w:eastAsia="de-DE"/>
        </w:rPr>
        <w:t>3.1.2</w:t>
      </w:r>
      <w:r w:rsidR="008D287A">
        <w:rPr>
          <w:lang w:eastAsia="de-DE"/>
        </w:rPr>
        <w:fldChar w:fldCharType="end"/>
      </w:r>
      <w:r w:rsidR="008D287A">
        <w:rPr>
          <w:lang w:eastAsia="de-DE"/>
        </w:rPr>
        <w:t xml:space="preserve">) und der Darstellungsebene Entwässerungsart (s. Kapitel </w:t>
      </w:r>
      <w:r w:rsidR="008D287A">
        <w:rPr>
          <w:lang w:eastAsia="de-DE"/>
        </w:rPr>
        <w:fldChar w:fldCharType="begin"/>
      </w:r>
      <w:r w:rsidR="008D287A">
        <w:rPr>
          <w:lang w:eastAsia="de-DE"/>
        </w:rPr>
        <w:instrText xml:space="preserve"> REF _Ref57019120 \r \h </w:instrText>
      </w:r>
      <w:r w:rsidR="008D287A">
        <w:rPr>
          <w:lang w:eastAsia="de-DE"/>
        </w:rPr>
      </w:r>
      <w:r w:rsidR="008D287A">
        <w:rPr>
          <w:lang w:eastAsia="de-DE"/>
        </w:rPr>
        <w:fldChar w:fldCharType="separate"/>
      </w:r>
      <w:r w:rsidR="00D46611">
        <w:rPr>
          <w:lang w:eastAsia="de-DE"/>
        </w:rPr>
        <w:t>3.1.4</w:t>
      </w:r>
      <w:r w:rsidR="008D287A">
        <w:rPr>
          <w:lang w:eastAsia="de-DE"/>
        </w:rPr>
        <w:fldChar w:fldCharType="end"/>
      </w:r>
      <w:r w:rsidR="00957705">
        <w:rPr>
          <w:lang w:eastAsia="de-DE"/>
        </w:rPr>
        <w:t>).</w:t>
      </w:r>
    </w:p>
    <w:p w14:paraId="16D8E3BA" w14:textId="7742B770" w:rsidR="008D287A" w:rsidRDefault="008D287A" w:rsidP="00056046">
      <w:pPr>
        <w:pStyle w:val="Fliesstext"/>
        <w:rPr>
          <w:lang w:eastAsia="de-DE"/>
        </w:rPr>
      </w:pPr>
      <w:r>
        <w:rPr>
          <w:lang w:eastAsia="de-DE"/>
        </w:rPr>
        <w:t xml:space="preserve">Massgebend ist das Attribut </w:t>
      </w:r>
      <w:r w:rsidR="00957705">
        <w:rPr>
          <w:lang w:eastAsia="de-DE"/>
        </w:rPr>
        <w:t>«</w:t>
      </w:r>
      <w:r>
        <w:rPr>
          <w:lang w:eastAsia="de-DE"/>
        </w:rPr>
        <w:t>Entwaesserungssystem_Ist</w:t>
      </w:r>
      <w:r w:rsidR="00957705">
        <w:rPr>
          <w:lang w:eastAsia="de-DE"/>
        </w:rPr>
        <w:t>» der Klasse Teileinzugsgebiet</w:t>
      </w:r>
      <w:r>
        <w:rPr>
          <w:lang w:eastAsia="de-DE"/>
        </w:rPr>
        <w:t>.</w:t>
      </w:r>
      <w:r w:rsidR="00957705">
        <w:rPr>
          <w:lang w:eastAsia="de-DE"/>
        </w:rPr>
        <w:t xml:space="preserve"> Gelabelt wird </w:t>
      </w:r>
      <w:r w:rsidR="00EE5E42">
        <w:rPr>
          <w:lang w:eastAsia="de-DE"/>
        </w:rPr>
        <w:t xml:space="preserve">bei einem Massstab &lt; 1:250 </w:t>
      </w:r>
      <w:r w:rsidR="00957705">
        <w:rPr>
          <w:lang w:eastAsia="de-DE"/>
        </w:rPr>
        <w:t>lediglich die Einzugsgebietsnummer. Die Parameter der einzelnen Einzugsgebiete können der Einzugsgebietstabelle im Technischen Bericht oder durch einen Klick auf die Teileinzugsgebiete in der IPW abgerufen werden.</w:t>
      </w:r>
      <w:r w:rsidR="00EE5E42">
        <w:rPr>
          <w:lang w:eastAsia="de-DE"/>
        </w:rPr>
        <w:t xml:space="preserve"> Bei einem Massstab </w:t>
      </w:r>
      <w:r w:rsidR="00BE6C77">
        <w:rPr>
          <w:sz w:val="16"/>
          <w:szCs w:val="16"/>
        </w:rPr>
        <w:t>≥</w:t>
      </w:r>
      <w:r w:rsidR="00BE6C77">
        <w:rPr>
          <w:lang w:eastAsia="de-DE"/>
        </w:rPr>
        <w:t xml:space="preserve"> </w:t>
      </w:r>
      <w:r w:rsidR="00EE5E42">
        <w:rPr>
          <w:lang w:eastAsia="de-DE"/>
        </w:rPr>
        <w:t>1:250 werden die wichtigsten Parameter als Label dargestellt.</w:t>
      </w:r>
    </w:p>
    <w:p w14:paraId="2426BA32" w14:textId="4E6D25C6" w:rsidR="001F1DF5" w:rsidRDefault="001F1DF5" w:rsidP="001F1DF5">
      <w:pPr>
        <w:pStyle w:val="berschrift3"/>
      </w:pPr>
      <w:bookmarkStart w:id="63" w:name="_Toc63262721"/>
      <w:r>
        <w:t>Massstabsabhängigkeit Planansicht Zusta</w:t>
      </w:r>
      <w:r w:rsidR="00BE5E1F">
        <w:t>ndsplan Teileinzugsgebiet Ist-Zustand</w:t>
      </w:r>
      <w:bookmarkEnd w:id="63"/>
    </w:p>
    <w:p w14:paraId="02DAE1D1" w14:textId="1EE8EF70" w:rsidR="00545D5E" w:rsidRDefault="00545D5E" w:rsidP="00545D5E">
      <w:pPr>
        <w:pStyle w:val="Fliesstext"/>
        <w:rPr>
          <w:lang w:eastAsia="de-DE"/>
        </w:rPr>
      </w:pPr>
      <w:r>
        <w:rPr>
          <w:lang w:eastAsia="de-DE"/>
        </w:rPr>
        <w:fldChar w:fldCharType="begin"/>
      </w:r>
      <w:r>
        <w:rPr>
          <w:lang w:eastAsia="de-DE"/>
        </w:rPr>
        <w:instrText xml:space="preserve"> REF _Ref58315101 \h </w:instrText>
      </w:r>
      <w:r>
        <w:rPr>
          <w:lang w:eastAsia="de-DE"/>
        </w:rPr>
      </w:r>
      <w:r>
        <w:rPr>
          <w:lang w:eastAsia="de-DE"/>
        </w:rPr>
        <w:fldChar w:fldCharType="separate"/>
      </w:r>
      <w:r w:rsidR="00D46611">
        <w:t xml:space="preserve">Tabelle </w:t>
      </w:r>
      <w:r w:rsidR="00D46611">
        <w:rPr>
          <w:noProof/>
        </w:rPr>
        <w:t>8</w:t>
      </w:r>
      <w:r>
        <w:rPr>
          <w:lang w:eastAsia="de-DE"/>
        </w:rPr>
        <w:fldChar w:fldCharType="end"/>
      </w:r>
      <w:r>
        <w:rPr>
          <w:lang w:eastAsia="de-DE"/>
        </w:rPr>
        <w:t xml:space="preserve"> beschreibt die Objekte, welche je nach Massstabsbereich dargestellt werden.</w:t>
      </w:r>
      <w:r w:rsidR="000F6044">
        <w:rPr>
          <w:lang w:eastAsia="de-DE"/>
        </w:rPr>
        <w:t xml:space="preserve"> Für die massstabsabhängige Darstellung der Layer ohne Bezug zu den Teileinzugsgebieten wird auf das Kapitel </w:t>
      </w:r>
      <w:r w:rsidR="007646D9">
        <w:rPr>
          <w:lang w:eastAsia="de-DE"/>
        </w:rPr>
        <w:fldChar w:fldCharType="begin"/>
      </w:r>
      <w:r w:rsidR="007646D9">
        <w:rPr>
          <w:lang w:eastAsia="de-DE"/>
        </w:rPr>
        <w:instrText xml:space="preserve"> REF _Ref58833088 \r \h </w:instrText>
      </w:r>
      <w:r w:rsidR="007646D9">
        <w:rPr>
          <w:lang w:eastAsia="de-DE"/>
        </w:rPr>
      </w:r>
      <w:r w:rsidR="007646D9">
        <w:rPr>
          <w:lang w:eastAsia="de-DE"/>
        </w:rPr>
        <w:fldChar w:fldCharType="separate"/>
      </w:r>
      <w:r w:rsidR="00D46611">
        <w:rPr>
          <w:lang w:eastAsia="de-DE"/>
        </w:rPr>
        <w:t>3.1</w:t>
      </w:r>
      <w:r w:rsidR="007646D9">
        <w:rPr>
          <w:lang w:eastAsia="de-DE"/>
        </w:rPr>
        <w:fldChar w:fldCharType="end"/>
      </w:r>
      <w:r w:rsidR="00E27E07">
        <w:rPr>
          <w:lang w:eastAsia="de-DE"/>
        </w:rPr>
        <w:t xml:space="preserve"> und </w:t>
      </w:r>
      <w:r w:rsidR="00E27E07">
        <w:rPr>
          <w:lang w:eastAsia="de-DE"/>
        </w:rPr>
        <w:fldChar w:fldCharType="begin"/>
      </w:r>
      <w:r w:rsidR="00E27E07">
        <w:rPr>
          <w:lang w:eastAsia="de-DE"/>
        </w:rPr>
        <w:instrText xml:space="preserve"> REF _Ref58834148 \r \h </w:instrText>
      </w:r>
      <w:r w:rsidR="00E27E07">
        <w:rPr>
          <w:lang w:eastAsia="de-DE"/>
        </w:rPr>
      </w:r>
      <w:r w:rsidR="00E27E07">
        <w:rPr>
          <w:lang w:eastAsia="de-DE"/>
        </w:rPr>
        <w:fldChar w:fldCharType="separate"/>
      </w:r>
      <w:r w:rsidR="00D46611">
        <w:rPr>
          <w:lang w:eastAsia="de-DE"/>
        </w:rPr>
        <w:t>3.3</w:t>
      </w:r>
      <w:r w:rsidR="00E27E07">
        <w:rPr>
          <w:lang w:eastAsia="de-DE"/>
        </w:rPr>
        <w:fldChar w:fldCharType="end"/>
      </w:r>
      <w:r w:rsidR="000F6044">
        <w:rPr>
          <w:lang w:eastAsia="de-DE"/>
        </w:rPr>
        <w:t xml:space="preserve"> verwiesen.</w:t>
      </w:r>
    </w:p>
    <w:p w14:paraId="2215BE82" w14:textId="77777777" w:rsidR="00545D5E" w:rsidRDefault="00545D5E" w:rsidP="00545D5E">
      <w:pPr>
        <w:pStyle w:val="Fliesstext"/>
        <w:rPr>
          <w:lang w:eastAsia="de-DE"/>
        </w:rPr>
      </w:pPr>
    </w:p>
    <w:p w14:paraId="373A41D1" w14:textId="6B8F32EA" w:rsidR="00545D5E" w:rsidRDefault="00545D5E" w:rsidP="008B5177">
      <w:pPr>
        <w:pStyle w:val="Beschriftung"/>
        <w:keepNext/>
        <w:ind w:hanging="1588"/>
      </w:pPr>
      <w:bookmarkStart w:id="64" w:name="_Ref58315101"/>
      <w:bookmarkStart w:id="65" w:name="_Toc63317072"/>
      <w:r>
        <w:t xml:space="preserve">Tabelle </w:t>
      </w:r>
      <w:r w:rsidR="00D46611">
        <w:fldChar w:fldCharType="begin"/>
      </w:r>
      <w:r w:rsidR="00D46611">
        <w:instrText xml:space="preserve"> SEQ Tabelle \* ARABIC </w:instrText>
      </w:r>
      <w:r w:rsidR="00D46611">
        <w:fldChar w:fldCharType="separate"/>
      </w:r>
      <w:r w:rsidR="00D46611">
        <w:rPr>
          <w:noProof/>
        </w:rPr>
        <w:t>8</w:t>
      </w:r>
      <w:r w:rsidR="00D46611">
        <w:rPr>
          <w:noProof/>
        </w:rPr>
        <w:fldChar w:fldCharType="end"/>
      </w:r>
      <w:bookmarkEnd w:id="64"/>
      <w:r>
        <w:t>: Sichtbare Objekte nach Massstabsbereich</w:t>
      </w:r>
      <w:r w:rsidR="00FC10FE">
        <w:t xml:space="preserve"> Planansicht Zustandsplan Teileinzugsgebiet Ist-Zustand</w:t>
      </w:r>
      <w:bookmarkEnd w:id="65"/>
    </w:p>
    <w:tbl>
      <w:tblPr>
        <w:tblStyle w:val="Tabellenraster"/>
        <w:tblW w:w="8648" w:type="dxa"/>
        <w:tblInd w:w="-851"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1551"/>
        <w:gridCol w:w="2115"/>
        <w:gridCol w:w="1976"/>
        <w:gridCol w:w="3006"/>
      </w:tblGrid>
      <w:tr w:rsidR="00B15BCC" w:rsidRPr="007F5CA2" w14:paraId="3414F28E" w14:textId="77777777" w:rsidTr="00A16462">
        <w:tc>
          <w:tcPr>
            <w:tcW w:w="1560" w:type="dxa"/>
          </w:tcPr>
          <w:p w14:paraId="50FBCF6F" w14:textId="77777777" w:rsidR="00545D5E" w:rsidRPr="001F47E2" w:rsidRDefault="00545D5E" w:rsidP="00E94778">
            <w:pPr>
              <w:pStyle w:val="TabellenStandard"/>
              <w:rPr>
                <w:i/>
                <w:sz w:val="16"/>
                <w:szCs w:val="16"/>
                <w:lang w:val="de-CH"/>
              </w:rPr>
            </w:pPr>
            <w:r>
              <w:rPr>
                <w:b/>
                <w:sz w:val="16"/>
                <w:szCs w:val="16"/>
                <w:lang w:val="de-CH"/>
              </w:rPr>
              <w:t>Massstabsbereich</w:t>
            </w:r>
          </w:p>
        </w:tc>
        <w:tc>
          <w:tcPr>
            <w:tcW w:w="2126" w:type="dxa"/>
          </w:tcPr>
          <w:p w14:paraId="6751AD5D" w14:textId="77777777" w:rsidR="00545D5E" w:rsidRPr="002A4B3C" w:rsidRDefault="00545D5E" w:rsidP="00E94778">
            <w:pPr>
              <w:pStyle w:val="TabellenStandard"/>
              <w:rPr>
                <w:b/>
                <w:sz w:val="16"/>
                <w:szCs w:val="16"/>
                <w:lang w:val="de-CH"/>
              </w:rPr>
            </w:pPr>
            <w:r>
              <w:rPr>
                <w:b/>
                <w:sz w:val="16"/>
                <w:szCs w:val="16"/>
                <w:lang w:val="de-CH"/>
              </w:rPr>
              <w:t>Sichtbare Objekte</w:t>
            </w:r>
          </w:p>
        </w:tc>
        <w:tc>
          <w:tcPr>
            <w:tcW w:w="1985" w:type="dxa"/>
          </w:tcPr>
          <w:p w14:paraId="4374B309" w14:textId="77777777" w:rsidR="00545D5E" w:rsidRPr="002A4B3C" w:rsidRDefault="00545D5E" w:rsidP="00E94778">
            <w:pPr>
              <w:pStyle w:val="TabellenStandard"/>
              <w:rPr>
                <w:b/>
                <w:sz w:val="16"/>
                <w:szCs w:val="16"/>
                <w:lang w:val="de-CH"/>
              </w:rPr>
            </w:pPr>
            <w:r>
              <w:rPr>
                <w:b/>
                <w:sz w:val="16"/>
                <w:szCs w:val="16"/>
                <w:lang w:val="de-CH"/>
              </w:rPr>
              <w:t>Bemerkungen</w:t>
            </w:r>
          </w:p>
        </w:tc>
        <w:tc>
          <w:tcPr>
            <w:tcW w:w="2977" w:type="dxa"/>
          </w:tcPr>
          <w:p w14:paraId="6F052979" w14:textId="77777777" w:rsidR="00545D5E" w:rsidRPr="002A4B3C" w:rsidRDefault="00545D5E" w:rsidP="00E94778">
            <w:pPr>
              <w:pStyle w:val="TabellenStandard"/>
              <w:ind w:left="-32" w:firstLine="32"/>
              <w:rPr>
                <w:b/>
                <w:sz w:val="16"/>
                <w:szCs w:val="16"/>
                <w:lang w:val="de-CH"/>
              </w:rPr>
            </w:pPr>
            <w:r>
              <w:rPr>
                <w:b/>
                <w:sz w:val="16"/>
                <w:szCs w:val="16"/>
                <w:lang w:val="de-CH"/>
              </w:rPr>
              <w:t>Beispiel</w:t>
            </w:r>
          </w:p>
        </w:tc>
      </w:tr>
      <w:tr w:rsidR="00B15BCC" w:rsidRPr="007F5CA2" w14:paraId="071CB291" w14:textId="77777777" w:rsidTr="00A16462">
        <w:tc>
          <w:tcPr>
            <w:tcW w:w="1560" w:type="dxa"/>
          </w:tcPr>
          <w:p w14:paraId="22AA0522" w14:textId="77777777" w:rsidR="00545D5E" w:rsidRPr="00582B42" w:rsidRDefault="00545D5E" w:rsidP="00E94778">
            <w:pPr>
              <w:pStyle w:val="TabellenStandard"/>
              <w:rPr>
                <w:sz w:val="16"/>
                <w:szCs w:val="16"/>
                <w:lang w:val="de-CH"/>
              </w:rPr>
            </w:pPr>
            <w:r>
              <w:rPr>
                <w:sz w:val="16"/>
                <w:szCs w:val="16"/>
                <w:lang w:val="de-CH"/>
              </w:rPr>
              <w:t>≤ 1:5’000</w:t>
            </w:r>
          </w:p>
        </w:tc>
        <w:tc>
          <w:tcPr>
            <w:tcW w:w="2126" w:type="dxa"/>
          </w:tcPr>
          <w:p w14:paraId="3A9F0F8E" w14:textId="1198C268" w:rsidR="00AA7E25" w:rsidRDefault="00AA7E25" w:rsidP="00AA7E25">
            <w:pPr>
              <w:pStyle w:val="TabellenStandard"/>
              <w:rPr>
                <w:sz w:val="16"/>
                <w:szCs w:val="16"/>
                <w:lang w:val="de-CH"/>
              </w:rPr>
            </w:pPr>
            <w:r>
              <w:rPr>
                <w:sz w:val="16"/>
                <w:szCs w:val="16"/>
                <w:lang w:val="de-CH"/>
              </w:rPr>
              <w:t>Perimeter des öffentlichen Kanalisationsbereiches</w:t>
            </w:r>
          </w:p>
          <w:p w14:paraId="5327F425" w14:textId="27A2335B" w:rsidR="00AA7E25" w:rsidRDefault="00AA7E25" w:rsidP="00AA7E25">
            <w:pPr>
              <w:pStyle w:val="TabellenStandard"/>
              <w:rPr>
                <w:sz w:val="16"/>
                <w:szCs w:val="16"/>
                <w:lang w:val="de-CH"/>
              </w:rPr>
            </w:pPr>
            <w:r>
              <w:rPr>
                <w:sz w:val="16"/>
                <w:szCs w:val="16"/>
                <w:lang w:val="de-CH"/>
              </w:rPr>
              <w:t>Begrenzung Teileinzugsgebiet ohne Beschriftung</w:t>
            </w:r>
          </w:p>
          <w:p w14:paraId="05697579" w14:textId="77777777" w:rsidR="00862F88" w:rsidRDefault="00862F88" w:rsidP="00862F88">
            <w:pPr>
              <w:pStyle w:val="TabellenStandard"/>
              <w:rPr>
                <w:sz w:val="16"/>
                <w:szCs w:val="16"/>
                <w:lang w:val="de-CH"/>
              </w:rPr>
            </w:pPr>
            <w:r>
              <w:rPr>
                <w:sz w:val="16"/>
                <w:szCs w:val="16"/>
                <w:lang w:val="de-CH"/>
              </w:rPr>
              <w:t>Entwässerungsanlagen ohne Beschriftung (SBW beschriften): Regionale Hauptsammelkanäle</w:t>
            </w:r>
          </w:p>
          <w:p w14:paraId="1498F66A" w14:textId="438A3EC9" w:rsidR="00862F88" w:rsidRDefault="00862F88" w:rsidP="00AA7E25">
            <w:pPr>
              <w:pStyle w:val="TabellenStandard"/>
              <w:rPr>
                <w:sz w:val="16"/>
                <w:szCs w:val="16"/>
                <w:lang w:val="de-CH"/>
              </w:rPr>
            </w:pPr>
            <w:r>
              <w:rPr>
                <w:sz w:val="16"/>
                <w:szCs w:val="16"/>
                <w:lang w:val="de-CH"/>
              </w:rPr>
              <w:t>Sonderbauwerke</w:t>
            </w:r>
          </w:p>
          <w:p w14:paraId="312688DC" w14:textId="09AC763C" w:rsidR="00AA7E25" w:rsidRDefault="00AA7E25" w:rsidP="00AA7E25">
            <w:pPr>
              <w:pStyle w:val="TabellenStandard"/>
              <w:rPr>
                <w:sz w:val="16"/>
                <w:szCs w:val="16"/>
                <w:lang w:val="de-CH"/>
              </w:rPr>
            </w:pPr>
            <w:r>
              <w:rPr>
                <w:sz w:val="16"/>
                <w:szCs w:val="16"/>
                <w:lang w:val="de-CH"/>
              </w:rPr>
              <w:t>Entwässerungsart</w:t>
            </w:r>
            <w:r w:rsidR="00BE5E1F">
              <w:rPr>
                <w:sz w:val="16"/>
                <w:szCs w:val="16"/>
                <w:lang w:val="de-CH"/>
              </w:rPr>
              <w:t xml:space="preserve"> Ist-Zustand</w:t>
            </w:r>
          </w:p>
          <w:p w14:paraId="25B9E219" w14:textId="77777777" w:rsidR="00AA7E25" w:rsidRDefault="00AA7E25" w:rsidP="00AA7E25">
            <w:pPr>
              <w:pStyle w:val="TabellenStandard"/>
              <w:rPr>
                <w:sz w:val="16"/>
                <w:szCs w:val="16"/>
                <w:lang w:val="de-CH"/>
              </w:rPr>
            </w:pPr>
            <w:r>
              <w:rPr>
                <w:sz w:val="16"/>
                <w:szCs w:val="16"/>
                <w:lang w:val="de-CH"/>
              </w:rPr>
              <w:t>Bauzone/Reservezone</w:t>
            </w:r>
          </w:p>
          <w:p w14:paraId="6F93B121" w14:textId="6723A0B6" w:rsidR="00545D5E" w:rsidRPr="00582B42" w:rsidRDefault="00AA7E25" w:rsidP="00AA7E25">
            <w:pPr>
              <w:pStyle w:val="TabellenStandard"/>
              <w:rPr>
                <w:sz w:val="16"/>
                <w:szCs w:val="16"/>
                <w:lang w:val="de-CH"/>
              </w:rPr>
            </w:pPr>
            <w:r>
              <w:rPr>
                <w:sz w:val="16"/>
                <w:szCs w:val="16"/>
                <w:lang w:val="de-CH"/>
              </w:rPr>
              <w:t>Grundwasserschutzzone</w:t>
            </w:r>
          </w:p>
        </w:tc>
        <w:tc>
          <w:tcPr>
            <w:tcW w:w="1985" w:type="dxa"/>
          </w:tcPr>
          <w:p w14:paraId="0FFF3FA5" w14:textId="77777777" w:rsidR="00545D5E" w:rsidRPr="00582B42" w:rsidRDefault="00545D5E" w:rsidP="00E94778">
            <w:pPr>
              <w:pStyle w:val="TabellenStandard"/>
              <w:rPr>
                <w:sz w:val="16"/>
                <w:szCs w:val="16"/>
                <w:lang w:val="de-CH"/>
              </w:rPr>
            </w:pPr>
          </w:p>
        </w:tc>
        <w:tc>
          <w:tcPr>
            <w:tcW w:w="2977" w:type="dxa"/>
          </w:tcPr>
          <w:p w14:paraId="4E394BC5" w14:textId="77777777" w:rsidR="00545D5E" w:rsidRPr="00582B42" w:rsidRDefault="00545D5E" w:rsidP="00E94778">
            <w:pPr>
              <w:pStyle w:val="TabellenStandard"/>
              <w:rPr>
                <w:sz w:val="16"/>
                <w:szCs w:val="16"/>
                <w:lang w:val="de-CH"/>
              </w:rPr>
            </w:pPr>
          </w:p>
        </w:tc>
      </w:tr>
      <w:tr w:rsidR="00B15BCC" w:rsidRPr="007F5CA2" w14:paraId="79E01CE6" w14:textId="77777777" w:rsidTr="00A16462">
        <w:tc>
          <w:tcPr>
            <w:tcW w:w="1560" w:type="dxa"/>
          </w:tcPr>
          <w:p w14:paraId="72FB0AA9" w14:textId="77777777" w:rsidR="00545D5E" w:rsidRDefault="00545D5E" w:rsidP="00E94778">
            <w:pPr>
              <w:pStyle w:val="TabellenStandard"/>
              <w:rPr>
                <w:sz w:val="16"/>
                <w:szCs w:val="16"/>
                <w:lang w:val="de-CH"/>
              </w:rPr>
            </w:pPr>
            <w:r>
              <w:rPr>
                <w:sz w:val="16"/>
                <w:szCs w:val="16"/>
                <w:lang w:val="de-CH"/>
              </w:rPr>
              <w:t>&lt; 1:2'500 bis ≥ 1:5’000</w:t>
            </w:r>
          </w:p>
        </w:tc>
        <w:tc>
          <w:tcPr>
            <w:tcW w:w="2126" w:type="dxa"/>
          </w:tcPr>
          <w:p w14:paraId="64BC0823" w14:textId="77777777" w:rsidR="00AA7E25" w:rsidRDefault="00AA7E25" w:rsidP="00AA7E25">
            <w:pPr>
              <w:pStyle w:val="TabellenStandard"/>
              <w:rPr>
                <w:sz w:val="16"/>
                <w:szCs w:val="16"/>
                <w:lang w:val="de-CH"/>
              </w:rPr>
            </w:pPr>
            <w:r>
              <w:rPr>
                <w:sz w:val="16"/>
                <w:szCs w:val="16"/>
                <w:lang w:val="de-CH"/>
              </w:rPr>
              <w:t>Perimeter des öffentlichen Kanalisationsbereiches</w:t>
            </w:r>
          </w:p>
          <w:p w14:paraId="4E83F329" w14:textId="02F127A0" w:rsidR="00AA7E25" w:rsidRDefault="00AA7E25" w:rsidP="00AA7E25">
            <w:pPr>
              <w:pStyle w:val="TabellenStandard"/>
              <w:rPr>
                <w:sz w:val="16"/>
                <w:szCs w:val="16"/>
                <w:lang w:val="de-CH"/>
              </w:rPr>
            </w:pPr>
            <w:r>
              <w:rPr>
                <w:sz w:val="16"/>
                <w:szCs w:val="16"/>
                <w:lang w:val="de-CH"/>
              </w:rPr>
              <w:t>Begrenzung Teileinzugsgebiet mit Beschriftung</w:t>
            </w:r>
          </w:p>
          <w:p w14:paraId="10B43104" w14:textId="77777777" w:rsidR="00862F88" w:rsidRDefault="00862F88" w:rsidP="00862F88">
            <w:pPr>
              <w:pStyle w:val="TabellenStandard"/>
              <w:rPr>
                <w:sz w:val="16"/>
                <w:szCs w:val="16"/>
                <w:lang w:val="de-CH"/>
              </w:rPr>
            </w:pPr>
            <w:r>
              <w:rPr>
                <w:sz w:val="16"/>
                <w:szCs w:val="16"/>
                <w:lang w:val="de-CH"/>
              </w:rPr>
              <w:t>Entwässerungsanlagen ohne Beschriftung (SBW beschriften): Regionale Hauptsammelkanäle</w:t>
            </w:r>
          </w:p>
          <w:p w14:paraId="6BC92CF5" w14:textId="77777777" w:rsidR="00862F88" w:rsidRDefault="00862F88" w:rsidP="00862F88">
            <w:pPr>
              <w:pStyle w:val="TabellenStandard"/>
              <w:rPr>
                <w:sz w:val="16"/>
                <w:szCs w:val="16"/>
                <w:lang w:val="de-CH"/>
              </w:rPr>
            </w:pPr>
            <w:r>
              <w:rPr>
                <w:sz w:val="16"/>
                <w:szCs w:val="16"/>
                <w:lang w:val="de-CH"/>
              </w:rPr>
              <w:t>Sonderbauwerke</w:t>
            </w:r>
          </w:p>
          <w:p w14:paraId="526EB5E9" w14:textId="1E0000E4" w:rsidR="00AA7E25" w:rsidRDefault="00AA7E25" w:rsidP="00AA7E25">
            <w:pPr>
              <w:pStyle w:val="TabellenStandard"/>
              <w:rPr>
                <w:sz w:val="16"/>
                <w:szCs w:val="16"/>
                <w:lang w:val="de-CH"/>
              </w:rPr>
            </w:pPr>
            <w:r>
              <w:rPr>
                <w:sz w:val="16"/>
                <w:szCs w:val="16"/>
                <w:lang w:val="de-CH"/>
              </w:rPr>
              <w:lastRenderedPageBreak/>
              <w:t>Entwässerungsart</w:t>
            </w:r>
          </w:p>
          <w:p w14:paraId="58D2557B" w14:textId="77777777" w:rsidR="00AA7E25" w:rsidRDefault="00AA7E25" w:rsidP="00AA7E25">
            <w:pPr>
              <w:pStyle w:val="TabellenStandard"/>
              <w:rPr>
                <w:sz w:val="16"/>
                <w:szCs w:val="16"/>
                <w:lang w:val="de-CH"/>
              </w:rPr>
            </w:pPr>
            <w:r>
              <w:rPr>
                <w:sz w:val="16"/>
                <w:szCs w:val="16"/>
                <w:lang w:val="de-CH"/>
              </w:rPr>
              <w:t>Bauzone/Reservezone</w:t>
            </w:r>
          </w:p>
          <w:p w14:paraId="23D4F91F" w14:textId="5B235C5F" w:rsidR="00AA7E25" w:rsidRPr="00582B42" w:rsidRDefault="00AA7E25" w:rsidP="00AA7E25">
            <w:pPr>
              <w:pStyle w:val="TabellenStandard"/>
              <w:rPr>
                <w:sz w:val="16"/>
                <w:szCs w:val="16"/>
                <w:lang w:val="de-CH"/>
              </w:rPr>
            </w:pPr>
            <w:r>
              <w:rPr>
                <w:sz w:val="16"/>
                <w:szCs w:val="16"/>
                <w:lang w:val="de-CH"/>
              </w:rPr>
              <w:t>Grundwasserschutzzone</w:t>
            </w:r>
          </w:p>
        </w:tc>
        <w:tc>
          <w:tcPr>
            <w:tcW w:w="1985" w:type="dxa"/>
          </w:tcPr>
          <w:p w14:paraId="3C65DA53" w14:textId="77777777" w:rsidR="00545D5E" w:rsidRPr="00582B42" w:rsidRDefault="00545D5E" w:rsidP="00E94778">
            <w:pPr>
              <w:pStyle w:val="TabellenStandard"/>
              <w:rPr>
                <w:sz w:val="16"/>
                <w:szCs w:val="16"/>
                <w:lang w:val="de-CH"/>
              </w:rPr>
            </w:pPr>
          </w:p>
        </w:tc>
        <w:tc>
          <w:tcPr>
            <w:tcW w:w="2977" w:type="dxa"/>
          </w:tcPr>
          <w:p w14:paraId="2A75879B" w14:textId="77777777" w:rsidR="00545D5E" w:rsidRPr="00582B42" w:rsidRDefault="00545D5E" w:rsidP="00E94778">
            <w:pPr>
              <w:pStyle w:val="TabellenStandard"/>
              <w:rPr>
                <w:sz w:val="16"/>
                <w:szCs w:val="16"/>
                <w:lang w:val="de-CH"/>
              </w:rPr>
            </w:pPr>
          </w:p>
        </w:tc>
      </w:tr>
      <w:tr w:rsidR="00B15BCC" w:rsidRPr="007F5CA2" w14:paraId="1E90DBFE" w14:textId="77777777" w:rsidTr="00A16462">
        <w:tc>
          <w:tcPr>
            <w:tcW w:w="1560" w:type="dxa"/>
          </w:tcPr>
          <w:p w14:paraId="25C18A5C" w14:textId="77777777" w:rsidR="00545D5E" w:rsidRDefault="00545D5E" w:rsidP="00E94778">
            <w:pPr>
              <w:pStyle w:val="TabellenStandard"/>
              <w:rPr>
                <w:sz w:val="16"/>
                <w:szCs w:val="16"/>
                <w:lang w:val="de-CH"/>
              </w:rPr>
            </w:pPr>
            <w:r>
              <w:rPr>
                <w:sz w:val="16"/>
                <w:szCs w:val="16"/>
                <w:lang w:val="de-CH"/>
              </w:rPr>
              <w:t>&lt; 1:1'000 bis ≥ 1:2’500</w:t>
            </w:r>
          </w:p>
        </w:tc>
        <w:tc>
          <w:tcPr>
            <w:tcW w:w="2126" w:type="dxa"/>
          </w:tcPr>
          <w:p w14:paraId="215C8F42" w14:textId="77777777" w:rsidR="00B15BCC" w:rsidRDefault="00B15BCC" w:rsidP="00B15BCC">
            <w:pPr>
              <w:pStyle w:val="TabellenStandard"/>
              <w:rPr>
                <w:sz w:val="16"/>
                <w:szCs w:val="16"/>
                <w:lang w:val="de-CH"/>
              </w:rPr>
            </w:pPr>
            <w:r>
              <w:rPr>
                <w:sz w:val="16"/>
                <w:szCs w:val="16"/>
                <w:lang w:val="de-CH"/>
              </w:rPr>
              <w:t>Perimeter des öffentlichen Kanalisationsbereiches</w:t>
            </w:r>
          </w:p>
          <w:p w14:paraId="76F08847" w14:textId="77777777" w:rsidR="00B15BCC" w:rsidRDefault="00B15BCC" w:rsidP="00B15BCC">
            <w:pPr>
              <w:pStyle w:val="TabellenStandard"/>
              <w:rPr>
                <w:sz w:val="16"/>
                <w:szCs w:val="16"/>
                <w:lang w:val="de-CH"/>
              </w:rPr>
            </w:pPr>
            <w:r>
              <w:rPr>
                <w:sz w:val="16"/>
                <w:szCs w:val="16"/>
                <w:lang w:val="de-CH"/>
              </w:rPr>
              <w:t>Begrenzung Teileinzugsgebiet mit Beschriftung</w:t>
            </w:r>
          </w:p>
          <w:p w14:paraId="4074FF60" w14:textId="20CB55EF" w:rsidR="00862F88" w:rsidRDefault="00B15BCC" w:rsidP="00862F88">
            <w:pPr>
              <w:pStyle w:val="TabellenStandard"/>
              <w:rPr>
                <w:sz w:val="16"/>
                <w:szCs w:val="16"/>
                <w:lang w:val="de-CH"/>
              </w:rPr>
            </w:pPr>
            <w:r>
              <w:rPr>
                <w:sz w:val="16"/>
                <w:szCs w:val="16"/>
                <w:lang w:val="de-CH"/>
              </w:rPr>
              <w:t>Entwässerungsanlagen Ist-Zustand</w:t>
            </w:r>
          </w:p>
          <w:p w14:paraId="6375CACF" w14:textId="47D31DE7" w:rsidR="00862F88" w:rsidRDefault="00862F88" w:rsidP="00862F88">
            <w:pPr>
              <w:pStyle w:val="TabellenStandard"/>
              <w:rPr>
                <w:sz w:val="16"/>
                <w:szCs w:val="16"/>
                <w:lang w:val="de-CH"/>
              </w:rPr>
            </w:pPr>
            <w:r>
              <w:rPr>
                <w:sz w:val="16"/>
                <w:szCs w:val="16"/>
                <w:lang w:val="de-CH"/>
              </w:rPr>
              <w:t>Sonderbauwerke Ist-Zustand</w:t>
            </w:r>
          </w:p>
          <w:p w14:paraId="617AE732" w14:textId="77777777" w:rsidR="00B15BCC" w:rsidRDefault="00B15BCC" w:rsidP="00B15BCC">
            <w:pPr>
              <w:pStyle w:val="TabellenStandard"/>
              <w:rPr>
                <w:sz w:val="16"/>
                <w:szCs w:val="16"/>
                <w:lang w:val="de-CH"/>
              </w:rPr>
            </w:pPr>
            <w:r>
              <w:rPr>
                <w:sz w:val="16"/>
                <w:szCs w:val="16"/>
                <w:lang w:val="de-CH"/>
              </w:rPr>
              <w:t>Entwässerungsart</w:t>
            </w:r>
          </w:p>
          <w:p w14:paraId="430459DB" w14:textId="77777777" w:rsidR="00B15BCC" w:rsidRDefault="00B15BCC" w:rsidP="00B15BCC">
            <w:pPr>
              <w:pStyle w:val="TabellenStandard"/>
              <w:rPr>
                <w:sz w:val="16"/>
                <w:szCs w:val="16"/>
                <w:lang w:val="de-CH"/>
              </w:rPr>
            </w:pPr>
            <w:r>
              <w:rPr>
                <w:sz w:val="16"/>
                <w:szCs w:val="16"/>
                <w:lang w:val="de-CH"/>
              </w:rPr>
              <w:t>Bauzone/Reservezone</w:t>
            </w:r>
          </w:p>
          <w:p w14:paraId="0CE5A6FE" w14:textId="18F80798" w:rsidR="00545D5E" w:rsidRPr="00582B42" w:rsidRDefault="00B15BCC" w:rsidP="00B15BCC">
            <w:pPr>
              <w:pStyle w:val="TabellenStandard"/>
              <w:rPr>
                <w:sz w:val="16"/>
                <w:szCs w:val="16"/>
                <w:lang w:val="de-CH"/>
              </w:rPr>
            </w:pPr>
            <w:r>
              <w:rPr>
                <w:sz w:val="16"/>
                <w:szCs w:val="16"/>
                <w:lang w:val="de-CH"/>
              </w:rPr>
              <w:t>Grundwasserschutzzone</w:t>
            </w:r>
          </w:p>
        </w:tc>
        <w:tc>
          <w:tcPr>
            <w:tcW w:w="1985" w:type="dxa"/>
          </w:tcPr>
          <w:p w14:paraId="61442142" w14:textId="0550A897" w:rsidR="00545D5E" w:rsidRPr="00582B42" w:rsidRDefault="00B15BCC" w:rsidP="00E94778">
            <w:pPr>
              <w:pStyle w:val="TabellenStandard"/>
              <w:rPr>
                <w:sz w:val="16"/>
                <w:szCs w:val="16"/>
                <w:lang w:val="de-CH"/>
              </w:rPr>
            </w:pPr>
            <w:r>
              <w:rPr>
                <w:sz w:val="16"/>
                <w:szCs w:val="16"/>
                <w:lang w:val="de-CH"/>
              </w:rPr>
              <w:t>Beschriftung Teileinzugsgebiet mit Attribut Bezeichnung</w:t>
            </w:r>
            <w:r w:rsidR="00FC10FE">
              <w:rPr>
                <w:sz w:val="16"/>
                <w:szCs w:val="16"/>
                <w:lang w:val="de-CH"/>
              </w:rPr>
              <w:t xml:space="preserve"> (rot falls «Entwaesserungssystem_Ist» &lt;&gt; «Entwaesserungssystem_Soll»)</w:t>
            </w:r>
          </w:p>
        </w:tc>
        <w:tc>
          <w:tcPr>
            <w:tcW w:w="2977" w:type="dxa"/>
          </w:tcPr>
          <w:p w14:paraId="0DBCC9A8" w14:textId="0E90E49C" w:rsidR="00545D5E" w:rsidRPr="00582B42" w:rsidRDefault="00DB0F4A" w:rsidP="00E94778">
            <w:pPr>
              <w:pStyle w:val="TabellenStandard"/>
              <w:rPr>
                <w:sz w:val="16"/>
                <w:szCs w:val="16"/>
                <w:lang w:val="de-CH"/>
              </w:rPr>
            </w:pPr>
            <w:r>
              <w:rPr>
                <w:noProof/>
                <w:lang w:val="de-CH"/>
              </w:rPr>
              <w:drawing>
                <wp:inline distT="0" distB="0" distL="0" distR="0" wp14:anchorId="679EE9F2" wp14:editId="359054AD">
                  <wp:extent cx="1747777" cy="1256546"/>
                  <wp:effectExtent l="0" t="0" r="5080" b="127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88320" cy="1285694"/>
                          </a:xfrm>
                          <a:prstGeom prst="rect">
                            <a:avLst/>
                          </a:prstGeom>
                        </pic:spPr>
                      </pic:pic>
                    </a:graphicData>
                  </a:graphic>
                </wp:inline>
              </w:drawing>
            </w:r>
          </w:p>
        </w:tc>
      </w:tr>
      <w:tr w:rsidR="00607F4F" w:rsidRPr="007F5CA2" w14:paraId="27ACB53D" w14:textId="77777777" w:rsidTr="00A16462">
        <w:tc>
          <w:tcPr>
            <w:tcW w:w="1560" w:type="dxa"/>
          </w:tcPr>
          <w:p w14:paraId="36546E53" w14:textId="77777777" w:rsidR="00607F4F" w:rsidRDefault="00607F4F" w:rsidP="00607F4F">
            <w:pPr>
              <w:pStyle w:val="TabellenStandard"/>
              <w:rPr>
                <w:sz w:val="16"/>
                <w:szCs w:val="16"/>
                <w:lang w:val="de-CH"/>
              </w:rPr>
            </w:pPr>
            <w:r>
              <w:rPr>
                <w:sz w:val="16"/>
                <w:szCs w:val="16"/>
                <w:lang w:val="de-CH"/>
              </w:rPr>
              <w:t>&lt; 1:250 bis ≥ 1:1’000</w:t>
            </w:r>
          </w:p>
        </w:tc>
        <w:tc>
          <w:tcPr>
            <w:tcW w:w="2126" w:type="dxa"/>
          </w:tcPr>
          <w:p w14:paraId="32E97C35" w14:textId="77777777" w:rsidR="00607F4F" w:rsidRDefault="00607F4F" w:rsidP="00607F4F">
            <w:pPr>
              <w:pStyle w:val="TabellenStandard"/>
              <w:rPr>
                <w:sz w:val="16"/>
                <w:szCs w:val="16"/>
                <w:lang w:val="de-CH"/>
              </w:rPr>
            </w:pPr>
            <w:r>
              <w:rPr>
                <w:sz w:val="16"/>
                <w:szCs w:val="16"/>
                <w:lang w:val="de-CH"/>
              </w:rPr>
              <w:t>Perimeter des öffentlichen Kanalisationsbereiches</w:t>
            </w:r>
          </w:p>
          <w:p w14:paraId="424ED419" w14:textId="77777777" w:rsidR="00607F4F" w:rsidRDefault="00607F4F" w:rsidP="00607F4F">
            <w:pPr>
              <w:pStyle w:val="TabellenStandard"/>
              <w:rPr>
                <w:sz w:val="16"/>
                <w:szCs w:val="16"/>
                <w:lang w:val="de-CH"/>
              </w:rPr>
            </w:pPr>
            <w:r>
              <w:rPr>
                <w:sz w:val="16"/>
                <w:szCs w:val="16"/>
                <w:lang w:val="de-CH"/>
              </w:rPr>
              <w:t>Begrenzung Teileinzugsgebiet mit Beschriftung</w:t>
            </w:r>
          </w:p>
          <w:p w14:paraId="652B8A90" w14:textId="722F5519" w:rsidR="00607F4F" w:rsidRDefault="00607F4F" w:rsidP="00607F4F">
            <w:pPr>
              <w:pStyle w:val="TabellenStandard"/>
              <w:rPr>
                <w:sz w:val="16"/>
                <w:szCs w:val="16"/>
                <w:lang w:val="de-CH"/>
              </w:rPr>
            </w:pPr>
            <w:r>
              <w:rPr>
                <w:sz w:val="16"/>
                <w:szCs w:val="16"/>
                <w:lang w:val="de-CH"/>
              </w:rPr>
              <w:t>Entwässerungsanlagen Ist-Zustand</w:t>
            </w:r>
          </w:p>
          <w:p w14:paraId="1CE0A60E" w14:textId="674DAE13" w:rsidR="00862F88" w:rsidRDefault="00862F88" w:rsidP="00607F4F">
            <w:pPr>
              <w:pStyle w:val="TabellenStandard"/>
              <w:rPr>
                <w:sz w:val="16"/>
                <w:szCs w:val="16"/>
                <w:lang w:val="de-CH"/>
              </w:rPr>
            </w:pPr>
            <w:r>
              <w:rPr>
                <w:sz w:val="16"/>
                <w:szCs w:val="16"/>
                <w:lang w:val="de-CH"/>
              </w:rPr>
              <w:t>Sonderbauwerke Ist-Zustand</w:t>
            </w:r>
          </w:p>
          <w:p w14:paraId="526F9B17" w14:textId="77777777" w:rsidR="00607F4F" w:rsidRDefault="00607F4F" w:rsidP="00607F4F">
            <w:pPr>
              <w:pStyle w:val="TabellenStandard"/>
              <w:rPr>
                <w:sz w:val="16"/>
                <w:szCs w:val="16"/>
                <w:lang w:val="de-CH"/>
              </w:rPr>
            </w:pPr>
            <w:r>
              <w:rPr>
                <w:sz w:val="16"/>
                <w:szCs w:val="16"/>
                <w:lang w:val="de-CH"/>
              </w:rPr>
              <w:t>Entwässerungsart</w:t>
            </w:r>
          </w:p>
          <w:p w14:paraId="1E9DA6F6" w14:textId="77777777" w:rsidR="00607F4F" w:rsidRDefault="00607F4F" w:rsidP="00607F4F">
            <w:pPr>
              <w:pStyle w:val="TabellenStandard"/>
              <w:rPr>
                <w:sz w:val="16"/>
                <w:szCs w:val="16"/>
                <w:lang w:val="de-CH"/>
              </w:rPr>
            </w:pPr>
            <w:r>
              <w:rPr>
                <w:sz w:val="16"/>
                <w:szCs w:val="16"/>
                <w:lang w:val="de-CH"/>
              </w:rPr>
              <w:t>Bauzone/Reservezone</w:t>
            </w:r>
          </w:p>
          <w:p w14:paraId="601931D4" w14:textId="211AEA89" w:rsidR="00607F4F" w:rsidRPr="00582B42" w:rsidRDefault="00607F4F" w:rsidP="00607F4F">
            <w:pPr>
              <w:pStyle w:val="TabellenStandard"/>
              <w:rPr>
                <w:sz w:val="16"/>
                <w:szCs w:val="16"/>
                <w:lang w:val="de-CH"/>
              </w:rPr>
            </w:pPr>
            <w:r>
              <w:rPr>
                <w:sz w:val="16"/>
                <w:szCs w:val="16"/>
                <w:lang w:val="de-CH"/>
              </w:rPr>
              <w:t>Grundwasserschutzzone</w:t>
            </w:r>
          </w:p>
        </w:tc>
        <w:tc>
          <w:tcPr>
            <w:tcW w:w="1985" w:type="dxa"/>
          </w:tcPr>
          <w:p w14:paraId="498651AD" w14:textId="77777777" w:rsidR="00607F4F" w:rsidRDefault="00607F4F" w:rsidP="00607F4F">
            <w:pPr>
              <w:pStyle w:val="TabellenStandard"/>
              <w:rPr>
                <w:sz w:val="16"/>
                <w:szCs w:val="16"/>
                <w:lang w:val="de-CH"/>
              </w:rPr>
            </w:pPr>
            <w:r>
              <w:rPr>
                <w:sz w:val="16"/>
                <w:szCs w:val="16"/>
                <w:lang w:val="de-CH"/>
              </w:rPr>
              <w:t>Beschriftung Teileinzugsgebiet mit Attribut Bezeichnung</w:t>
            </w:r>
          </w:p>
          <w:p w14:paraId="41997D63" w14:textId="40F82EAB" w:rsidR="00607F4F" w:rsidRPr="00582B42" w:rsidRDefault="00607F4F" w:rsidP="00607F4F">
            <w:pPr>
              <w:pStyle w:val="TabellenStandard"/>
              <w:rPr>
                <w:sz w:val="16"/>
                <w:szCs w:val="16"/>
                <w:lang w:val="de-CH"/>
              </w:rPr>
            </w:pPr>
            <w:r>
              <w:rPr>
                <w:sz w:val="16"/>
                <w:szCs w:val="16"/>
                <w:lang w:val="de-CH"/>
              </w:rPr>
              <w:t>Informationen zu den Teileinzugsgebieten als Pop-up</w:t>
            </w:r>
          </w:p>
        </w:tc>
        <w:tc>
          <w:tcPr>
            <w:tcW w:w="2977" w:type="dxa"/>
          </w:tcPr>
          <w:p w14:paraId="386C23F8" w14:textId="77777777" w:rsidR="00607F4F" w:rsidRPr="00582B42" w:rsidRDefault="00607F4F" w:rsidP="00607F4F">
            <w:pPr>
              <w:pStyle w:val="TabellenStandard"/>
              <w:rPr>
                <w:sz w:val="16"/>
                <w:szCs w:val="16"/>
                <w:lang w:val="de-CH"/>
              </w:rPr>
            </w:pPr>
          </w:p>
        </w:tc>
      </w:tr>
      <w:tr w:rsidR="00607F4F" w:rsidRPr="007F5CA2" w14:paraId="30A2AB61" w14:textId="77777777" w:rsidTr="00A16462">
        <w:tc>
          <w:tcPr>
            <w:tcW w:w="1560" w:type="dxa"/>
          </w:tcPr>
          <w:p w14:paraId="27B1BE54" w14:textId="77777777" w:rsidR="00607F4F" w:rsidRDefault="00607F4F" w:rsidP="00607F4F">
            <w:pPr>
              <w:pStyle w:val="TabellenStandard"/>
              <w:rPr>
                <w:sz w:val="16"/>
                <w:szCs w:val="16"/>
                <w:lang w:val="de-CH"/>
              </w:rPr>
            </w:pPr>
            <w:r>
              <w:rPr>
                <w:sz w:val="16"/>
                <w:szCs w:val="16"/>
                <w:lang w:val="de-CH"/>
              </w:rPr>
              <w:t>≥ 1:250</w:t>
            </w:r>
          </w:p>
        </w:tc>
        <w:tc>
          <w:tcPr>
            <w:tcW w:w="2126" w:type="dxa"/>
          </w:tcPr>
          <w:p w14:paraId="493C403C" w14:textId="77777777" w:rsidR="00607F4F" w:rsidRDefault="00607F4F" w:rsidP="00607F4F">
            <w:pPr>
              <w:pStyle w:val="TabellenStandard"/>
              <w:rPr>
                <w:sz w:val="16"/>
                <w:szCs w:val="16"/>
                <w:lang w:val="de-CH"/>
              </w:rPr>
            </w:pPr>
            <w:r>
              <w:rPr>
                <w:sz w:val="16"/>
                <w:szCs w:val="16"/>
                <w:lang w:val="de-CH"/>
              </w:rPr>
              <w:t>Perimeter des öffentlichen Kanalisationsbereiches</w:t>
            </w:r>
          </w:p>
          <w:p w14:paraId="27792B0B" w14:textId="77777777" w:rsidR="00607F4F" w:rsidRDefault="00607F4F" w:rsidP="00607F4F">
            <w:pPr>
              <w:pStyle w:val="TabellenStandard"/>
              <w:rPr>
                <w:sz w:val="16"/>
                <w:szCs w:val="16"/>
                <w:lang w:val="de-CH"/>
              </w:rPr>
            </w:pPr>
            <w:r>
              <w:rPr>
                <w:sz w:val="16"/>
                <w:szCs w:val="16"/>
                <w:lang w:val="de-CH"/>
              </w:rPr>
              <w:t>Begrenzung Teileinzugsgebiet mit Beschriftung</w:t>
            </w:r>
          </w:p>
          <w:p w14:paraId="6E751864" w14:textId="0D918804" w:rsidR="00607F4F" w:rsidRDefault="00607F4F" w:rsidP="00607F4F">
            <w:pPr>
              <w:pStyle w:val="TabellenStandard"/>
              <w:rPr>
                <w:sz w:val="16"/>
                <w:szCs w:val="16"/>
                <w:lang w:val="de-CH"/>
              </w:rPr>
            </w:pPr>
            <w:r>
              <w:rPr>
                <w:sz w:val="16"/>
                <w:szCs w:val="16"/>
                <w:lang w:val="de-CH"/>
              </w:rPr>
              <w:t>Entwässerungsanlagen Ist-Zustand</w:t>
            </w:r>
          </w:p>
          <w:p w14:paraId="231BB4C8" w14:textId="4174762A" w:rsidR="00862F88" w:rsidRDefault="00862F88" w:rsidP="00607F4F">
            <w:pPr>
              <w:pStyle w:val="TabellenStandard"/>
              <w:rPr>
                <w:sz w:val="16"/>
                <w:szCs w:val="16"/>
                <w:lang w:val="de-CH"/>
              </w:rPr>
            </w:pPr>
            <w:r>
              <w:rPr>
                <w:sz w:val="16"/>
                <w:szCs w:val="16"/>
                <w:lang w:val="de-CH"/>
              </w:rPr>
              <w:t>Sonderbauwerke Ist-Zustand</w:t>
            </w:r>
          </w:p>
          <w:p w14:paraId="1D35948A" w14:textId="77777777" w:rsidR="00607F4F" w:rsidRDefault="00607F4F" w:rsidP="00607F4F">
            <w:pPr>
              <w:pStyle w:val="TabellenStandard"/>
              <w:rPr>
                <w:sz w:val="16"/>
                <w:szCs w:val="16"/>
                <w:lang w:val="de-CH"/>
              </w:rPr>
            </w:pPr>
            <w:r>
              <w:rPr>
                <w:sz w:val="16"/>
                <w:szCs w:val="16"/>
                <w:lang w:val="de-CH"/>
              </w:rPr>
              <w:t>Entwässerungsart</w:t>
            </w:r>
          </w:p>
          <w:p w14:paraId="2B902E4D" w14:textId="77777777" w:rsidR="00607F4F" w:rsidRDefault="00607F4F" w:rsidP="00607F4F">
            <w:pPr>
              <w:pStyle w:val="TabellenStandard"/>
              <w:rPr>
                <w:sz w:val="16"/>
                <w:szCs w:val="16"/>
                <w:lang w:val="de-CH"/>
              </w:rPr>
            </w:pPr>
            <w:r>
              <w:rPr>
                <w:sz w:val="16"/>
                <w:szCs w:val="16"/>
                <w:lang w:val="de-CH"/>
              </w:rPr>
              <w:t>Bauzone/Reservezone</w:t>
            </w:r>
          </w:p>
          <w:p w14:paraId="68DF55D5" w14:textId="554D1457" w:rsidR="00607F4F" w:rsidRPr="00582B42" w:rsidRDefault="00607F4F" w:rsidP="00607F4F">
            <w:pPr>
              <w:pStyle w:val="TabellenStandard"/>
              <w:rPr>
                <w:sz w:val="16"/>
                <w:szCs w:val="16"/>
                <w:lang w:val="de-CH"/>
              </w:rPr>
            </w:pPr>
            <w:r>
              <w:rPr>
                <w:sz w:val="16"/>
                <w:szCs w:val="16"/>
                <w:lang w:val="de-CH"/>
              </w:rPr>
              <w:t>Grundwasserschutzzone</w:t>
            </w:r>
          </w:p>
        </w:tc>
        <w:tc>
          <w:tcPr>
            <w:tcW w:w="1985" w:type="dxa"/>
          </w:tcPr>
          <w:p w14:paraId="5AECCADB" w14:textId="5AA66D1B" w:rsidR="00607F4F" w:rsidRPr="00582B42" w:rsidRDefault="00607F4F" w:rsidP="00BA4AAF">
            <w:pPr>
              <w:pStyle w:val="TabellenStandard"/>
              <w:rPr>
                <w:sz w:val="16"/>
                <w:szCs w:val="16"/>
                <w:lang w:val="de-CH"/>
              </w:rPr>
            </w:pPr>
            <w:r>
              <w:rPr>
                <w:sz w:val="16"/>
                <w:szCs w:val="16"/>
                <w:lang w:val="de-CH"/>
              </w:rPr>
              <w:t>Teileinzugsgebiete beschriften mit den wichtigsten Parametern (in dieser Reihenfolge): Knoten_SW_</w:t>
            </w:r>
            <w:r w:rsidR="00BA4AAF">
              <w:rPr>
                <w:sz w:val="16"/>
                <w:szCs w:val="16"/>
                <w:lang w:val="de-CH"/>
              </w:rPr>
              <w:t>Is</w:t>
            </w:r>
            <w:r>
              <w:rPr>
                <w:sz w:val="16"/>
                <w:szCs w:val="16"/>
                <w:lang w:val="de-CH"/>
              </w:rPr>
              <w:t>tRef, Knoten_RW_</w:t>
            </w:r>
            <w:r w:rsidR="00BA4AAF">
              <w:rPr>
                <w:sz w:val="16"/>
                <w:szCs w:val="16"/>
                <w:lang w:val="de-CH"/>
              </w:rPr>
              <w:t>Ist</w:t>
            </w:r>
            <w:r>
              <w:rPr>
                <w:sz w:val="16"/>
                <w:szCs w:val="16"/>
                <w:lang w:val="de-CH"/>
              </w:rPr>
              <w:t>Ref (nur in Trennsystem), Abflussbegrenzung_</w:t>
            </w:r>
            <w:r w:rsidR="00BA4AAF">
              <w:rPr>
                <w:sz w:val="16"/>
                <w:szCs w:val="16"/>
                <w:lang w:val="de-CH"/>
              </w:rPr>
              <w:t>Is</w:t>
            </w:r>
            <w:r>
              <w:rPr>
                <w:sz w:val="16"/>
                <w:szCs w:val="16"/>
                <w:lang w:val="de-CH"/>
              </w:rPr>
              <w:t>t (nur in Trennsystem), Abflussbeiwert_SW_</w:t>
            </w:r>
            <w:r w:rsidR="00BA4AAF">
              <w:rPr>
                <w:sz w:val="16"/>
                <w:szCs w:val="16"/>
                <w:lang w:val="de-CH"/>
              </w:rPr>
              <w:t>Ist</w:t>
            </w:r>
            <w:r>
              <w:rPr>
                <w:sz w:val="16"/>
                <w:szCs w:val="16"/>
                <w:lang w:val="de-CH"/>
              </w:rPr>
              <w:t>, Abflussbeiwert_R</w:t>
            </w:r>
            <w:r w:rsidR="00BA4AAF">
              <w:rPr>
                <w:sz w:val="16"/>
                <w:szCs w:val="16"/>
                <w:lang w:val="de-CH"/>
              </w:rPr>
              <w:t xml:space="preserve">W_Ist </w:t>
            </w:r>
            <w:r>
              <w:rPr>
                <w:sz w:val="16"/>
                <w:szCs w:val="16"/>
                <w:lang w:val="de-CH"/>
              </w:rPr>
              <w:t>(nur in Trennsystem), Einwohnerdichte_</w:t>
            </w:r>
            <w:r w:rsidR="00BA4AAF">
              <w:rPr>
                <w:sz w:val="16"/>
                <w:szCs w:val="16"/>
                <w:lang w:val="de-CH"/>
              </w:rPr>
              <w:t>Is</w:t>
            </w:r>
            <w:r>
              <w:rPr>
                <w:sz w:val="16"/>
                <w:szCs w:val="16"/>
                <w:lang w:val="de-CH"/>
              </w:rPr>
              <w:t>t, Flaeche</w:t>
            </w:r>
          </w:p>
        </w:tc>
        <w:tc>
          <w:tcPr>
            <w:tcW w:w="2977" w:type="dxa"/>
          </w:tcPr>
          <w:p w14:paraId="492F24C6" w14:textId="5A5477CB" w:rsidR="00607F4F" w:rsidRPr="00582B42" w:rsidRDefault="00607F4F" w:rsidP="00607F4F">
            <w:pPr>
              <w:pStyle w:val="TabellenStandard"/>
              <w:rPr>
                <w:sz w:val="16"/>
                <w:szCs w:val="16"/>
                <w:lang w:val="de-CH"/>
              </w:rPr>
            </w:pPr>
            <w:r>
              <w:rPr>
                <w:noProof/>
                <w:lang w:val="de-CH"/>
              </w:rPr>
              <w:drawing>
                <wp:inline distT="0" distB="0" distL="0" distR="0" wp14:anchorId="75847F9C" wp14:editId="3BEBC7F8">
                  <wp:extent cx="1770927" cy="1168761"/>
                  <wp:effectExtent l="0" t="0" r="127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803319" cy="1190139"/>
                          </a:xfrm>
                          <a:prstGeom prst="rect">
                            <a:avLst/>
                          </a:prstGeom>
                        </pic:spPr>
                      </pic:pic>
                    </a:graphicData>
                  </a:graphic>
                </wp:inline>
              </w:drawing>
            </w:r>
          </w:p>
        </w:tc>
      </w:tr>
    </w:tbl>
    <w:p w14:paraId="2D18B7DC" w14:textId="77777777" w:rsidR="00545D5E" w:rsidRPr="00545D5E" w:rsidRDefault="00545D5E" w:rsidP="00545D5E">
      <w:pPr>
        <w:pStyle w:val="Fliesstext"/>
        <w:rPr>
          <w:lang w:eastAsia="de-DE"/>
        </w:rPr>
      </w:pPr>
    </w:p>
    <w:p w14:paraId="0695D070" w14:textId="08345CF3" w:rsidR="00154B4A" w:rsidRDefault="00335EE7" w:rsidP="00154B4A">
      <w:pPr>
        <w:pStyle w:val="berschrift2"/>
      </w:pPr>
      <w:bookmarkStart w:id="66" w:name="_Toc63262722"/>
      <w:r>
        <w:lastRenderedPageBreak/>
        <w:t xml:space="preserve">Planansicht </w:t>
      </w:r>
      <w:r w:rsidR="00154B4A">
        <w:t>Zustandsplan Teileinzugsgebiet S</w:t>
      </w:r>
      <w:r w:rsidR="0090335E">
        <w:t>oll-Zustand</w:t>
      </w:r>
      <w:bookmarkEnd w:id="66"/>
    </w:p>
    <w:p w14:paraId="594863DC" w14:textId="3A1DE5B1" w:rsidR="008D287A" w:rsidRDefault="008D287A" w:rsidP="008D287A">
      <w:pPr>
        <w:pStyle w:val="Fliesstext"/>
        <w:rPr>
          <w:lang w:eastAsia="de-DE"/>
        </w:rPr>
      </w:pPr>
      <w:r>
        <w:rPr>
          <w:lang w:eastAsia="de-DE"/>
        </w:rPr>
        <w:t xml:space="preserve">Die Darstellungsebene Zustandsplan Teileinzugsgebiet IST setzt sich zusammen aus der Darstellungsebene Teileinzugsgebiet (s. Kapitel </w:t>
      </w:r>
      <w:r>
        <w:rPr>
          <w:lang w:eastAsia="de-DE"/>
        </w:rPr>
        <w:fldChar w:fldCharType="begin"/>
      </w:r>
      <w:r>
        <w:rPr>
          <w:lang w:eastAsia="de-DE"/>
        </w:rPr>
        <w:instrText xml:space="preserve"> REF _Ref57019015 \r \h </w:instrText>
      </w:r>
      <w:r>
        <w:rPr>
          <w:lang w:eastAsia="de-DE"/>
        </w:rPr>
      </w:r>
      <w:r>
        <w:rPr>
          <w:lang w:eastAsia="de-DE"/>
        </w:rPr>
        <w:fldChar w:fldCharType="separate"/>
      </w:r>
      <w:r w:rsidR="00D46611">
        <w:rPr>
          <w:lang w:eastAsia="de-DE"/>
        </w:rPr>
        <w:t>3.1.2</w:t>
      </w:r>
      <w:r>
        <w:rPr>
          <w:lang w:eastAsia="de-DE"/>
        </w:rPr>
        <w:fldChar w:fldCharType="end"/>
      </w:r>
      <w:r>
        <w:rPr>
          <w:lang w:eastAsia="de-DE"/>
        </w:rPr>
        <w:t xml:space="preserve">) und der Darstellungsebene Entwässerungsart (s. Kapitel </w:t>
      </w:r>
      <w:r>
        <w:rPr>
          <w:lang w:eastAsia="de-DE"/>
        </w:rPr>
        <w:fldChar w:fldCharType="begin"/>
      </w:r>
      <w:r>
        <w:rPr>
          <w:lang w:eastAsia="de-DE"/>
        </w:rPr>
        <w:instrText xml:space="preserve"> REF _Ref57019120 \r \h </w:instrText>
      </w:r>
      <w:r>
        <w:rPr>
          <w:lang w:eastAsia="de-DE"/>
        </w:rPr>
      </w:r>
      <w:r>
        <w:rPr>
          <w:lang w:eastAsia="de-DE"/>
        </w:rPr>
        <w:fldChar w:fldCharType="separate"/>
      </w:r>
      <w:r w:rsidR="00D46611">
        <w:rPr>
          <w:lang w:eastAsia="de-DE"/>
        </w:rPr>
        <w:t>3.1.4</w:t>
      </w:r>
      <w:r>
        <w:rPr>
          <w:lang w:eastAsia="de-DE"/>
        </w:rPr>
        <w:fldChar w:fldCharType="end"/>
      </w:r>
      <w:r w:rsidR="00957705">
        <w:rPr>
          <w:lang w:eastAsia="de-DE"/>
        </w:rPr>
        <w:t>).</w:t>
      </w:r>
    </w:p>
    <w:p w14:paraId="6CA791CE" w14:textId="766C4393" w:rsidR="00BA4AAF" w:rsidRDefault="00957705" w:rsidP="00BA4AAF">
      <w:pPr>
        <w:pStyle w:val="Fliesstext"/>
        <w:rPr>
          <w:lang w:eastAsia="de-DE"/>
        </w:rPr>
      </w:pPr>
      <w:r>
        <w:rPr>
          <w:lang w:eastAsia="de-DE"/>
        </w:rPr>
        <w:t>Massgebend ist das Attribut «Entwaesserungssystem_geplant» der Klasse Teileinzugsgebiet.</w:t>
      </w:r>
      <w:r w:rsidR="00BA4AAF" w:rsidRPr="00BA4AAF">
        <w:rPr>
          <w:lang w:eastAsia="de-DE"/>
        </w:rPr>
        <w:t xml:space="preserve"> </w:t>
      </w:r>
      <w:r w:rsidR="00BA4AAF">
        <w:rPr>
          <w:lang w:eastAsia="de-DE"/>
        </w:rPr>
        <w:t xml:space="preserve">Gelabelt wird bei einem Massstab </w:t>
      </w:r>
      <w:r w:rsidR="00BE6C77">
        <w:rPr>
          <w:sz w:val="16"/>
          <w:szCs w:val="16"/>
        </w:rPr>
        <w:t>&lt;</w:t>
      </w:r>
      <w:r w:rsidR="00BA4AAF">
        <w:rPr>
          <w:lang w:eastAsia="de-DE"/>
        </w:rPr>
        <w:t xml:space="preserve"> 1:250 lediglich die Einzugsgebietsnummer. Die Parameter der einzelnen Einzugsgebiete können der Einzugsgebietstabelle im Technischen Bericht oder durch einen Klick auf die Teileinzugsgebiete in der IPW abgerufen werden. Bei einem Massstab </w:t>
      </w:r>
      <w:r w:rsidR="00BE6C77">
        <w:rPr>
          <w:sz w:val="16"/>
          <w:szCs w:val="16"/>
        </w:rPr>
        <w:t>≥</w:t>
      </w:r>
      <w:r w:rsidR="00BE6C77">
        <w:rPr>
          <w:lang w:eastAsia="de-DE"/>
        </w:rPr>
        <w:t xml:space="preserve"> </w:t>
      </w:r>
      <w:r w:rsidR="00BA4AAF">
        <w:rPr>
          <w:lang w:eastAsia="de-DE"/>
        </w:rPr>
        <w:t>1:250 werden die wichtigsten Parameter als Label dargestellt.</w:t>
      </w:r>
    </w:p>
    <w:p w14:paraId="042686BF" w14:textId="24144EEA" w:rsidR="001F1DF5" w:rsidRDefault="001F1DF5" w:rsidP="001F1DF5">
      <w:pPr>
        <w:pStyle w:val="berschrift3"/>
      </w:pPr>
      <w:bookmarkStart w:id="67" w:name="_Toc63262723"/>
      <w:r>
        <w:t>Massstabsabhängigkeit Planansicht Teileinzugsgebiet S</w:t>
      </w:r>
      <w:r w:rsidR="00D76E69">
        <w:t>oll</w:t>
      </w:r>
      <w:bookmarkEnd w:id="67"/>
    </w:p>
    <w:p w14:paraId="5449A2E4" w14:textId="58FDC008" w:rsidR="00545D5E" w:rsidRDefault="00545D5E" w:rsidP="00545D5E">
      <w:pPr>
        <w:pStyle w:val="Fliesstext"/>
        <w:rPr>
          <w:lang w:eastAsia="de-DE"/>
        </w:rPr>
      </w:pPr>
      <w:r>
        <w:rPr>
          <w:lang w:eastAsia="de-DE"/>
        </w:rPr>
        <w:fldChar w:fldCharType="begin"/>
      </w:r>
      <w:r>
        <w:rPr>
          <w:lang w:eastAsia="de-DE"/>
        </w:rPr>
        <w:instrText xml:space="preserve"> REF _Ref58315133 \h </w:instrText>
      </w:r>
      <w:r>
        <w:rPr>
          <w:lang w:eastAsia="de-DE"/>
        </w:rPr>
      </w:r>
      <w:r>
        <w:rPr>
          <w:lang w:eastAsia="de-DE"/>
        </w:rPr>
        <w:fldChar w:fldCharType="separate"/>
      </w:r>
      <w:r w:rsidR="00D46611">
        <w:t xml:space="preserve">Tabelle </w:t>
      </w:r>
      <w:r w:rsidR="00D46611">
        <w:rPr>
          <w:noProof/>
        </w:rPr>
        <w:t>9</w:t>
      </w:r>
      <w:r>
        <w:rPr>
          <w:lang w:eastAsia="de-DE"/>
        </w:rPr>
        <w:fldChar w:fldCharType="end"/>
      </w:r>
      <w:r>
        <w:rPr>
          <w:lang w:eastAsia="de-DE"/>
        </w:rPr>
        <w:t xml:space="preserve"> beschreibt die Objekte, welche je nach Massstabsbereich dargestellt werden.</w:t>
      </w:r>
      <w:r w:rsidR="00E27E07">
        <w:rPr>
          <w:lang w:eastAsia="de-DE"/>
        </w:rPr>
        <w:t xml:space="preserve"> Für die massstabsabhängige Darstellung der Layer ohne Bezug zu den Teileinzugsgebieten wird auf das Kapitel </w:t>
      </w:r>
      <w:r w:rsidR="000B662E">
        <w:rPr>
          <w:lang w:eastAsia="de-DE"/>
        </w:rPr>
        <w:fldChar w:fldCharType="begin"/>
      </w:r>
      <w:r w:rsidR="000B662E">
        <w:rPr>
          <w:lang w:eastAsia="de-DE"/>
        </w:rPr>
        <w:instrText xml:space="preserve"> REF _Ref58833088 \r \h </w:instrText>
      </w:r>
      <w:r w:rsidR="000B662E">
        <w:rPr>
          <w:lang w:eastAsia="de-DE"/>
        </w:rPr>
      </w:r>
      <w:r w:rsidR="000B662E">
        <w:rPr>
          <w:lang w:eastAsia="de-DE"/>
        </w:rPr>
        <w:fldChar w:fldCharType="separate"/>
      </w:r>
      <w:r w:rsidR="00D46611">
        <w:rPr>
          <w:lang w:eastAsia="de-DE"/>
        </w:rPr>
        <w:t>3.1</w:t>
      </w:r>
      <w:r w:rsidR="000B662E">
        <w:rPr>
          <w:lang w:eastAsia="de-DE"/>
        </w:rPr>
        <w:fldChar w:fldCharType="end"/>
      </w:r>
      <w:r w:rsidR="00E27E07">
        <w:rPr>
          <w:lang w:eastAsia="de-DE"/>
        </w:rPr>
        <w:t xml:space="preserve"> und </w:t>
      </w:r>
      <w:r w:rsidR="00E27E07">
        <w:rPr>
          <w:lang w:eastAsia="de-DE"/>
        </w:rPr>
        <w:fldChar w:fldCharType="begin"/>
      </w:r>
      <w:r w:rsidR="00E27E07">
        <w:rPr>
          <w:lang w:eastAsia="de-DE"/>
        </w:rPr>
        <w:instrText xml:space="preserve"> REF _Ref58834148 \r \h </w:instrText>
      </w:r>
      <w:r w:rsidR="00E27E07">
        <w:rPr>
          <w:lang w:eastAsia="de-DE"/>
        </w:rPr>
      </w:r>
      <w:r w:rsidR="00E27E07">
        <w:rPr>
          <w:lang w:eastAsia="de-DE"/>
        </w:rPr>
        <w:fldChar w:fldCharType="separate"/>
      </w:r>
      <w:r w:rsidR="00D46611">
        <w:rPr>
          <w:lang w:eastAsia="de-DE"/>
        </w:rPr>
        <w:t>3.3</w:t>
      </w:r>
      <w:r w:rsidR="00E27E07">
        <w:rPr>
          <w:lang w:eastAsia="de-DE"/>
        </w:rPr>
        <w:fldChar w:fldCharType="end"/>
      </w:r>
      <w:r w:rsidR="00E27E07">
        <w:rPr>
          <w:lang w:eastAsia="de-DE"/>
        </w:rPr>
        <w:t xml:space="preserve"> verwiesen.</w:t>
      </w:r>
    </w:p>
    <w:p w14:paraId="60DDB987" w14:textId="60F6BCA8" w:rsidR="00545D5E" w:rsidRDefault="00545D5E" w:rsidP="008B5177">
      <w:pPr>
        <w:pStyle w:val="Beschriftung"/>
        <w:keepNext/>
        <w:ind w:hanging="1588"/>
      </w:pPr>
      <w:bookmarkStart w:id="68" w:name="_Ref58315133"/>
      <w:bookmarkStart w:id="69" w:name="_Toc63317073"/>
      <w:r>
        <w:t xml:space="preserve">Tabelle </w:t>
      </w:r>
      <w:r w:rsidR="00D46611">
        <w:fldChar w:fldCharType="begin"/>
      </w:r>
      <w:r w:rsidR="00D46611">
        <w:instrText xml:space="preserve"> SEQ Tabelle \* ARABIC </w:instrText>
      </w:r>
      <w:r w:rsidR="00D46611">
        <w:fldChar w:fldCharType="separate"/>
      </w:r>
      <w:r w:rsidR="00D46611">
        <w:rPr>
          <w:noProof/>
        </w:rPr>
        <w:t>9</w:t>
      </w:r>
      <w:r w:rsidR="00D46611">
        <w:rPr>
          <w:noProof/>
        </w:rPr>
        <w:fldChar w:fldCharType="end"/>
      </w:r>
      <w:bookmarkEnd w:id="68"/>
      <w:r>
        <w:t>: Sichtbare Objekte nach Massstabsbereich</w:t>
      </w:r>
      <w:r w:rsidR="00D76E69">
        <w:t xml:space="preserve"> Planansicht Zustandsplan Teileinzugsgebiet Soll</w:t>
      </w:r>
      <w:bookmarkEnd w:id="69"/>
    </w:p>
    <w:tbl>
      <w:tblPr>
        <w:tblStyle w:val="Tabellenraster"/>
        <w:tblW w:w="8648" w:type="dxa"/>
        <w:tblInd w:w="-851"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1560"/>
        <w:gridCol w:w="2126"/>
        <w:gridCol w:w="1701"/>
        <w:gridCol w:w="3261"/>
      </w:tblGrid>
      <w:tr w:rsidR="00545D5E" w:rsidRPr="007F5CA2" w14:paraId="5C0C5B16" w14:textId="77777777" w:rsidTr="00E94778">
        <w:tc>
          <w:tcPr>
            <w:tcW w:w="1560" w:type="dxa"/>
          </w:tcPr>
          <w:p w14:paraId="35236A8D" w14:textId="77777777" w:rsidR="00545D5E" w:rsidRPr="001F47E2" w:rsidRDefault="00545D5E" w:rsidP="00E94778">
            <w:pPr>
              <w:pStyle w:val="TabellenStandard"/>
              <w:rPr>
                <w:i/>
                <w:sz w:val="16"/>
                <w:szCs w:val="16"/>
                <w:lang w:val="de-CH"/>
              </w:rPr>
            </w:pPr>
            <w:r>
              <w:rPr>
                <w:b/>
                <w:sz w:val="16"/>
                <w:szCs w:val="16"/>
                <w:lang w:val="de-CH"/>
              </w:rPr>
              <w:t>Massstabsbereich</w:t>
            </w:r>
          </w:p>
        </w:tc>
        <w:tc>
          <w:tcPr>
            <w:tcW w:w="2126" w:type="dxa"/>
          </w:tcPr>
          <w:p w14:paraId="2ABB7C64" w14:textId="77777777" w:rsidR="00545D5E" w:rsidRPr="002A4B3C" w:rsidRDefault="00545D5E" w:rsidP="00E94778">
            <w:pPr>
              <w:pStyle w:val="TabellenStandard"/>
              <w:rPr>
                <w:b/>
                <w:sz w:val="16"/>
                <w:szCs w:val="16"/>
                <w:lang w:val="de-CH"/>
              </w:rPr>
            </w:pPr>
            <w:r>
              <w:rPr>
                <w:b/>
                <w:sz w:val="16"/>
                <w:szCs w:val="16"/>
                <w:lang w:val="de-CH"/>
              </w:rPr>
              <w:t>Sichtbare Objekte</w:t>
            </w:r>
          </w:p>
        </w:tc>
        <w:tc>
          <w:tcPr>
            <w:tcW w:w="1701" w:type="dxa"/>
          </w:tcPr>
          <w:p w14:paraId="759FC1A5" w14:textId="77777777" w:rsidR="00545D5E" w:rsidRPr="002A4B3C" w:rsidRDefault="00545D5E" w:rsidP="00E94778">
            <w:pPr>
              <w:pStyle w:val="TabellenStandard"/>
              <w:rPr>
                <w:b/>
                <w:sz w:val="16"/>
                <w:szCs w:val="16"/>
                <w:lang w:val="de-CH"/>
              </w:rPr>
            </w:pPr>
            <w:r>
              <w:rPr>
                <w:b/>
                <w:sz w:val="16"/>
                <w:szCs w:val="16"/>
                <w:lang w:val="de-CH"/>
              </w:rPr>
              <w:t>Bemerkungen</w:t>
            </w:r>
          </w:p>
        </w:tc>
        <w:tc>
          <w:tcPr>
            <w:tcW w:w="3261" w:type="dxa"/>
          </w:tcPr>
          <w:p w14:paraId="0CD4D56C" w14:textId="77777777" w:rsidR="00545D5E" w:rsidRPr="002A4B3C" w:rsidRDefault="00545D5E" w:rsidP="00E94778">
            <w:pPr>
              <w:pStyle w:val="TabellenStandard"/>
              <w:ind w:left="-32" w:firstLine="32"/>
              <w:rPr>
                <w:b/>
                <w:sz w:val="16"/>
                <w:szCs w:val="16"/>
                <w:lang w:val="de-CH"/>
              </w:rPr>
            </w:pPr>
            <w:r>
              <w:rPr>
                <w:b/>
                <w:sz w:val="16"/>
                <w:szCs w:val="16"/>
                <w:lang w:val="de-CH"/>
              </w:rPr>
              <w:t>Beispiel</w:t>
            </w:r>
          </w:p>
        </w:tc>
      </w:tr>
      <w:tr w:rsidR="00BA4AAF" w:rsidRPr="007F5CA2" w14:paraId="0EC5D74F" w14:textId="77777777" w:rsidTr="00E94778">
        <w:tc>
          <w:tcPr>
            <w:tcW w:w="1560" w:type="dxa"/>
          </w:tcPr>
          <w:p w14:paraId="610F4670" w14:textId="77777777" w:rsidR="00BA4AAF" w:rsidRPr="00582B42" w:rsidRDefault="00BA4AAF" w:rsidP="00BA4AAF">
            <w:pPr>
              <w:pStyle w:val="TabellenStandard"/>
              <w:rPr>
                <w:sz w:val="16"/>
                <w:szCs w:val="16"/>
                <w:lang w:val="de-CH"/>
              </w:rPr>
            </w:pPr>
            <w:r>
              <w:rPr>
                <w:sz w:val="16"/>
                <w:szCs w:val="16"/>
                <w:lang w:val="de-CH"/>
              </w:rPr>
              <w:t>≤ 1:5’000</w:t>
            </w:r>
          </w:p>
        </w:tc>
        <w:tc>
          <w:tcPr>
            <w:tcW w:w="2126" w:type="dxa"/>
          </w:tcPr>
          <w:p w14:paraId="0BD13552" w14:textId="77777777" w:rsidR="00BA4AAF" w:rsidRDefault="00BA4AAF" w:rsidP="00BA4AAF">
            <w:pPr>
              <w:pStyle w:val="TabellenStandard"/>
              <w:rPr>
                <w:sz w:val="16"/>
                <w:szCs w:val="16"/>
                <w:lang w:val="de-CH"/>
              </w:rPr>
            </w:pPr>
            <w:r>
              <w:rPr>
                <w:sz w:val="16"/>
                <w:szCs w:val="16"/>
                <w:lang w:val="de-CH"/>
              </w:rPr>
              <w:t>Perimeter des öffentlichen Kanalisationsbereiches</w:t>
            </w:r>
          </w:p>
          <w:p w14:paraId="73F7471A" w14:textId="77777777" w:rsidR="00BA4AAF" w:rsidRDefault="00BA4AAF" w:rsidP="00BA4AAF">
            <w:pPr>
              <w:pStyle w:val="TabellenStandard"/>
              <w:rPr>
                <w:sz w:val="16"/>
                <w:szCs w:val="16"/>
                <w:lang w:val="de-CH"/>
              </w:rPr>
            </w:pPr>
            <w:r>
              <w:rPr>
                <w:sz w:val="16"/>
                <w:szCs w:val="16"/>
                <w:lang w:val="de-CH"/>
              </w:rPr>
              <w:t>Begrenzung Teileinzugsgebiet ohne Beschriftung</w:t>
            </w:r>
          </w:p>
          <w:p w14:paraId="706FB91D" w14:textId="77777777" w:rsidR="00BA4AAF" w:rsidRDefault="00BA4AAF" w:rsidP="00BA4AAF">
            <w:pPr>
              <w:pStyle w:val="TabellenStandard"/>
              <w:rPr>
                <w:sz w:val="16"/>
                <w:szCs w:val="16"/>
                <w:lang w:val="de-CH"/>
              </w:rPr>
            </w:pPr>
            <w:r>
              <w:rPr>
                <w:sz w:val="16"/>
                <w:szCs w:val="16"/>
                <w:lang w:val="de-CH"/>
              </w:rPr>
              <w:t>Entwässerungsart Ist-Zustand</w:t>
            </w:r>
          </w:p>
          <w:p w14:paraId="091D735E" w14:textId="77777777" w:rsidR="00BA4AAF" w:rsidRDefault="00BA4AAF" w:rsidP="00BA4AAF">
            <w:pPr>
              <w:pStyle w:val="TabellenStandard"/>
              <w:rPr>
                <w:sz w:val="16"/>
                <w:szCs w:val="16"/>
                <w:lang w:val="de-CH"/>
              </w:rPr>
            </w:pPr>
            <w:r>
              <w:rPr>
                <w:sz w:val="16"/>
                <w:szCs w:val="16"/>
                <w:lang w:val="de-CH"/>
              </w:rPr>
              <w:t>Bauzone/Reservezone</w:t>
            </w:r>
          </w:p>
          <w:p w14:paraId="220E22A9" w14:textId="49DF8AEE" w:rsidR="00BA4AAF" w:rsidRPr="00582B42" w:rsidRDefault="00BA4AAF" w:rsidP="00BA4AAF">
            <w:pPr>
              <w:pStyle w:val="TabellenStandard"/>
              <w:rPr>
                <w:sz w:val="16"/>
                <w:szCs w:val="16"/>
                <w:lang w:val="de-CH"/>
              </w:rPr>
            </w:pPr>
            <w:r>
              <w:rPr>
                <w:sz w:val="16"/>
                <w:szCs w:val="16"/>
                <w:lang w:val="de-CH"/>
              </w:rPr>
              <w:t>Grundwasserschutzzone</w:t>
            </w:r>
          </w:p>
        </w:tc>
        <w:tc>
          <w:tcPr>
            <w:tcW w:w="1701" w:type="dxa"/>
          </w:tcPr>
          <w:p w14:paraId="13547D6C" w14:textId="77777777" w:rsidR="00BA4AAF" w:rsidRPr="00582B42" w:rsidRDefault="00BA4AAF" w:rsidP="00BA4AAF">
            <w:pPr>
              <w:pStyle w:val="TabellenStandard"/>
              <w:rPr>
                <w:sz w:val="16"/>
                <w:szCs w:val="16"/>
                <w:lang w:val="de-CH"/>
              </w:rPr>
            </w:pPr>
          </w:p>
        </w:tc>
        <w:tc>
          <w:tcPr>
            <w:tcW w:w="3261" w:type="dxa"/>
          </w:tcPr>
          <w:p w14:paraId="2B5C4B69" w14:textId="77777777" w:rsidR="00BA4AAF" w:rsidRPr="00582B42" w:rsidRDefault="00BA4AAF" w:rsidP="00BA4AAF">
            <w:pPr>
              <w:pStyle w:val="TabellenStandard"/>
              <w:rPr>
                <w:sz w:val="16"/>
                <w:szCs w:val="16"/>
                <w:lang w:val="de-CH"/>
              </w:rPr>
            </w:pPr>
          </w:p>
        </w:tc>
      </w:tr>
      <w:tr w:rsidR="00BA4AAF" w:rsidRPr="007F5CA2" w14:paraId="56954C8D" w14:textId="77777777" w:rsidTr="00E94778">
        <w:tc>
          <w:tcPr>
            <w:tcW w:w="1560" w:type="dxa"/>
          </w:tcPr>
          <w:p w14:paraId="56E1B535" w14:textId="77777777" w:rsidR="00BA4AAF" w:rsidRDefault="00BA4AAF" w:rsidP="00BA4AAF">
            <w:pPr>
              <w:pStyle w:val="TabellenStandard"/>
              <w:rPr>
                <w:sz w:val="16"/>
                <w:szCs w:val="16"/>
                <w:lang w:val="de-CH"/>
              </w:rPr>
            </w:pPr>
            <w:r>
              <w:rPr>
                <w:sz w:val="16"/>
                <w:szCs w:val="16"/>
                <w:lang w:val="de-CH"/>
              </w:rPr>
              <w:t>&lt; 1:2'500 bis ≥ 1:5’000</w:t>
            </w:r>
          </w:p>
        </w:tc>
        <w:tc>
          <w:tcPr>
            <w:tcW w:w="2126" w:type="dxa"/>
          </w:tcPr>
          <w:p w14:paraId="1FE1A5A1" w14:textId="77777777" w:rsidR="00BA4AAF" w:rsidRDefault="00BA4AAF" w:rsidP="00BA4AAF">
            <w:pPr>
              <w:pStyle w:val="TabellenStandard"/>
              <w:rPr>
                <w:sz w:val="16"/>
                <w:szCs w:val="16"/>
                <w:lang w:val="de-CH"/>
              </w:rPr>
            </w:pPr>
            <w:r>
              <w:rPr>
                <w:sz w:val="16"/>
                <w:szCs w:val="16"/>
                <w:lang w:val="de-CH"/>
              </w:rPr>
              <w:t>Perimeter des öffentlichen Kanalisationsbereiches</w:t>
            </w:r>
          </w:p>
          <w:p w14:paraId="2E9BCACF" w14:textId="77777777" w:rsidR="00BA4AAF" w:rsidRDefault="00BA4AAF" w:rsidP="00BA4AAF">
            <w:pPr>
              <w:pStyle w:val="TabellenStandard"/>
              <w:rPr>
                <w:sz w:val="16"/>
                <w:szCs w:val="16"/>
                <w:lang w:val="de-CH"/>
              </w:rPr>
            </w:pPr>
            <w:r>
              <w:rPr>
                <w:sz w:val="16"/>
                <w:szCs w:val="16"/>
                <w:lang w:val="de-CH"/>
              </w:rPr>
              <w:t>Begrenzung Teileinzugsgebiet mit Beschriftung</w:t>
            </w:r>
          </w:p>
          <w:p w14:paraId="29C03F51" w14:textId="77777777" w:rsidR="00BA4AAF" w:rsidRDefault="00BA4AAF" w:rsidP="00BA4AAF">
            <w:pPr>
              <w:pStyle w:val="TabellenStandard"/>
              <w:rPr>
                <w:sz w:val="16"/>
                <w:szCs w:val="16"/>
                <w:lang w:val="de-CH"/>
              </w:rPr>
            </w:pPr>
            <w:r>
              <w:rPr>
                <w:sz w:val="16"/>
                <w:szCs w:val="16"/>
                <w:lang w:val="de-CH"/>
              </w:rPr>
              <w:t>Entwässerungsanlagen ohne Beschriftung: Regionale Hauptsammelkanäle</w:t>
            </w:r>
          </w:p>
          <w:p w14:paraId="4F49D147" w14:textId="77777777" w:rsidR="00BA4AAF" w:rsidRDefault="00BA4AAF" w:rsidP="00BA4AAF">
            <w:pPr>
              <w:pStyle w:val="TabellenStandard"/>
              <w:rPr>
                <w:sz w:val="16"/>
                <w:szCs w:val="16"/>
                <w:lang w:val="de-CH"/>
              </w:rPr>
            </w:pPr>
            <w:r>
              <w:rPr>
                <w:sz w:val="16"/>
                <w:szCs w:val="16"/>
                <w:lang w:val="de-CH"/>
              </w:rPr>
              <w:t>Entwässerungsart</w:t>
            </w:r>
          </w:p>
          <w:p w14:paraId="5DEE7C3D" w14:textId="77777777" w:rsidR="00BA4AAF" w:rsidRDefault="00BA4AAF" w:rsidP="00BA4AAF">
            <w:pPr>
              <w:pStyle w:val="TabellenStandard"/>
              <w:rPr>
                <w:sz w:val="16"/>
                <w:szCs w:val="16"/>
                <w:lang w:val="de-CH"/>
              </w:rPr>
            </w:pPr>
            <w:r>
              <w:rPr>
                <w:sz w:val="16"/>
                <w:szCs w:val="16"/>
                <w:lang w:val="de-CH"/>
              </w:rPr>
              <w:t>Bauzone/Reservezone</w:t>
            </w:r>
          </w:p>
          <w:p w14:paraId="2BF1A558" w14:textId="21211C22" w:rsidR="00BA4AAF" w:rsidRPr="00582B42" w:rsidRDefault="00BA4AAF" w:rsidP="00BA4AAF">
            <w:pPr>
              <w:pStyle w:val="TabellenStandard"/>
              <w:rPr>
                <w:sz w:val="16"/>
                <w:szCs w:val="16"/>
                <w:lang w:val="de-CH"/>
              </w:rPr>
            </w:pPr>
            <w:r>
              <w:rPr>
                <w:sz w:val="16"/>
                <w:szCs w:val="16"/>
                <w:lang w:val="de-CH"/>
              </w:rPr>
              <w:t>Grundwasserschutzzone</w:t>
            </w:r>
          </w:p>
        </w:tc>
        <w:tc>
          <w:tcPr>
            <w:tcW w:w="1701" w:type="dxa"/>
          </w:tcPr>
          <w:p w14:paraId="7060FACE" w14:textId="77777777" w:rsidR="00BA4AAF" w:rsidRPr="00582B42" w:rsidRDefault="00BA4AAF" w:rsidP="00BA4AAF">
            <w:pPr>
              <w:pStyle w:val="TabellenStandard"/>
              <w:rPr>
                <w:sz w:val="16"/>
                <w:szCs w:val="16"/>
                <w:lang w:val="de-CH"/>
              </w:rPr>
            </w:pPr>
          </w:p>
        </w:tc>
        <w:tc>
          <w:tcPr>
            <w:tcW w:w="3261" w:type="dxa"/>
          </w:tcPr>
          <w:p w14:paraId="5382A8DF" w14:textId="77777777" w:rsidR="00BA4AAF" w:rsidRPr="00582B42" w:rsidRDefault="00BA4AAF" w:rsidP="00BA4AAF">
            <w:pPr>
              <w:pStyle w:val="TabellenStandard"/>
              <w:rPr>
                <w:sz w:val="16"/>
                <w:szCs w:val="16"/>
                <w:lang w:val="de-CH"/>
              </w:rPr>
            </w:pPr>
          </w:p>
        </w:tc>
      </w:tr>
      <w:tr w:rsidR="00BA4AAF" w:rsidRPr="007F5CA2" w14:paraId="1E972734" w14:textId="77777777" w:rsidTr="00E94778">
        <w:tc>
          <w:tcPr>
            <w:tcW w:w="1560" w:type="dxa"/>
          </w:tcPr>
          <w:p w14:paraId="38A69963" w14:textId="77777777" w:rsidR="00BA4AAF" w:rsidRDefault="00BA4AAF" w:rsidP="00BA4AAF">
            <w:pPr>
              <w:pStyle w:val="TabellenStandard"/>
              <w:rPr>
                <w:sz w:val="16"/>
                <w:szCs w:val="16"/>
                <w:lang w:val="de-CH"/>
              </w:rPr>
            </w:pPr>
            <w:r>
              <w:rPr>
                <w:sz w:val="16"/>
                <w:szCs w:val="16"/>
                <w:lang w:val="de-CH"/>
              </w:rPr>
              <w:t>&lt; 1:1'000 bis ≥ 1:2’500</w:t>
            </w:r>
          </w:p>
        </w:tc>
        <w:tc>
          <w:tcPr>
            <w:tcW w:w="2126" w:type="dxa"/>
          </w:tcPr>
          <w:p w14:paraId="0E411461" w14:textId="77777777" w:rsidR="00BA4AAF" w:rsidRDefault="00BA4AAF" w:rsidP="00BA4AAF">
            <w:pPr>
              <w:pStyle w:val="TabellenStandard"/>
              <w:rPr>
                <w:sz w:val="16"/>
                <w:szCs w:val="16"/>
                <w:lang w:val="de-CH"/>
              </w:rPr>
            </w:pPr>
            <w:r>
              <w:rPr>
                <w:sz w:val="16"/>
                <w:szCs w:val="16"/>
                <w:lang w:val="de-CH"/>
              </w:rPr>
              <w:t>Perimeter des öffentlichen Kanalisationsbereiches</w:t>
            </w:r>
          </w:p>
          <w:p w14:paraId="71B78069" w14:textId="77777777" w:rsidR="00BA4AAF" w:rsidRDefault="00BA4AAF" w:rsidP="00BA4AAF">
            <w:pPr>
              <w:pStyle w:val="TabellenStandard"/>
              <w:rPr>
                <w:sz w:val="16"/>
                <w:szCs w:val="16"/>
                <w:lang w:val="de-CH"/>
              </w:rPr>
            </w:pPr>
            <w:r>
              <w:rPr>
                <w:sz w:val="16"/>
                <w:szCs w:val="16"/>
                <w:lang w:val="de-CH"/>
              </w:rPr>
              <w:t>Begrenzung Teileinzugsgebiet mit Beschriftung</w:t>
            </w:r>
          </w:p>
          <w:p w14:paraId="27C63EAC" w14:textId="77777777" w:rsidR="00BA4AAF" w:rsidRDefault="00BA4AAF" w:rsidP="00BA4AAF">
            <w:pPr>
              <w:pStyle w:val="TabellenStandard"/>
              <w:rPr>
                <w:sz w:val="16"/>
                <w:szCs w:val="16"/>
                <w:lang w:val="de-CH"/>
              </w:rPr>
            </w:pPr>
            <w:r>
              <w:rPr>
                <w:sz w:val="16"/>
                <w:szCs w:val="16"/>
                <w:lang w:val="de-CH"/>
              </w:rPr>
              <w:lastRenderedPageBreak/>
              <w:t>Entwässerungsanlagen Ist-Zustand</w:t>
            </w:r>
          </w:p>
          <w:p w14:paraId="7B5F1024" w14:textId="77777777" w:rsidR="00BA4AAF" w:rsidRDefault="00BA4AAF" w:rsidP="00BA4AAF">
            <w:pPr>
              <w:pStyle w:val="TabellenStandard"/>
              <w:rPr>
                <w:sz w:val="16"/>
                <w:szCs w:val="16"/>
                <w:lang w:val="de-CH"/>
              </w:rPr>
            </w:pPr>
            <w:r>
              <w:rPr>
                <w:sz w:val="16"/>
                <w:szCs w:val="16"/>
                <w:lang w:val="de-CH"/>
              </w:rPr>
              <w:t>Entwässerungsart</w:t>
            </w:r>
          </w:p>
          <w:p w14:paraId="08FB361C" w14:textId="77777777" w:rsidR="00BA4AAF" w:rsidRDefault="00BA4AAF" w:rsidP="00BA4AAF">
            <w:pPr>
              <w:pStyle w:val="TabellenStandard"/>
              <w:rPr>
                <w:sz w:val="16"/>
                <w:szCs w:val="16"/>
                <w:lang w:val="de-CH"/>
              </w:rPr>
            </w:pPr>
            <w:r>
              <w:rPr>
                <w:sz w:val="16"/>
                <w:szCs w:val="16"/>
                <w:lang w:val="de-CH"/>
              </w:rPr>
              <w:t>Bauzone/Reservezone</w:t>
            </w:r>
          </w:p>
          <w:p w14:paraId="6A572E79" w14:textId="28577B8F" w:rsidR="00BA4AAF" w:rsidRPr="00582B42" w:rsidRDefault="00BA4AAF" w:rsidP="00BA4AAF">
            <w:pPr>
              <w:pStyle w:val="TabellenStandard"/>
              <w:rPr>
                <w:sz w:val="16"/>
                <w:szCs w:val="16"/>
                <w:lang w:val="de-CH"/>
              </w:rPr>
            </w:pPr>
            <w:r>
              <w:rPr>
                <w:sz w:val="16"/>
                <w:szCs w:val="16"/>
                <w:lang w:val="de-CH"/>
              </w:rPr>
              <w:t>Grundwasserschutzzone</w:t>
            </w:r>
          </w:p>
        </w:tc>
        <w:tc>
          <w:tcPr>
            <w:tcW w:w="1701" w:type="dxa"/>
          </w:tcPr>
          <w:p w14:paraId="2D9ECB0C" w14:textId="3F2BD6F2" w:rsidR="00BA4AAF" w:rsidRPr="00582B42" w:rsidRDefault="00BA4AAF" w:rsidP="00BA4AAF">
            <w:pPr>
              <w:pStyle w:val="TabellenStandard"/>
              <w:rPr>
                <w:sz w:val="16"/>
                <w:szCs w:val="16"/>
                <w:lang w:val="de-CH"/>
              </w:rPr>
            </w:pPr>
            <w:r>
              <w:rPr>
                <w:sz w:val="16"/>
                <w:szCs w:val="16"/>
                <w:lang w:val="de-CH"/>
              </w:rPr>
              <w:lastRenderedPageBreak/>
              <w:t>Beschriftung Teileinzugsgebiet mit Attribut Bezeichnung</w:t>
            </w:r>
          </w:p>
        </w:tc>
        <w:tc>
          <w:tcPr>
            <w:tcW w:w="3261" w:type="dxa"/>
          </w:tcPr>
          <w:p w14:paraId="3FE06533" w14:textId="77777777" w:rsidR="00BA4AAF" w:rsidRPr="00582B42" w:rsidRDefault="00BA4AAF" w:rsidP="00BA4AAF">
            <w:pPr>
              <w:pStyle w:val="TabellenStandard"/>
              <w:rPr>
                <w:sz w:val="16"/>
                <w:szCs w:val="16"/>
                <w:lang w:val="de-CH"/>
              </w:rPr>
            </w:pPr>
          </w:p>
        </w:tc>
      </w:tr>
      <w:tr w:rsidR="00BA4AAF" w:rsidRPr="007F5CA2" w14:paraId="72755A39" w14:textId="77777777" w:rsidTr="00E94778">
        <w:tc>
          <w:tcPr>
            <w:tcW w:w="1560" w:type="dxa"/>
          </w:tcPr>
          <w:p w14:paraId="27C7A8EB" w14:textId="77777777" w:rsidR="00BA4AAF" w:rsidRDefault="00BA4AAF" w:rsidP="00BA4AAF">
            <w:pPr>
              <w:pStyle w:val="TabellenStandard"/>
              <w:rPr>
                <w:sz w:val="16"/>
                <w:szCs w:val="16"/>
                <w:lang w:val="de-CH"/>
              </w:rPr>
            </w:pPr>
            <w:r>
              <w:rPr>
                <w:sz w:val="16"/>
                <w:szCs w:val="16"/>
                <w:lang w:val="de-CH"/>
              </w:rPr>
              <w:t>&lt; 1:250 bis ≥ 1:1’000</w:t>
            </w:r>
          </w:p>
        </w:tc>
        <w:tc>
          <w:tcPr>
            <w:tcW w:w="2126" w:type="dxa"/>
          </w:tcPr>
          <w:p w14:paraId="0FE1CC05" w14:textId="77777777" w:rsidR="00BA4AAF" w:rsidRDefault="00BA4AAF" w:rsidP="00BA4AAF">
            <w:pPr>
              <w:pStyle w:val="TabellenStandard"/>
              <w:rPr>
                <w:sz w:val="16"/>
                <w:szCs w:val="16"/>
                <w:lang w:val="de-CH"/>
              </w:rPr>
            </w:pPr>
            <w:r>
              <w:rPr>
                <w:sz w:val="16"/>
                <w:szCs w:val="16"/>
                <w:lang w:val="de-CH"/>
              </w:rPr>
              <w:t>Perimeter des öffentlichen Kanalisationsbereiches</w:t>
            </w:r>
          </w:p>
          <w:p w14:paraId="645CA7F1" w14:textId="77777777" w:rsidR="00BA4AAF" w:rsidRDefault="00BA4AAF" w:rsidP="00BA4AAF">
            <w:pPr>
              <w:pStyle w:val="TabellenStandard"/>
              <w:rPr>
                <w:sz w:val="16"/>
                <w:szCs w:val="16"/>
                <w:lang w:val="de-CH"/>
              </w:rPr>
            </w:pPr>
            <w:r>
              <w:rPr>
                <w:sz w:val="16"/>
                <w:szCs w:val="16"/>
                <w:lang w:val="de-CH"/>
              </w:rPr>
              <w:t>Begrenzung Teileinzugsgebiet mit Beschriftung</w:t>
            </w:r>
          </w:p>
          <w:p w14:paraId="51A3B75E" w14:textId="77777777" w:rsidR="00BA4AAF" w:rsidRDefault="00BA4AAF" w:rsidP="00BA4AAF">
            <w:pPr>
              <w:pStyle w:val="TabellenStandard"/>
              <w:rPr>
                <w:sz w:val="16"/>
                <w:szCs w:val="16"/>
                <w:lang w:val="de-CH"/>
              </w:rPr>
            </w:pPr>
            <w:r>
              <w:rPr>
                <w:sz w:val="16"/>
                <w:szCs w:val="16"/>
                <w:lang w:val="de-CH"/>
              </w:rPr>
              <w:t>Entwässerungsanlagen Ist-Zustand</w:t>
            </w:r>
          </w:p>
          <w:p w14:paraId="10BE83CB" w14:textId="77777777" w:rsidR="00BA4AAF" w:rsidRDefault="00BA4AAF" w:rsidP="00BA4AAF">
            <w:pPr>
              <w:pStyle w:val="TabellenStandard"/>
              <w:rPr>
                <w:sz w:val="16"/>
                <w:szCs w:val="16"/>
                <w:lang w:val="de-CH"/>
              </w:rPr>
            </w:pPr>
            <w:r>
              <w:rPr>
                <w:sz w:val="16"/>
                <w:szCs w:val="16"/>
                <w:lang w:val="de-CH"/>
              </w:rPr>
              <w:t>Entwässerungsart</w:t>
            </w:r>
          </w:p>
          <w:p w14:paraId="77D2B2C6" w14:textId="77777777" w:rsidR="00BA4AAF" w:rsidRDefault="00BA4AAF" w:rsidP="00BA4AAF">
            <w:pPr>
              <w:pStyle w:val="TabellenStandard"/>
              <w:rPr>
                <w:sz w:val="16"/>
                <w:szCs w:val="16"/>
                <w:lang w:val="de-CH"/>
              </w:rPr>
            </w:pPr>
            <w:r>
              <w:rPr>
                <w:sz w:val="16"/>
                <w:szCs w:val="16"/>
                <w:lang w:val="de-CH"/>
              </w:rPr>
              <w:t>Bauzone/Reservezone</w:t>
            </w:r>
          </w:p>
          <w:p w14:paraId="31A80D99" w14:textId="69214053" w:rsidR="00BA4AAF" w:rsidRPr="00582B42" w:rsidRDefault="00BA4AAF" w:rsidP="00BA4AAF">
            <w:pPr>
              <w:pStyle w:val="TabellenStandard"/>
              <w:rPr>
                <w:sz w:val="16"/>
                <w:szCs w:val="16"/>
                <w:lang w:val="de-CH"/>
              </w:rPr>
            </w:pPr>
            <w:r>
              <w:rPr>
                <w:sz w:val="16"/>
                <w:szCs w:val="16"/>
                <w:lang w:val="de-CH"/>
              </w:rPr>
              <w:t>Grundwasserschutzzone</w:t>
            </w:r>
          </w:p>
        </w:tc>
        <w:tc>
          <w:tcPr>
            <w:tcW w:w="1701" w:type="dxa"/>
          </w:tcPr>
          <w:p w14:paraId="3BADADA8" w14:textId="77777777" w:rsidR="00BA4AAF" w:rsidRDefault="00BA4AAF" w:rsidP="00BA4AAF">
            <w:pPr>
              <w:pStyle w:val="TabellenStandard"/>
              <w:rPr>
                <w:sz w:val="16"/>
                <w:szCs w:val="16"/>
                <w:lang w:val="de-CH"/>
              </w:rPr>
            </w:pPr>
            <w:r>
              <w:rPr>
                <w:sz w:val="16"/>
                <w:szCs w:val="16"/>
                <w:lang w:val="de-CH"/>
              </w:rPr>
              <w:t>Beschriftung Teileinzugsgebiet mit Attribut Bezeichnung</w:t>
            </w:r>
          </w:p>
          <w:p w14:paraId="171E7256" w14:textId="10EBE964" w:rsidR="00BA4AAF" w:rsidRPr="00582B42" w:rsidRDefault="00BA4AAF" w:rsidP="00BA4AAF">
            <w:pPr>
              <w:pStyle w:val="TabellenStandard"/>
              <w:rPr>
                <w:sz w:val="16"/>
                <w:szCs w:val="16"/>
                <w:lang w:val="de-CH"/>
              </w:rPr>
            </w:pPr>
            <w:r>
              <w:rPr>
                <w:sz w:val="16"/>
                <w:szCs w:val="16"/>
                <w:lang w:val="de-CH"/>
              </w:rPr>
              <w:t>Informationen zu den Teileinzugsgebieten als Pop-up</w:t>
            </w:r>
          </w:p>
        </w:tc>
        <w:tc>
          <w:tcPr>
            <w:tcW w:w="3261" w:type="dxa"/>
          </w:tcPr>
          <w:p w14:paraId="06151939" w14:textId="77777777" w:rsidR="00BA4AAF" w:rsidRPr="00582B42" w:rsidRDefault="00BA4AAF" w:rsidP="00BA4AAF">
            <w:pPr>
              <w:pStyle w:val="TabellenStandard"/>
              <w:rPr>
                <w:sz w:val="16"/>
                <w:szCs w:val="16"/>
                <w:lang w:val="de-CH"/>
              </w:rPr>
            </w:pPr>
          </w:p>
        </w:tc>
      </w:tr>
      <w:tr w:rsidR="00BA4AAF" w:rsidRPr="007F5CA2" w14:paraId="0B8F0CBA" w14:textId="77777777" w:rsidTr="00E94778">
        <w:tc>
          <w:tcPr>
            <w:tcW w:w="1560" w:type="dxa"/>
          </w:tcPr>
          <w:p w14:paraId="1B133798" w14:textId="77777777" w:rsidR="00BA4AAF" w:rsidRDefault="00BA4AAF" w:rsidP="00BA4AAF">
            <w:pPr>
              <w:pStyle w:val="TabellenStandard"/>
              <w:rPr>
                <w:sz w:val="16"/>
                <w:szCs w:val="16"/>
                <w:lang w:val="de-CH"/>
              </w:rPr>
            </w:pPr>
            <w:r>
              <w:rPr>
                <w:sz w:val="16"/>
                <w:szCs w:val="16"/>
                <w:lang w:val="de-CH"/>
              </w:rPr>
              <w:t>≥ 1:250</w:t>
            </w:r>
          </w:p>
        </w:tc>
        <w:tc>
          <w:tcPr>
            <w:tcW w:w="2126" w:type="dxa"/>
          </w:tcPr>
          <w:p w14:paraId="45654F42" w14:textId="77777777" w:rsidR="00BA4AAF" w:rsidRDefault="00BA4AAF" w:rsidP="00BA4AAF">
            <w:pPr>
              <w:pStyle w:val="TabellenStandard"/>
              <w:rPr>
                <w:sz w:val="16"/>
                <w:szCs w:val="16"/>
                <w:lang w:val="de-CH"/>
              </w:rPr>
            </w:pPr>
            <w:r>
              <w:rPr>
                <w:sz w:val="16"/>
                <w:szCs w:val="16"/>
                <w:lang w:val="de-CH"/>
              </w:rPr>
              <w:t>Perimeter des öffentlichen Kanalisationsbereiches</w:t>
            </w:r>
          </w:p>
          <w:p w14:paraId="5A9E7E14" w14:textId="77777777" w:rsidR="00BA4AAF" w:rsidRDefault="00BA4AAF" w:rsidP="00BA4AAF">
            <w:pPr>
              <w:pStyle w:val="TabellenStandard"/>
              <w:rPr>
                <w:sz w:val="16"/>
                <w:szCs w:val="16"/>
                <w:lang w:val="de-CH"/>
              </w:rPr>
            </w:pPr>
            <w:r>
              <w:rPr>
                <w:sz w:val="16"/>
                <w:szCs w:val="16"/>
                <w:lang w:val="de-CH"/>
              </w:rPr>
              <w:t>Begrenzung Teileinzugsgebiet mit Beschriftung</w:t>
            </w:r>
          </w:p>
          <w:p w14:paraId="0D579CB6" w14:textId="77777777" w:rsidR="00BA4AAF" w:rsidRDefault="00BA4AAF" w:rsidP="00BA4AAF">
            <w:pPr>
              <w:pStyle w:val="TabellenStandard"/>
              <w:rPr>
                <w:sz w:val="16"/>
                <w:szCs w:val="16"/>
                <w:lang w:val="de-CH"/>
              </w:rPr>
            </w:pPr>
            <w:r>
              <w:rPr>
                <w:sz w:val="16"/>
                <w:szCs w:val="16"/>
                <w:lang w:val="de-CH"/>
              </w:rPr>
              <w:t>Entwässerungsanlagen Ist-Zustand</w:t>
            </w:r>
          </w:p>
          <w:p w14:paraId="7523A49E" w14:textId="77777777" w:rsidR="00BA4AAF" w:rsidRDefault="00BA4AAF" w:rsidP="00BA4AAF">
            <w:pPr>
              <w:pStyle w:val="TabellenStandard"/>
              <w:rPr>
                <w:sz w:val="16"/>
                <w:szCs w:val="16"/>
                <w:lang w:val="de-CH"/>
              </w:rPr>
            </w:pPr>
            <w:r>
              <w:rPr>
                <w:sz w:val="16"/>
                <w:szCs w:val="16"/>
                <w:lang w:val="de-CH"/>
              </w:rPr>
              <w:t>Entwässerungsart</w:t>
            </w:r>
          </w:p>
          <w:p w14:paraId="736F2B92" w14:textId="77777777" w:rsidR="00BA4AAF" w:rsidRDefault="00BA4AAF" w:rsidP="00BA4AAF">
            <w:pPr>
              <w:pStyle w:val="TabellenStandard"/>
              <w:rPr>
                <w:sz w:val="16"/>
                <w:szCs w:val="16"/>
                <w:lang w:val="de-CH"/>
              </w:rPr>
            </w:pPr>
            <w:r>
              <w:rPr>
                <w:sz w:val="16"/>
                <w:szCs w:val="16"/>
                <w:lang w:val="de-CH"/>
              </w:rPr>
              <w:t>Bauzone/Reservezone</w:t>
            </w:r>
          </w:p>
          <w:p w14:paraId="4B487180" w14:textId="0AE768B8" w:rsidR="00BA4AAF" w:rsidRPr="00582B42" w:rsidRDefault="00BA4AAF" w:rsidP="00BA4AAF">
            <w:pPr>
              <w:pStyle w:val="TabellenStandard"/>
              <w:rPr>
                <w:sz w:val="16"/>
                <w:szCs w:val="16"/>
                <w:lang w:val="de-CH"/>
              </w:rPr>
            </w:pPr>
            <w:r>
              <w:rPr>
                <w:sz w:val="16"/>
                <w:szCs w:val="16"/>
                <w:lang w:val="de-CH"/>
              </w:rPr>
              <w:t>Grundwasserschutzzone</w:t>
            </w:r>
          </w:p>
        </w:tc>
        <w:tc>
          <w:tcPr>
            <w:tcW w:w="1701" w:type="dxa"/>
          </w:tcPr>
          <w:p w14:paraId="35370694" w14:textId="6AA904E0" w:rsidR="00BA4AAF" w:rsidRPr="00582B42" w:rsidRDefault="00BA4AAF" w:rsidP="00BA4AAF">
            <w:pPr>
              <w:pStyle w:val="TabellenStandard"/>
              <w:rPr>
                <w:sz w:val="16"/>
                <w:szCs w:val="16"/>
                <w:lang w:val="de-CH"/>
              </w:rPr>
            </w:pPr>
            <w:r>
              <w:rPr>
                <w:sz w:val="16"/>
                <w:szCs w:val="16"/>
                <w:lang w:val="de-CH"/>
              </w:rPr>
              <w:t>Teileinzugsgebiete beschriften mit den wichtigsten Parametern (in dieser Reihenfolge): Knoten_SW_geplantRef, Knoten_RW_geplantRef (nur in Trennsystem), Abflussbegrenzung_geplant (nur in Trennsystem), Abflussbeiwert_SW_geplant, Abflussbeiwert_RW_geplant (nur in Trennsystem), Einwohnerdichte_geplant, Flaeche</w:t>
            </w:r>
          </w:p>
        </w:tc>
        <w:tc>
          <w:tcPr>
            <w:tcW w:w="3261" w:type="dxa"/>
          </w:tcPr>
          <w:p w14:paraId="1B0435C2" w14:textId="77777777" w:rsidR="00BA4AAF" w:rsidRPr="00582B42" w:rsidRDefault="00BA4AAF" w:rsidP="00BA4AAF">
            <w:pPr>
              <w:pStyle w:val="TabellenStandard"/>
              <w:rPr>
                <w:sz w:val="16"/>
                <w:szCs w:val="16"/>
                <w:lang w:val="de-CH"/>
              </w:rPr>
            </w:pPr>
          </w:p>
        </w:tc>
      </w:tr>
    </w:tbl>
    <w:p w14:paraId="5914F38B" w14:textId="5571A728" w:rsidR="00154B4A" w:rsidRDefault="00335EE7" w:rsidP="00154B4A">
      <w:pPr>
        <w:pStyle w:val="berschrift2"/>
      </w:pPr>
      <w:bookmarkStart w:id="70" w:name="_Toc63262724"/>
      <w:r>
        <w:t xml:space="preserve">Planansicht </w:t>
      </w:r>
      <w:r w:rsidR="00154B4A">
        <w:t>Konfliktplan Schutzzonen</w:t>
      </w:r>
      <w:bookmarkEnd w:id="70"/>
    </w:p>
    <w:p w14:paraId="4D5E64E8" w14:textId="63E993AD" w:rsidR="009E6953" w:rsidRDefault="009E6953" w:rsidP="009E6953">
      <w:pPr>
        <w:pStyle w:val="Fliesstext"/>
        <w:rPr>
          <w:lang w:eastAsia="de-DE"/>
        </w:rPr>
      </w:pPr>
      <w:r>
        <w:rPr>
          <w:lang w:eastAsia="de-DE"/>
        </w:rPr>
        <w:t>In dieser Planansicht sollen sämtliche Grundwasserschutzzonen</w:t>
      </w:r>
      <w:r w:rsidR="00F6717D">
        <w:rPr>
          <w:lang w:eastAsia="de-DE"/>
        </w:rPr>
        <w:t xml:space="preserve"> nach dem minimalen Geodatenmodell des Bundes</w:t>
      </w:r>
      <w:r>
        <w:rPr>
          <w:lang w:eastAsia="de-DE"/>
        </w:rPr>
        <w:t xml:space="preserve">, der Werkkataster </w:t>
      </w:r>
      <w:r w:rsidR="00906ED8">
        <w:rPr>
          <w:lang w:eastAsia="de-DE"/>
        </w:rPr>
        <w:t>SOLL</w:t>
      </w:r>
      <w:r>
        <w:rPr>
          <w:lang w:eastAsia="de-DE"/>
        </w:rPr>
        <w:t xml:space="preserve">-Zustand und die Massnahmen, welche eine Grundwasserschutzzone betreffen, dargestellt werden. </w:t>
      </w:r>
    </w:p>
    <w:p w14:paraId="12D3521B" w14:textId="7BB6CB56" w:rsidR="00F6717D" w:rsidRDefault="00F6717D" w:rsidP="009E6953">
      <w:pPr>
        <w:pStyle w:val="Fliesstext"/>
        <w:rPr>
          <w:lang w:eastAsia="de-DE"/>
        </w:rPr>
      </w:pPr>
      <w:r>
        <w:rPr>
          <w:lang w:eastAsia="de-DE"/>
        </w:rPr>
        <w:t>Die Massnahmen, welche eine Grundwasserschutzzone betreffen, sollen mit einer räumlichen Abfrage (Überschneidung) definiert werden.</w:t>
      </w:r>
    </w:p>
    <w:p w14:paraId="21A92BFC" w14:textId="2A06CFA3" w:rsidR="001F1DF5" w:rsidRDefault="001F1DF5" w:rsidP="001F1DF5">
      <w:pPr>
        <w:pStyle w:val="berschrift3"/>
      </w:pPr>
      <w:bookmarkStart w:id="71" w:name="_Toc63262725"/>
      <w:r w:rsidRPr="001F1DF5">
        <w:t>Massstabsabhängigkeit Planansicht</w:t>
      </w:r>
      <w:r>
        <w:t xml:space="preserve"> Konfliktplan Schutzzonen</w:t>
      </w:r>
      <w:bookmarkEnd w:id="71"/>
    </w:p>
    <w:p w14:paraId="45223D02" w14:textId="11950771" w:rsidR="00545D5E" w:rsidRDefault="00545D5E" w:rsidP="00545D5E">
      <w:pPr>
        <w:pStyle w:val="Fliesstext"/>
        <w:rPr>
          <w:lang w:eastAsia="de-DE"/>
        </w:rPr>
      </w:pPr>
      <w:r>
        <w:rPr>
          <w:lang w:eastAsia="de-DE"/>
        </w:rPr>
        <w:fldChar w:fldCharType="begin"/>
      </w:r>
      <w:r>
        <w:rPr>
          <w:lang w:eastAsia="de-DE"/>
        </w:rPr>
        <w:instrText xml:space="preserve"> REF _Ref58315157 \h </w:instrText>
      </w:r>
      <w:r>
        <w:rPr>
          <w:lang w:eastAsia="de-DE"/>
        </w:rPr>
      </w:r>
      <w:r>
        <w:rPr>
          <w:lang w:eastAsia="de-DE"/>
        </w:rPr>
        <w:fldChar w:fldCharType="separate"/>
      </w:r>
      <w:r w:rsidR="00D46611">
        <w:t xml:space="preserve">Tabelle </w:t>
      </w:r>
      <w:r w:rsidR="00D46611">
        <w:rPr>
          <w:noProof/>
        </w:rPr>
        <w:t>10</w:t>
      </w:r>
      <w:r>
        <w:rPr>
          <w:lang w:eastAsia="de-DE"/>
        </w:rPr>
        <w:fldChar w:fldCharType="end"/>
      </w:r>
      <w:r>
        <w:rPr>
          <w:lang w:eastAsia="de-DE"/>
        </w:rPr>
        <w:t xml:space="preserve"> beschreibt die Objekte, welche je nach Massstabsbereich dargestellt werden.</w:t>
      </w:r>
    </w:p>
    <w:p w14:paraId="4D8B59FB" w14:textId="77777777" w:rsidR="00545D5E" w:rsidRDefault="00545D5E" w:rsidP="00545D5E">
      <w:pPr>
        <w:pStyle w:val="Fliesstext"/>
        <w:rPr>
          <w:lang w:eastAsia="de-DE"/>
        </w:rPr>
      </w:pPr>
    </w:p>
    <w:p w14:paraId="7607CD5E" w14:textId="3196D47E" w:rsidR="00545D5E" w:rsidRDefault="00545D5E" w:rsidP="008B5177">
      <w:pPr>
        <w:pStyle w:val="Beschriftung"/>
        <w:keepNext/>
        <w:ind w:hanging="1588"/>
      </w:pPr>
      <w:bookmarkStart w:id="72" w:name="_Ref58315157"/>
      <w:bookmarkStart w:id="73" w:name="_Toc63317074"/>
      <w:r>
        <w:lastRenderedPageBreak/>
        <w:t xml:space="preserve">Tabelle </w:t>
      </w:r>
      <w:r w:rsidR="00D46611">
        <w:fldChar w:fldCharType="begin"/>
      </w:r>
      <w:r w:rsidR="00D46611">
        <w:instrText xml:space="preserve"> SEQ Tabelle \* ARABIC </w:instrText>
      </w:r>
      <w:r w:rsidR="00D46611">
        <w:fldChar w:fldCharType="separate"/>
      </w:r>
      <w:r w:rsidR="00D46611">
        <w:rPr>
          <w:noProof/>
        </w:rPr>
        <w:t>10</w:t>
      </w:r>
      <w:r w:rsidR="00D46611">
        <w:rPr>
          <w:noProof/>
        </w:rPr>
        <w:fldChar w:fldCharType="end"/>
      </w:r>
      <w:bookmarkEnd w:id="72"/>
      <w:r>
        <w:t>: Sichtbare Objekte nach Massstabsbereich</w:t>
      </w:r>
      <w:r w:rsidR="00D76E69">
        <w:t xml:space="preserve"> Planansicht Konfliktplan Schutzzonen</w:t>
      </w:r>
      <w:bookmarkEnd w:id="73"/>
    </w:p>
    <w:tbl>
      <w:tblPr>
        <w:tblStyle w:val="Tabellenraster"/>
        <w:tblW w:w="8648" w:type="dxa"/>
        <w:tblInd w:w="-851"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1560"/>
        <w:gridCol w:w="2126"/>
        <w:gridCol w:w="1701"/>
        <w:gridCol w:w="3261"/>
      </w:tblGrid>
      <w:tr w:rsidR="009C2CED" w:rsidRPr="007F5CA2" w14:paraId="25ACF2E1" w14:textId="77777777" w:rsidTr="00E94778">
        <w:tc>
          <w:tcPr>
            <w:tcW w:w="1560" w:type="dxa"/>
          </w:tcPr>
          <w:p w14:paraId="245E9187" w14:textId="77777777" w:rsidR="00545D5E" w:rsidRPr="001F47E2" w:rsidRDefault="00545D5E" w:rsidP="00E94778">
            <w:pPr>
              <w:pStyle w:val="TabellenStandard"/>
              <w:rPr>
                <w:i/>
                <w:sz w:val="16"/>
                <w:szCs w:val="16"/>
                <w:lang w:val="de-CH"/>
              </w:rPr>
            </w:pPr>
            <w:r>
              <w:rPr>
                <w:b/>
                <w:sz w:val="16"/>
                <w:szCs w:val="16"/>
                <w:lang w:val="de-CH"/>
              </w:rPr>
              <w:t>Massstabsbereich</w:t>
            </w:r>
          </w:p>
        </w:tc>
        <w:tc>
          <w:tcPr>
            <w:tcW w:w="2126" w:type="dxa"/>
          </w:tcPr>
          <w:p w14:paraId="5B019D9E" w14:textId="77777777" w:rsidR="00545D5E" w:rsidRPr="002A4B3C" w:rsidRDefault="00545D5E" w:rsidP="00E94778">
            <w:pPr>
              <w:pStyle w:val="TabellenStandard"/>
              <w:rPr>
                <w:b/>
                <w:sz w:val="16"/>
                <w:szCs w:val="16"/>
                <w:lang w:val="de-CH"/>
              </w:rPr>
            </w:pPr>
            <w:r>
              <w:rPr>
                <w:b/>
                <w:sz w:val="16"/>
                <w:szCs w:val="16"/>
                <w:lang w:val="de-CH"/>
              </w:rPr>
              <w:t>Sichtbare Objekte</w:t>
            </w:r>
          </w:p>
        </w:tc>
        <w:tc>
          <w:tcPr>
            <w:tcW w:w="1701" w:type="dxa"/>
          </w:tcPr>
          <w:p w14:paraId="68088B5D" w14:textId="77777777" w:rsidR="00545D5E" w:rsidRPr="002A4B3C" w:rsidRDefault="00545D5E" w:rsidP="00E94778">
            <w:pPr>
              <w:pStyle w:val="TabellenStandard"/>
              <w:rPr>
                <w:b/>
                <w:sz w:val="16"/>
                <w:szCs w:val="16"/>
                <w:lang w:val="de-CH"/>
              </w:rPr>
            </w:pPr>
            <w:r>
              <w:rPr>
                <w:b/>
                <w:sz w:val="16"/>
                <w:szCs w:val="16"/>
                <w:lang w:val="de-CH"/>
              </w:rPr>
              <w:t>Bemerkungen</w:t>
            </w:r>
          </w:p>
        </w:tc>
        <w:tc>
          <w:tcPr>
            <w:tcW w:w="3261" w:type="dxa"/>
          </w:tcPr>
          <w:p w14:paraId="2AD76E3D" w14:textId="77777777" w:rsidR="00545D5E" w:rsidRPr="002A4B3C" w:rsidRDefault="00545D5E" w:rsidP="00E94778">
            <w:pPr>
              <w:pStyle w:val="TabellenStandard"/>
              <w:ind w:left="-32" w:firstLine="32"/>
              <w:rPr>
                <w:b/>
                <w:sz w:val="16"/>
                <w:szCs w:val="16"/>
                <w:lang w:val="de-CH"/>
              </w:rPr>
            </w:pPr>
            <w:r>
              <w:rPr>
                <w:b/>
                <w:sz w:val="16"/>
                <w:szCs w:val="16"/>
                <w:lang w:val="de-CH"/>
              </w:rPr>
              <w:t>Beispiel</w:t>
            </w:r>
          </w:p>
        </w:tc>
      </w:tr>
      <w:tr w:rsidR="009C2CED" w:rsidRPr="007F5CA2" w14:paraId="3838C131" w14:textId="77777777" w:rsidTr="00E94778">
        <w:tc>
          <w:tcPr>
            <w:tcW w:w="1560" w:type="dxa"/>
          </w:tcPr>
          <w:p w14:paraId="76EE579C" w14:textId="77777777" w:rsidR="00FA0F25" w:rsidRPr="00582B42" w:rsidRDefault="00FA0F25" w:rsidP="00FA0F25">
            <w:pPr>
              <w:pStyle w:val="TabellenStandard"/>
              <w:rPr>
                <w:sz w:val="16"/>
                <w:szCs w:val="16"/>
                <w:lang w:val="de-CH"/>
              </w:rPr>
            </w:pPr>
            <w:r>
              <w:rPr>
                <w:sz w:val="16"/>
                <w:szCs w:val="16"/>
                <w:lang w:val="de-CH"/>
              </w:rPr>
              <w:t>≤ 1:5’000</w:t>
            </w:r>
          </w:p>
        </w:tc>
        <w:tc>
          <w:tcPr>
            <w:tcW w:w="2126" w:type="dxa"/>
          </w:tcPr>
          <w:p w14:paraId="401880B9" w14:textId="77777777" w:rsidR="00FA0F25" w:rsidRDefault="00FA0F25" w:rsidP="00FA0F25">
            <w:pPr>
              <w:pStyle w:val="TabellenStandard"/>
              <w:rPr>
                <w:sz w:val="16"/>
                <w:szCs w:val="16"/>
                <w:lang w:val="de-CH"/>
              </w:rPr>
            </w:pPr>
            <w:r>
              <w:rPr>
                <w:sz w:val="16"/>
                <w:szCs w:val="16"/>
                <w:lang w:val="de-CH"/>
              </w:rPr>
              <w:t>Bezeichnung der Massnahme</w:t>
            </w:r>
          </w:p>
          <w:p w14:paraId="070EFEF8" w14:textId="77777777" w:rsidR="00FA0F25" w:rsidRDefault="00FA0F25" w:rsidP="00FA0F25">
            <w:pPr>
              <w:pStyle w:val="TabellenStandard"/>
              <w:rPr>
                <w:sz w:val="16"/>
                <w:szCs w:val="16"/>
                <w:lang w:val="de-CH"/>
              </w:rPr>
            </w:pPr>
            <w:r>
              <w:rPr>
                <w:sz w:val="16"/>
                <w:szCs w:val="16"/>
                <w:lang w:val="de-CH"/>
              </w:rPr>
              <w:t>Perimeter des öffentlichen Kanalisationsbereiches</w:t>
            </w:r>
          </w:p>
          <w:p w14:paraId="655827B0" w14:textId="77777777" w:rsidR="00FA0F25" w:rsidRDefault="00FA0F25" w:rsidP="00FA0F25">
            <w:pPr>
              <w:pStyle w:val="TabellenStandard"/>
              <w:rPr>
                <w:sz w:val="16"/>
                <w:szCs w:val="16"/>
                <w:lang w:val="de-CH"/>
              </w:rPr>
            </w:pPr>
            <w:r>
              <w:rPr>
                <w:sz w:val="16"/>
                <w:szCs w:val="16"/>
                <w:lang w:val="de-CH"/>
              </w:rPr>
              <w:t>Entwässerungsanlagen ohne Beschriftung: Regionale Hauptsammelkanäle</w:t>
            </w:r>
          </w:p>
          <w:p w14:paraId="01F7829A" w14:textId="77777777" w:rsidR="00FA0F25" w:rsidRDefault="00FA0F25" w:rsidP="00FA0F25">
            <w:pPr>
              <w:pStyle w:val="TabellenStandard"/>
              <w:rPr>
                <w:sz w:val="16"/>
                <w:szCs w:val="16"/>
                <w:lang w:val="de-CH"/>
              </w:rPr>
            </w:pPr>
            <w:r>
              <w:rPr>
                <w:sz w:val="16"/>
                <w:szCs w:val="16"/>
                <w:lang w:val="de-CH"/>
              </w:rPr>
              <w:t>Sonderbauwerke</w:t>
            </w:r>
          </w:p>
          <w:p w14:paraId="0F5A047F" w14:textId="77777777" w:rsidR="00FA0F25" w:rsidRDefault="00FA0F25" w:rsidP="00FA0F25">
            <w:pPr>
              <w:pStyle w:val="TabellenStandard"/>
              <w:rPr>
                <w:sz w:val="16"/>
                <w:szCs w:val="16"/>
                <w:lang w:val="de-CH"/>
              </w:rPr>
            </w:pPr>
            <w:r>
              <w:rPr>
                <w:sz w:val="16"/>
                <w:szCs w:val="16"/>
                <w:lang w:val="de-CH"/>
              </w:rPr>
              <w:t>Bauzone/Reservezone</w:t>
            </w:r>
          </w:p>
          <w:p w14:paraId="30A3EC84" w14:textId="0B6B389C" w:rsidR="00FA0F25" w:rsidRPr="00582B42" w:rsidRDefault="00FA0F25" w:rsidP="00FA0F25">
            <w:pPr>
              <w:pStyle w:val="TabellenStandard"/>
              <w:rPr>
                <w:sz w:val="16"/>
                <w:szCs w:val="16"/>
                <w:lang w:val="de-CH"/>
              </w:rPr>
            </w:pPr>
            <w:r>
              <w:rPr>
                <w:sz w:val="16"/>
                <w:szCs w:val="16"/>
                <w:lang w:val="de-CH"/>
              </w:rPr>
              <w:t>Grundwasserschutzzone</w:t>
            </w:r>
          </w:p>
        </w:tc>
        <w:tc>
          <w:tcPr>
            <w:tcW w:w="1701" w:type="dxa"/>
          </w:tcPr>
          <w:p w14:paraId="1BB54CB6" w14:textId="2D329FEC" w:rsidR="00FA0F25" w:rsidRPr="00582B42" w:rsidRDefault="009C2CED" w:rsidP="00FA0F25">
            <w:pPr>
              <w:pStyle w:val="TabellenStandard"/>
              <w:rPr>
                <w:sz w:val="16"/>
                <w:szCs w:val="16"/>
                <w:lang w:val="de-CH"/>
              </w:rPr>
            </w:pPr>
            <w:r>
              <w:rPr>
                <w:sz w:val="16"/>
                <w:szCs w:val="16"/>
                <w:lang w:val="de-CH"/>
              </w:rPr>
              <w:t>Massnahmen, welche eine Grundwasserschutzzone betreffen werden mittels einer räumlichen Abfrage selektiert</w:t>
            </w:r>
            <w:r w:rsidR="00C24BC8">
              <w:rPr>
                <w:sz w:val="16"/>
                <w:szCs w:val="16"/>
                <w:lang w:val="de-CH"/>
              </w:rPr>
              <w:t xml:space="preserve"> (Intersect)</w:t>
            </w:r>
            <w:r>
              <w:rPr>
                <w:sz w:val="16"/>
                <w:szCs w:val="16"/>
                <w:lang w:val="de-CH"/>
              </w:rPr>
              <w:t>.</w:t>
            </w:r>
          </w:p>
        </w:tc>
        <w:tc>
          <w:tcPr>
            <w:tcW w:w="3261" w:type="dxa"/>
          </w:tcPr>
          <w:p w14:paraId="154CA3E8" w14:textId="77777777" w:rsidR="00FA0F25" w:rsidRPr="00582B42" w:rsidRDefault="00FA0F25" w:rsidP="00FA0F25">
            <w:pPr>
              <w:pStyle w:val="TabellenStandard"/>
              <w:rPr>
                <w:sz w:val="16"/>
                <w:szCs w:val="16"/>
                <w:lang w:val="de-CH"/>
              </w:rPr>
            </w:pPr>
          </w:p>
        </w:tc>
      </w:tr>
      <w:tr w:rsidR="009C2CED" w:rsidRPr="007F5CA2" w14:paraId="1495CB5B" w14:textId="77777777" w:rsidTr="00E94778">
        <w:tc>
          <w:tcPr>
            <w:tcW w:w="1560" w:type="dxa"/>
          </w:tcPr>
          <w:p w14:paraId="74583A55" w14:textId="77777777" w:rsidR="00FA0F25" w:rsidRDefault="00FA0F25" w:rsidP="00FA0F25">
            <w:pPr>
              <w:pStyle w:val="TabellenStandard"/>
              <w:rPr>
                <w:sz w:val="16"/>
                <w:szCs w:val="16"/>
                <w:lang w:val="de-CH"/>
              </w:rPr>
            </w:pPr>
            <w:r>
              <w:rPr>
                <w:sz w:val="16"/>
                <w:szCs w:val="16"/>
                <w:lang w:val="de-CH"/>
              </w:rPr>
              <w:t>&lt; 1:2'500 bis ≥ 1:5’000</w:t>
            </w:r>
          </w:p>
        </w:tc>
        <w:tc>
          <w:tcPr>
            <w:tcW w:w="2126" w:type="dxa"/>
          </w:tcPr>
          <w:p w14:paraId="3ABAF352" w14:textId="77777777" w:rsidR="00FA0F25" w:rsidRDefault="00FA0F25" w:rsidP="00FA0F25">
            <w:pPr>
              <w:pStyle w:val="TabellenStandard"/>
              <w:rPr>
                <w:sz w:val="16"/>
                <w:szCs w:val="16"/>
                <w:lang w:val="de-CH"/>
              </w:rPr>
            </w:pPr>
            <w:r>
              <w:rPr>
                <w:sz w:val="16"/>
                <w:szCs w:val="16"/>
                <w:lang w:val="de-CH"/>
              </w:rPr>
              <w:t>Bezeichnung der Massnahme</w:t>
            </w:r>
          </w:p>
          <w:p w14:paraId="3115666F" w14:textId="77777777" w:rsidR="00FA0F25" w:rsidRDefault="00FA0F25" w:rsidP="00FA0F25">
            <w:pPr>
              <w:pStyle w:val="TabellenStandard"/>
              <w:rPr>
                <w:sz w:val="16"/>
                <w:szCs w:val="16"/>
                <w:lang w:val="de-CH"/>
              </w:rPr>
            </w:pPr>
            <w:r>
              <w:rPr>
                <w:sz w:val="16"/>
                <w:szCs w:val="16"/>
                <w:lang w:val="de-CH"/>
              </w:rPr>
              <w:t>Flächenförmige und linienförmige Massnahme</w:t>
            </w:r>
          </w:p>
          <w:p w14:paraId="1D077B68" w14:textId="77777777" w:rsidR="00FA0F25" w:rsidRDefault="00FA0F25" w:rsidP="00FA0F25">
            <w:pPr>
              <w:pStyle w:val="TabellenStandard"/>
              <w:rPr>
                <w:sz w:val="16"/>
                <w:szCs w:val="16"/>
                <w:lang w:val="de-CH"/>
              </w:rPr>
            </w:pPr>
            <w:r>
              <w:rPr>
                <w:sz w:val="16"/>
                <w:szCs w:val="16"/>
                <w:lang w:val="de-CH"/>
              </w:rPr>
              <w:t>Perimeter des öffentlichen Kanalisationsbereiches</w:t>
            </w:r>
          </w:p>
          <w:p w14:paraId="4315F868" w14:textId="77777777" w:rsidR="00FA0F25" w:rsidRDefault="00FA0F25" w:rsidP="00FA0F25">
            <w:pPr>
              <w:pStyle w:val="TabellenStandard"/>
              <w:rPr>
                <w:sz w:val="16"/>
                <w:szCs w:val="16"/>
                <w:lang w:val="de-CH"/>
              </w:rPr>
            </w:pPr>
            <w:r>
              <w:rPr>
                <w:sz w:val="16"/>
                <w:szCs w:val="16"/>
                <w:lang w:val="de-CH"/>
              </w:rPr>
              <w:t>Entwässerungsanlagen ohne Beschriftung: Regionale Hauptsammelkanäle, Sammelkanäle</w:t>
            </w:r>
          </w:p>
          <w:p w14:paraId="3CE78D64" w14:textId="77777777" w:rsidR="00FA0F25" w:rsidRDefault="00FA0F25" w:rsidP="00FA0F25">
            <w:pPr>
              <w:pStyle w:val="TabellenStandard"/>
              <w:rPr>
                <w:sz w:val="16"/>
                <w:szCs w:val="16"/>
                <w:lang w:val="de-CH"/>
              </w:rPr>
            </w:pPr>
            <w:r>
              <w:rPr>
                <w:sz w:val="16"/>
                <w:szCs w:val="16"/>
                <w:lang w:val="de-CH"/>
              </w:rPr>
              <w:t>Sonderbauwerke</w:t>
            </w:r>
          </w:p>
          <w:p w14:paraId="1A28067A" w14:textId="77777777" w:rsidR="00FA0F25" w:rsidRDefault="00FA0F25" w:rsidP="00FA0F25">
            <w:pPr>
              <w:pStyle w:val="TabellenStandard"/>
              <w:rPr>
                <w:sz w:val="16"/>
                <w:szCs w:val="16"/>
                <w:lang w:val="de-CH"/>
              </w:rPr>
            </w:pPr>
            <w:r>
              <w:rPr>
                <w:sz w:val="16"/>
                <w:szCs w:val="16"/>
                <w:lang w:val="de-CH"/>
              </w:rPr>
              <w:t>Bauzone/Reservezone</w:t>
            </w:r>
          </w:p>
          <w:p w14:paraId="77C2BE4B" w14:textId="0C8D454C" w:rsidR="00FA0F25" w:rsidRPr="00582B42" w:rsidRDefault="00FA0F25" w:rsidP="00FA0F25">
            <w:pPr>
              <w:pStyle w:val="TabellenStandard"/>
              <w:rPr>
                <w:sz w:val="16"/>
                <w:szCs w:val="16"/>
                <w:lang w:val="de-CH"/>
              </w:rPr>
            </w:pPr>
            <w:r>
              <w:rPr>
                <w:sz w:val="16"/>
                <w:szCs w:val="16"/>
                <w:lang w:val="de-CH"/>
              </w:rPr>
              <w:t>Grundwasserschutzzone</w:t>
            </w:r>
          </w:p>
        </w:tc>
        <w:tc>
          <w:tcPr>
            <w:tcW w:w="1701" w:type="dxa"/>
          </w:tcPr>
          <w:p w14:paraId="050B4759" w14:textId="219FA746" w:rsidR="00FA0F25" w:rsidRPr="00582B42" w:rsidRDefault="009C2CED" w:rsidP="00FA0F25">
            <w:pPr>
              <w:pStyle w:val="TabellenStandard"/>
              <w:rPr>
                <w:sz w:val="16"/>
                <w:szCs w:val="16"/>
                <w:lang w:val="de-CH"/>
              </w:rPr>
            </w:pPr>
            <w:r>
              <w:rPr>
                <w:sz w:val="16"/>
                <w:szCs w:val="16"/>
                <w:lang w:val="de-CH"/>
              </w:rPr>
              <w:t>Massnahmen, welche eine Grundwasserschutzzone betreffen werden mittels einer räumlichen Abfrage selektiert</w:t>
            </w:r>
            <w:r w:rsidR="00C24BC8">
              <w:rPr>
                <w:sz w:val="16"/>
                <w:szCs w:val="16"/>
                <w:lang w:val="de-CH"/>
              </w:rPr>
              <w:t xml:space="preserve"> (Intersect)</w:t>
            </w:r>
            <w:r>
              <w:rPr>
                <w:sz w:val="16"/>
                <w:szCs w:val="16"/>
                <w:lang w:val="de-CH"/>
              </w:rPr>
              <w:t>.</w:t>
            </w:r>
          </w:p>
        </w:tc>
        <w:tc>
          <w:tcPr>
            <w:tcW w:w="3261" w:type="dxa"/>
          </w:tcPr>
          <w:p w14:paraId="1CBCDDCD" w14:textId="77777777" w:rsidR="00FA0F25" w:rsidRPr="00582B42" w:rsidRDefault="00FA0F25" w:rsidP="00FA0F25">
            <w:pPr>
              <w:pStyle w:val="TabellenStandard"/>
              <w:rPr>
                <w:sz w:val="16"/>
                <w:szCs w:val="16"/>
                <w:lang w:val="de-CH"/>
              </w:rPr>
            </w:pPr>
          </w:p>
        </w:tc>
      </w:tr>
      <w:tr w:rsidR="009C2CED" w:rsidRPr="007F5CA2" w14:paraId="1C7112FF" w14:textId="77777777" w:rsidTr="00E94778">
        <w:tc>
          <w:tcPr>
            <w:tcW w:w="1560" w:type="dxa"/>
          </w:tcPr>
          <w:p w14:paraId="51A71948" w14:textId="77777777" w:rsidR="00FA0F25" w:rsidRDefault="00FA0F25" w:rsidP="00FA0F25">
            <w:pPr>
              <w:pStyle w:val="TabellenStandard"/>
              <w:rPr>
                <w:sz w:val="16"/>
                <w:szCs w:val="16"/>
                <w:lang w:val="de-CH"/>
              </w:rPr>
            </w:pPr>
            <w:r>
              <w:rPr>
                <w:sz w:val="16"/>
                <w:szCs w:val="16"/>
                <w:lang w:val="de-CH"/>
              </w:rPr>
              <w:t>&lt; 1:1'000 bis ≥ 1:2’500</w:t>
            </w:r>
          </w:p>
        </w:tc>
        <w:tc>
          <w:tcPr>
            <w:tcW w:w="2126" w:type="dxa"/>
          </w:tcPr>
          <w:p w14:paraId="2AABC7EC" w14:textId="77777777" w:rsidR="00FA0F25" w:rsidRDefault="00FA0F25" w:rsidP="00FA0F25">
            <w:pPr>
              <w:pStyle w:val="TabellenStandard"/>
              <w:rPr>
                <w:sz w:val="16"/>
                <w:szCs w:val="16"/>
                <w:lang w:val="de-CH"/>
              </w:rPr>
            </w:pPr>
            <w:r>
              <w:rPr>
                <w:sz w:val="16"/>
                <w:szCs w:val="16"/>
                <w:lang w:val="de-CH"/>
              </w:rPr>
              <w:t>Bezeichnung der Massnahme</w:t>
            </w:r>
          </w:p>
          <w:p w14:paraId="1B216701" w14:textId="77777777" w:rsidR="00FA0F25" w:rsidRDefault="00FA0F25" w:rsidP="00FA0F25">
            <w:pPr>
              <w:pStyle w:val="TabellenStandard"/>
              <w:rPr>
                <w:sz w:val="16"/>
                <w:szCs w:val="16"/>
                <w:lang w:val="de-CH"/>
              </w:rPr>
            </w:pPr>
            <w:r>
              <w:rPr>
                <w:sz w:val="16"/>
                <w:szCs w:val="16"/>
                <w:lang w:val="de-CH"/>
              </w:rPr>
              <w:t>Entwässerungsanlagen</w:t>
            </w:r>
          </w:p>
          <w:p w14:paraId="6B7942AA" w14:textId="77777777" w:rsidR="00FA0F25" w:rsidRDefault="00FA0F25" w:rsidP="00FA0F25">
            <w:pPr>
              <w:pStyle w:val="TabellenStandard"/>
              <w:rPr>
                <w:sz w:val="16"/>
                <w:szCs w:val="16"/>
                <w:lang w:val="de-CH"/>
              </w:rPr>
            </w:pPr>
            <w:r>
              <w:rPr>
                <w:sz w:val="16"/>
                <w:szCs w:val="16"/>
                <w:lang w:val="de-CH"/>
              </w:rPr>
              <w:t>Sonderbauwerke</w:t>
            </w:r>
          </w:p>
          <w:p w14:paraId="25FF6188" w14:textId="77777777" w:rsidR="00FA0F25" w:rsidRDefault="00FA0F25" w:rsidP="00FA0F25">
            <w:pPr>
              <w:pStyle w:val="TabellenStandard"/>
              <w:rPr>
                <w:sz w:val="16"/>
                <w:szCs w:val="16"/>
                <w:lang w:val="de-CH"/>
              </w:rPr>
            </w:pPr>
            <w:r>
              <w:rPr>
                <w:sz w:val="16"/>
                <w:szCs w:val="16"/>
                <w:lang w:val="de-CH"/>
              </w:rPr>
              <w:t>Flächenförmige und linienförmige Massnahme</w:t>
            </w:r>
          </w:p>
          <w:p w14:paraId="020F9A7F" w14:textId="77777777" w:rsidR="005A7F52" w:rsidRPr="005B6ABA" w:rsidRDefault="005A7F52" w:rsidP="005A7F52">
            <w:pPr>
              <w:pStyle w:val="TabellenStandard"/>
              <w:rPr>
                <w:sz w:val="16"/>
                <w:szCs w:val="16"/>
                <w:lang w:val="de-CH"/>
              </w:rPr>
            </w:pPr>
            <w:r w:rsidRPr="005B6ABA">
              <w:rPr>
                <w:sz w:val="16"/>
                <w:szCs w:val="16"/>
                <w:lang w:val="de-CH"/>
              </w:rPr>
              <w:t>Abwasserbehandlung ländlicher Raum (ALR)</w:t>
            </w:r>
          </w:p>
          <w:p w14:paraId="1EE655CB" w14:textId="77777777" w:rsidR="00FA0F25" w:rsidRDefault="00FA0F25" w:rsidP="00FA0F25">
            <w:pPr>
              <w:pStyle w:val="TabellenStandard"/>
              <w:rPr>
                <w:sz w:val="16"/>
                <w:szCs w:val="16"/>
                <w:lang w:val="de-CH"/>
              </w:rPr>
            </w:pPr>
            <w:r>
              <w:rPr>
                <w:sz w:val="16"/>
                <w:szCs w:val="16"/>
                <w:lang w:val="de-CH"/>
              </w:rPr>
              <w:t>Entwässerungsart</w:t>
            </w:r>
          </w:p>
          <w:p w14:paraId="0576076B" w14:textId="77777777" w:rsidR="00FA0F25" w:rsidRDefault="00FA0F25" w:rsidP="00FA0F25">
            <w:pPr>
              <w:pStyle w:val="TabellenStandard"/>
              <w:rPr>
                <w:sz w:val="16"/>
                <w:szCs w:val="16"/>
                <w:lang w:val="de-CH"/>
              </w:rPr>
            </w:pPr>
            <w:r>
              <w:rPr>
                <w:sz w:val="16"/>
                <w:szCs w:val="16"/>
                <w:lang w:val="de-CH"/>
              </w:rPr>
              <w:t>Bauzone/Reservezone</w:t>
            </w:r>
          </w:p>
          <w:p w14:paraId="1C074FF7" w14:textId="77777777" w:rsidR="00FA0F25" w:rsidRDefault="00FA0F25" w:rsidP="00FA0F25">
            <w:pPr>
              <w:pStyle w:val="TabellenStandard"/>
              <w:rPr>
                <w:sz w:val="16"/>
                <w:szCs w:val="16"/>
                <w:lang w:val="de-CH"/>
              </w:rPr>
            </w:pPr>
            <w:r>
              <w:rPr>
                <w:sz w:val="16"/>
                <w:szCs w:val="16"/>
                <w:lang w:val="de-CH"/>
              </w:rPr>
              <w:t>Grundwasserschutzzone</w:t>
            </w:r>
          </w:p>
          <w:p w14:paraId="1281B3FA" w14:textId="5F938421" w:rsidR="00FA0F25" w:rsidRPr="00582B42" w:rsidRDefault="00FA0F25" w:rsidP="00FA0F25">
            <w:pPr>
              <w:pStyle w:val="TabellenStandard"/>
              <w:rPr>
                <w:sz w:val="16"/>
                <w:szCs w:val="16"/>
                <w:lang w:val="de-CH"/>
              </w:rPr>
            </w:pPr>
            <w:r>
              <w:rPr>
                <w:sz w:val="16"/>
                <w:szCs w:val="16"/>
                <w:lang w:val="de-CH"/>
              </w:rPr>
              <w:t>Eingedoltes Gewässer</w:t>
            </w:r>
          </w:p>
        </w:tc>
        <w:tc>
          <w:tcPr>
            <w:tcW w:w="1701" w:type="dxa"/>
          </w:tcPr>
          <w:p w14:paraId="14E248FA" w14:textId="64BB6B1E" w:rsidR="00FA0F25" w:rsidRPr="00582B42" w:rsidRDefault="009C2CED" w:rsidP="00FA0F25">
            <w:pPr>
              <w:pStyle w:val="TabellenStandard"/>
              <w:rPr>
                <w:sz w:val="16"/>
                <w:szCs w:val="16"/>
                <w:lang w:val="de-CH"/>
              </w:rPr>
            </w:pPr>
            <w:r>
              <w:rPr>
                <w:sz w:val="16"/>
                <w:szCs w:val="16"/>
                <w:lang w:val="de-CH"/>
              </w:rPr>
              <w:t>Massnahmen, welche eine Grundwasserschutzzone betreffen werden mittels einer räumlichen Abfrage selektiert</w:t>
            </w:r>
            <w:r w:rsidR="00C24BC8">
              <w:rPr>
                <w:sz w:val="16"/>
                <w:szCs w:val="16"/>
                <w:lang w:val="de-CH"/>
              </w:rPr>
              <w:t xml:space="preserve"> (Intersect)</w:t>
            </w:r>
            <w:r>
              <w:rPr>
                <w:sz w:val="16"/>
                <w:szCs w:val="16"/>
                <w:lang w:val="de-CH"/>
              </w:rPr>
              <w:t>.</w:t>
            </w:r>
          </w:p>
        </w:tc>
        <w:tc>
          <w:tcPr>
            <w:tcW w:w="3261" w:type="dxa"/>
          </w:tcPr>
          <w:p w14:paraId="4816596A" w14:textId="6F1F3EF1" w:rsidR="00FA0F25" w:rsidRPr="00582B42" w:rsidRDefault="009C2CED" w:rsidP="00FA0F25">
            <w:pPr>
              <w:pStyle w:val="TabellenStandard"/>
              <w:rPr>
                <w:sz w:val="16"/>
                <w:szCs w:val="16"/>
                <w:lang w:val="de-CH"/>
              </w:rPr>
            </w:pPr>
            <w:r>
              <w:rPr>
                <w:noProof/>
                <w:lang w:val="de-CH"/>
              </w:rPr>
              <w:drawing>
                <wp:inline distT="0" distB="0" distL="0" distR="0" wp14:anchorId="1CBE9F2F" wp14:editId="23538B6E">
                  <wp:extent cx="1923415" cy="1373409"/>
                  <wp:effectExtent l="0" t="0" r="635"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952563" cy="1394222"/>
                          </a:xfrm>
                          <a:prstGeom prst="rect">
                            <a:avLst/>
                          </a:prstGeom>
                        </pic:spPr>
                      </pic:pic>
                    </a:graphicData>
                  </a:graphic>
                </wp:inline>
              </w:drawing>
            </w:r>
          </w:p>
        </w:tc>
      </w:tr>
      <w:tr w:rsidR="009C2CED" w:rsidRPr="007F5CA2" w14:paraId="570E206A" w14:textId="77777777" w:rsidTr="00E94778">
        <w:tc>
          <w:tcPr>
            <w:tcW w:w="1560" w:type="dxa"/>
          </w:tcPr>
          <w:p w14:paraId="38F29229" w14:textId="77777777" w:rsidR="00FA0F25" w:rsidRDefault="00FA0F25" w:rsidP="00FA0F25">
            <w:pPr>
              <w:pStyle w:val="TabellenStandard"/>
              <w:rPr>
                <w:sz w:val="16"/>
                <w:szCs w:val="16"/>
                <w:lang w:val="de-CH"/>
              </w:rPr>
            </w:pPr>
            <w:r>
              <w:rPr>
                <w:sz w:val="16"/>
                <w:szCs w:val="16"/>
                <w:lang w:val="de-CH"/>
              </w:rPr>
              <w:lastRenderedPageBreak/>
              <w:t>&lt; 1:250 bis ≥ 1:1’000</w:t>
            </w:r>
          </w:p>
        </w:tc>
        <w:tc>
          <w:tcPr>
            <w:tcW w:w="2126" w:type="dxa"/>
          </w:tcPr>
          <w:p w14:paraId="07B22FA9" w14:textId="77777777" w:rsidR="00FA0F25" w:rsidRDefault="00FA0F25" w:rsidP="00FA0F25">
            <w:pPr>
              <w:pStyle w:val="TabellenStandard"/>
              <w:rPr>
                <w:sz w:val="16"/>
                <w:szCs w:val="16"/>
                <w:lang w:val="de-CH"/>
              </w:rPr>
            </w:pPr>
            <w:r>
              <w:rPr>
                <w:sz w:val="16"/>
                <w:szCs w:val="16"/>
                <w:lang w:val="de-CH"/>
              </w:rPr>
              <w:t>Bezeichnung der Massnahme</w:t>
            </w:r>
          </w:p>
          <w:p w14:paraId="59DB1CCB" w14:textId="77777777" w:rsidR="00FA0F25" w:rsidRDefault="00FA0F25" w:rsidP="00FA0F25">
            <w:pPr>
              <w:pStyle w:val="TabellenStandard"/>
              <w:rPr>
                <w:sz w:val="16"/>
                <w:szCs w:val="16"/>
                <w:lang w:val="de-CH"/>
              </w:rPr>
            </w:pPr>
            <w:r>
              <w:rPr>
                <w:sz w:val="16"/>
                <w:szCs w:val="16"/>
                <w:lang w:val="de-CH"/>
              </w:rPr>
              <w:t>Entwässerungsanlagen</w:t>
            </w:r>
          </w:p>
          <w:p w14:paraId="45EC6CA4" w14:textId="77777777" w:rsidR="00FA0F25" w:rsidRDefault="00FA0F25" w:rsidP="00FA0F25">
            <w:pPr>
              <w:pStyle w:val="TabellenStandard"/>
              <w:rPr>
                <w:sz w:val="16"/>
                <w:szCs w:val="16"/>
                <w:lang w:val="de-CH"/>
              </w:rPr>
            </w:pPr>
            <w:r>
              <w:rPr>
                <w:sz w:val="16"/>
                <w:szCs w:val="16"/>
                <w:lang w:val="de-CH"/>
              </w:rPr>
              <w:t>Sonderbauwerke</w:t>
            </w:r>
          </w:p>
          <w:p w14:paraId="1A10A1B4" w14:textId="77777777" w:rsidR="00FA0F25" w:rsidRDefault="00FA0F25" w:rsidP="00FA0F25">
            <w:pPr>
              <w:pStyle w:val="TabellenStandard"/>
              <w:rPr>
                <w:sz w:val="16"/>
                <w:szCs w:val="16"/>
                <w:lang w:val="de-CH"/>
              </w:rPr>
            </w:pPr>
            <w:r>
              <w:rPr>
                <w:sz w:val="16"/>
                <w:szCs w:val="16"/>
                <w:lang w:val="de-CH"/>
              </w:rPr>
              <w:t>Flächenförmige und linienförmige Massnahme</w:t>
            </w:r>
          </w:p>
          <w:p w14:paraId="01DA9D39" w14:textId="77777777" w:rsidR="005A7F52" w:rsidRPr="005B6ABA" w:rsidRDefault="005A7F52" w:rsidP="005A7F52">
            <w:pPr>
              <w:pStyle w:val="TabellenStandard"/>
              <w:rPr>
                <w:sz w:val="16"/>
                <w:szCs w:val="16"/>
                <w:lang w:val="de-CH"/>
              </w:rPr>
            </w:pPr>
            <w:r w:rsidRPr="005B6ABA">
              <w:rPr>
                <w:sz w:val="16"/>
                <w:szCs w:val="16"/>
                <w:lang w:val="de-CH"/>
              </w:rPr>
              <w:t>Abwasserbehandlung ländlicher Raum (ALR)</w:t>
            </w:r>
          </w:p>
          <w:p w14:paraId="397DF626" w14:textId="77777777" w:rsidR="00FA0F25" w:rsidRDefault="00FA0F25" w:rsidP="00FA0F25">
            <w:pPr>
              <w:pStyle w:val="TabellenStandard"/>
              <w:rPr>
                <w:sz w:val="16"/>
                <w:szCs w:val="16"/>
                <w:lang w:val="de-CH"/>
              </w:rPr>
            </w:pPr>
            <w:r>
              <w:rPr>
                <w:sz w:val="16"/>
                <w:szCs w:val="16"/>
                <w:lang w:val="de-CH"/>
              </w:rPr>
              <w:t>Entwässerungsart</w:t>
            </w:r>
          </w:p>
          <w:p w14:paraId="3058DDCE" w14:textId="77777777" w:rsidR="00FA0F25" w:rsidRDefault="00FA0F25" w:rsidP="00FA0F25">
            <w:pPr>
              <w:pStyle w:val="TabellenStandard"/>
              <w:rPr>
                <w:sz w:val="16"/>
                <w:szCs w:val="16"/>
                <w:lang w:val="de-CH"/>
              </w:rPr>
            </w:pPr>
            <w:r>
              <w:rPr>
                <w:sz w:val="16"/>
                <w:szCs w:val="16"/>
                <w:lang w:val="de-CH"/>
              </w:rPr>
              <w:t>Bauzone/Reservezone</w:t>
            </w:r>
          </w:p>
          <w:p w14:paraId="5C42050C" w14:textId="77777777" w:rsidR="00FA0F25" w:rsidRDefault="00FA0F25" w:rsidP="00FA0F25">
            <w:pPr>
              <w:pStyle w:val="TabellenStandard"/>
              <w:rPr>
                <w:sz w:val="16"/>
                <w:szCs w:val="16"/>
                <w:lang w:val="de-CH"/>
              </w:rPr>
            </w:pPr>
            <w:r>
              <w:rPr>
                <w:sz w:val="16"/>
                <w:szCs w:val="16"/>
                <w:lang w:val="de-CH"/>
              </w:rPr>
              <w:t>Grundwasserschutzzone</w:t>
            </w:r>
          </w:p>
          <w:p w14:paraId="4CDDFA59" w14:textId="6BC875B3" w:rsidR="00FA0F25" w:rsidRPr="00582B42" w:rsidRDefault="00FA0F25" w:rsidP="00FA0F25">
            <w:pPr>
              <w:pStyle w:val="TabellenStandard"/>
              <w:rPr>
                <w:sz w:val="16"/>
                <w:szCs w:val="16"/>
                <w:lang w:val="de-CH"/>
              </w:rPr>
            </w:pPr>
            <w:r>
              <w:rPr>
                <w:sz w:val="16"/>
                <w:szCs w:val="16"/>
                <w:lang w:val="de-CH"/>
              </w:rPr>
              <w:t>Eingedoltes Gewässer</w:t>
            </w:r>
          </w:p>
        </w:tc>
        <w:tc>
          <w:tcPr>
            <w:tcW w:w="1701" w:type="dxa"/>
          </w:tcPr>
          <w:p w14:paraId="7AD9FECC" w14:textId="65471D61" w:rsidR="00FA0F25" w:rsidRPr="00582B42" w:rsidRDefault="009C2CED" w:rsidP="00FA0F25">
            <w:pPr>
              <w:pStyle w:val="TabellenStandard"/>
              <w:rPr>
                <w:sz w:val="16"/>
                <w:szCs w:val="16"/>
                <w:lang w:val="de-CH"/>
              </w:rPr>
            </w:pPr>
            <w:r>
              <w:rPr>
                <w:sz w:val="16"/>
                <w:szCs w:val="16"/>
                <w:lang w:val="de-CH"/>
              </w:rPr>
              <w:t>Massnahmen, welche eine Grundwasserschutzzone betreffen werden mittels einer räumlichen Abfrage selektiert</w:t>
            </w:r>
            <w:r w:rsidR="00C24BC8">
              <w:rPr>
                <w:sz w:val="16"/>
                <w:szCs w:val="16"/>
                <w:lang w:val="de-CH"/>
              </w:rPr>
              <w:t xml:space="preserve"> (Intersect)</w:t>
            </w:r>
            <w:r>
              <w:rPr>
                <w:sz w:val="16"/>
                <w:szCs w:val="16"/>
                <w:lang w:val="de-CH"/>
              </w:rPr>
              <w:t>.</w:t>
            </w:r>
          </w:p>
        </w:tc>
        <w:tc>
          <w:tcPr>
            <w:tcW w:w="3261" w:type="dxa"/>
          </w:tcPr>
          <w:p w14:paraId="1810C97B" w14:textId="18B29EFB" w:rsidR="00FA0F25" w:rsidRPr="00582B42" w:rsidRDefault="009C2CED" w:rsidP="00FA0F25">
            <w:pPr>
              <w:pStyle w:val="TabellenStandard"/>
              <w:rPr>
                <w:sz w:val="16"/>
                <w:szCs w:val="16"/>
                <w:lang w:val="de-CH"/>
              </w:rPr>
            </w:pPr>
            <w:r>
              <w:rPr>
                <w:noProof/>
                <w:lang w:val="de-CH"/>
              </w:rPr>
              <w:drawing>
                <wp:inline distT="0" distB="0" distL="0" distR="0" wp14:anchorId="1789B158" wp14:editId="1EA8631E">
                  <wp:extent cx="1923897" cy="1338331"/>
                  <wp:effectExtent l="0" t="0" r="635"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955595" cy="1360381"/>
                          </a:xfrm>
                          <a:prstGeom prst="rect">
                            <a:avLst/>
                          </a:prstGeom>
                        </pic:spPr>
                      </pic:pic>
                    </a:graphicData>
                  </a:graphic>
                </wp:inline>
              </w:drawing>
            </w:r>
          </w:p>
        </w:tc>
      </w:tr>
      <w:tr w:rsidR="009C2CED" w:rsidRPr="007F5CA2" w14:paraId="6D22CC61" w14:textId="77777777" w:rsidTr="00E94778">
        <w:tc>
          <w:tcPr>
            <w:tcW w:w="1560" w:type="dxa"/>
          </w:tcPr>
          <w:p w14:paraId="53FE6D34" w14:textId="77777777" w:rsidR="00FA0F25" w:rsidRDefault="00FA0F25" w:rsidP="00FA0F25">
            <w:pPr>
              <w:pStyle w:val="TabellenStandard"/>
              <w:rPr>
                <w:sz w:val="16"/>
                <w:szCs w:val="16"/>
                <w:lang w:val="de-CH"/>
              </w:rPr>
            </w:pPr>
            <w:r>
              <w:rPr>
                <w:sz w:val="16"/>
                <w:szCs w:val="16"/>
                <w:lang w:val="de-CH"/>
              </w:rPr>
              <w:t>≥ 1:250</w:t>
            </w:r>
          </w:p>
        </w:tc>
        <w:tc>
          <w:tcPr>
            <w:tcW w:w="2126" w:type="dxa"/>
          </w:tcPr>
          <w:p w14:paraId="46C78541" w14:textId="77777777" w:rsidR="00FA0F25" w:rsidRDefault="00FA0F25" w:rsidP="00FA0F25">
            <w:pPr>
              <w:pStyle w:val="TabellenStandard"/>
              <w:rPr>
                <w:sz w:val="16"/>
                <w:szCs w:val="16"/>
                <w:lang w:val="de-CH"/>
              </w:rPr>
            </w:pPr>
            <w:r>
              <w:rPr>
                <w:sz w:val="16"/>
                <w:szCs w:val="16"/>
                <w:lang w:val="de-CH"/>
              </w:rPr>
              <w:t>Bezeichnung der Massnahme</w:t>
            </w:r>
          </w:p>
          <w:p w14:paraId="6F4FE348" w14:textId="77777777" w:rsidR="00FA0F25" w:rsidRDefault="00FA0F25" w:rsidP="00FA0F25">
            <w:pPr>
              <w:pStyle w:val="TabellenStandard"/>
              <w:rPr>
                <w:sz w:val="16"/>
                <w:szCs w:val="16"/>
                <w:lang w:val="de-CH"/>
              </w:rPr>
            </w:pPr>
            <w:r>
              <w:rPr>
                <w:sz w:val="16"/>
                <w:szCs w:val="16"/>
                <w:lang w:val="de-CH"/>
              </w:rPr>
              <w:t>Entwässerungsanlagen</w:t>
            </w:r>
          </w:p>
          <w:p w14:paraId="66CF24BC" w14:textId="77777777" w:rsidR="00FA0F25" w:rsidRDefault="00FA0F25" w:rsidP="00FA0F25">
            <w:pPr>
              <w:pStyle w:val="TabellenStandard"/>
              <w:rPr>
                <w:sz w:val="16"/>
                <w:szCs w:val="16"/>
                <w:lang w:val="de-CH"/>
              </w:rPr>
            </w:pPr>
            <w:r>
              <w:rPr>
                <w:sz w:val="16"/>
                <w:szCs w:val="16"/>
                <w:lang w:val="de-CH"/>
              </w:rPr>
              <w:t>Sonderbauwerke</w:t>
            </w:r>
          </w:p>
          <w:p w14:paraId="33C12992" w14:textId="77777777" w:rsidR="00FA0F25" w:rsidRDefault="00FA0F25" w:rsidP="00FA0F25">
            <w:pPr>
              <w:pStyle w:val="TabellenStandard"/>
              <w:rPr>
                <w:sz w:val="16"/>
                <w:szCs w:val="16"/>
                <w:lang w:val="de-CH"/>
              </w:rPr>
            </w:pPr>
            <w:r>
              <w:rPr>
                <w:sz w:val="16"/>
                <w:szCs w:val="16"/>
                <w:lang w:val="de-CH"/>
              </w:rPr>
              <w:t>Flächenförmige und linienförmige Massnahme</w:t>
            </w:r>
          </w:p>
          <w:p w14:paraId="06E51C9B" w14:textId="77777777" w:rsidR="005A7F52" w:rsidRPr="005B6ABA" w:rsidRDefault="005A7F52" w:rsidP="005A7F52">
            <w:pPr>
              <w:pStyle w:val="TabellenStandard"/>
              <w:rPr>
                <w:sz w:val="16"/>
                <w:szCs w:val="16"/>
                <w:lang w:val="de-CH"/>
              </w:rPr>
            </w:pPr>
            <w:r w:rsidRPr="005B6ABA">
              <w:rPr>
                <w:sz w:val="16"/>
                <w:szCs w:val="16"/>
                <w:lang w:val="de-CH"/>
              </w:rPr>
              <w:t>Abwasserbehandlung ländlicher Raum (ALR)</w:t>
            </w:r>
          </w:p>
          <w:p w14:paraId="74841ED4" w14:textId="77777777" w:rsidR="00FA0F25" w:rsidRDefault="00FA0F25" w:rsidP="00FA0F25">
            <w:pPr>
              <w:pStyle w:val="TabellenStandard"/>
              <w:rPr>
                <w:sz w:val="16"/>
                <w:szCs w:val="16"/>
                <w:lang w:val="de-CH"/>
              </w:rPr>
            </w:pPr>
            <w:r>
              <w:rPr>
                <w:sz w:val="16"/>
                <w:szCs w:val="16"/>
                <w:lang w:val="de-CH"/>
              </w:rPr>
              <w:t>Entwässerungsart</w:t>
            </w:r>
          </w:p>
          <w:p w14:paraId="0B9FA00F" w14:textId="77777777" w:rsidR="00FA0F25" w:rsidRDefault="00FA0F25" w:rsidP="00FA0F25">
            <w:pPr>
              <w:pStyle w:val="TabellenStandard"/>
              <w:rPr>
                <w:sz w:val="16"/>
                <w:szCs w:val="16"/>
                <w:lang w:val="de-CH"/>
              </w:rPr>
            </w:pPr>
            <w:r>
              <w:rPr>
                <w:sz w:val="16"/>
                <w:szCs w:val="16"/>
                <w:lang w:val="de-CH"/>
              </w:rPr>
              <w:t>Bauzone/Reservezone</w:t>
            </w:r>
          </w:p>
          <w:p w14:paraId="05CC0870" w14:textId="77777777" w:rsidR="00FA0F25" w:rsidRDefault="00FA0F25" w:rsidP="00FA0F25">
            <w:pPr>
              <w:pStyle w:val="TabellenStandard"/>
              <w:rPr>
                <w:sz w:val="16"/>
                <w:szCs w:val="16"/>
                <w:lang w:val="de-CH"/>
              </w:rPr>
            </w:pPr>
            <w:r>
              <w:rPr>
                <w:sz w:val="16"/>
                <w:szCs w:val="16"/>
                <w:lang w:val="de-CH"/>
              </w:rPr>
              <w:t>Grundwasserschutzzone</w:t>
            </w:r>
          </w:p>
          <w:p w14:paraId="62B056E7" w14:textId="7F6C71DF" w:rsidR="00FA0F25" w:rsidRPr="00582B42" w:rsidRDefault="00FA0F25" w:rsidP="00FA0F25">
            <w:pPr>
              <w:pStyle w:val="TabellenStandard"/>
              <w:rPr>
                <w:sz w:val="16"/>
                <w:szCs w:val="16"/>
                <w:lang w:val="de-CH"/>
              </w:rPr>
            </w:pPr>
            <w:r>
              <w:rPr>
                <w:sz w:val="16"/>
                <w:szCs w:val="16"/>
                <w:lang w:val="de-CH"/>
              </w:rPr>
              <w:t>Eingedoltes Gewässer</w:t>
            </w:r>
          </w:p>
        </w:tc>
        <w:tc>
          <w:tcPr>
            <w:tcW w:w="1701" w:type="dxa"/>
          </w:tcPr>
          <w:p w14:paraId="2202D527" w14:textId="1E7C2DF4" w:rsidR="00FA0F25" w:rsidRPr="00582B42" w:rsidRDefault="009C2CED" w:rsidP="00FA0F25">
            <w:pPr>
              <w:pStyle w:val="TabellenStandard"/>
              <w:rPr>
                <w:sz w:val="16"/>
                <w:szCs w:val="16"/>
                <w:lang w:val="de-CH"/>
              </w:rPr>
            </w:pPr>
            <w:r>
              <w:rPr>
                <w:sz w:val="16"/>
                <w:szCs w:val="16"/>
                <w:lang w:val="de-CH"/>
              </w:rPr>
              <w:t>Massnahmen, welche eine Grundwasserschutzzone betreffen werden mittels einer räumlichen Abfrage selektiert</w:t>
            </w:r>
            <w:r w:rsidR="00C24BC8">
              <w:rPr>
                <w:sz w:val="16"/>
                <w:szCs w:val="16"/>
                <w:lang w:val="de-CH"/>
              </w:rPr>
              <w:t xml:space="preserve"> (Intersect)</w:t>
            </w:r>
            <w:r>
              <w:rPr>
                <w:sz w:val="16"/>
                <w:szCs w:val="16"/>
                <w:lang w:val="de-CH"/>
              </w:rPr>
              <w:t>.</w:t>
            </w:r>
          </w:p>
        </w:tc>
        <w:tc>
          <w:tcPr>
            <w:tcW w:w="3261" w:type="dxa"/>
          </w:tcPr>
          <w:p w14:paraId="61B80EF6" w14:textId="77777777" w:rsidR="00FA0F25" w:rsidRPr="00582B42" w:rsidRDefault="00FA0F25" w:rsidP="00FA0F25">
            <w:pPr>
              <w:pStyle w:val="TabellenStandard"/>
              <w:rPr>
                <w:sz w:val="16"/>
                <w:szCs w:val="16"/>
                <w:lang w:val="de-CH"/>
              </w:rPr>
            </w:pPr>
          </w:p>
        </w:tc>
      </w:tr>
    </w:tbl>
    <w:p w14:paraId="62585C01" w14:textId="1800DE8C" w:rsidR="008B5177" w:rsidRDefault="008B5177" w:rsidP="00545D5E">
      <w:pPr>
        <w:pStyle w:val="Fliesstext"/>
        <w:rPr>
          <w:lang w:eastAsia="de-DE"/>
        </w:rPr>
      </w:pPr>
    </w:p>
    <w:p w14:paraId="74664F89" w14:textId="77777777" w:rsidR="008B5177" w:rsidRDefault="008B5177">
      <w:pPr>
        <w:spacing w:before="0" w:after="0" w:line="240" w:lineRule="auto"/>
        <w:jc w:val="left"/>
        <w:rPr>
          <w:rFonts w:cs="Arial"/>
          <w:lang w:eastAsia="de-DE"/>
        </w:rPr>
      </w:pPr>
      <w:r>
        <w:rPr>
          <w:lang w:eastAsia="de-DE"/>
        </w:rPr>
        <w:br w:type="page"/>
      </w:r>
    </w:p>
    <w:p w14:paraId="02AA4B2A" w14:textId="1631C246" w:rsidR="00B35F5C" w:rsidRPr="00F36574" w:rsidRDefault="00B35F5C" w:rsidP="00B35F5C">
      <w:pPr>
        <w:pStyle w:val="berschrift1"/>
      </w:pPr>
      <w:bookmarkStart w:id="74" w:name="_Toc63262726"/>
      <w:r w:rsidRPr="00F36574">
        <w:lastRenderedPageBreak/>
        <w:t>Umsetzung des Darstellungsmodells</w:t>
      </w:r>
      <w:bookmarkEnd w:id="74"/>
    </w:p>
    <w:p w14:paraId="75801CCE" w14:textId="146535EF" w:rsidR="00B35F5C" w:rsidRPr="00F36574" w:rsidRDefault="00B35F5C" w:rsidP="000333C4">
      <w:pPr>
        <w:pStyle w:val="Fliesstext"/>
        <w:rPr>
          <w:lang w:eastAsia="de-DE"/>
        </w:rPr>
      </w:pPr>
      <w:r w:rsidRPr="00F36574">
        <w:rPr>
          <w:lang w:eastAsia="de-DE"/>
        </w:rPr>
        <w:t>Um das Darstellungsmodell umsetzen zu können, müssen die Grundlagedaten nach dem Datenmodell</w:t>
      </w:r>
      <w:r w:rsidR="00BB6CF9" w:rsidRPr="00F36574">
        <w:rPr>
          <w:lang w:eastAsia="de-DE"/>
        </w:rPr>
        <w:t xml:space="preserve"> VSADSSmini2020</w:t>
      </w:r>
      <w:r w:rsidR="00791450">
        <w:rPr>
          <w:lang w:eastAsia="de-DE"/>
        </w:rPr>
        <w:t xml:space="preserve"> (mit allfälligen Erweiterungen des Datenmodells GEP-Solothurn/Bern)</w:t>
      </w:r>
      <w:r w:rsidRPr="00F36574">
        <w:rPr>
          <w:lang w:eastAsia="de-DE"/>
        </w:rPr>
        <w:t xml:space="preserve"> erfasst werden</w:t>
      </w:r>
      <w:r w:rsidR="000A1C75" w:rsidRPr="00F36574">
        <w:rPr>
          <w:lang w:eastAsia="de-DE"/>
        </w:rPr>
        <w:t xml:space="preserve"> </w:t>
      </w:r>
      <w:r w:rsidR="000A1C75" w:rsidRPr="00F36574">
        <w:rPr>
          <w:lang w:eastAsia="de-DE"/>
        </w:rPr>
        <w:fldChar w:fldCharType="begin"/>
      </w:r>
      <w:r w:rsidR="000A1C75" w:rsidRPr="00F36574">
        <w:rPr>
          <w:lang w:eastAsia="de-DE"/>
        </w:rPr>
        <w:instrText xml:space="preserve"> REF _Ref33101936 \r \h  \* MERGEFORMAT </w:instrText>
      </w:r>
      <w:r w:rsidR="000A1C75" w:rsidRPr="00F36574">
        <w:rPr>
          <w:lang w:eastAsia="de-DE"/>
        </w:rPr>
      </w:r>
      <w:r w:rsidR="000A1C75" w:rsidRPr="00F36574">
        <w:rPr>
          <w:lang w:eastAsia="de-DE"/>
        </w:rPr>
        <w:fldChar w:fldCharType="separate"/>
      </w:r>
      <w:r w:rsidR="00D46611">
        <w:rPr>
          <w:lang w:eastAsia="de-DE"/>
        </w:rPr>
        <w:t>[5]</w:t>
      </w:r>
      <w:r w:rsidR="000A1C75" w:rsidRPr="00F36574">
        <w:rPr>
          <w:lang w:eastAsia="de-DE"/>
        </w:rPr>
        <w:fldChar w:fldCharType="end"/>
      </w:r>
      <w:r w:rsidRPr="00F36574">
        <w:rPr>
          <w:lang w:eastAsia="de-DE"/>
        </w:rPr>
        <w:t>.</w:t>
      </w:r>
      <w:r w:rsidR="00BA1851">
        <w:rPr>
          <w:lang w:eastAsia="de-DE"/>
        </w:rPr>
        <w:t xml:space="preserve"> Vor Datenabgabe sind die Daten zu prüfen (s. Musterdokument D)</w:t>
      </w:r>
      <w:r w:rsidRPr="00F36574">
        <w:rPr>
          <w:lang w:eastAsia="de-DE"/>
        </w:rPr>
        <w:t xml:space="preserve">. Im </w:t>
      </w:r>
      <w:r w:rsidR="00BB6CF9" w:rsidRPr="00F36574">
        <w:rPr>
          <w:lang w:eastAsia="de-DE"/>
        </w:rPr>
        <w:t>D</w:t>
      </w:r>
      <w:r w:rsidRPr="00F36574">
        <w:rPr>
          <w:lang w:eastAsia="de-DE"/>
        </w:rPr>
        <w:t>okument D ist das Klassendiagramm des Datenmodells GEP-Solothurn</w:t>
      </w:r>
      <w:r w:rsidR="00791450">
        <w:rPr>
          <w:lang w:eastAsia="de-DE"/>
        </w:rPr>
        <w:t>/Bern</w:t>
      </w:r>
      <w:r w:rsidRPr="00F36574">
        <w:rPr>
          <w:lang w:eastAsia="de-DE"/>
        </w:rPr>
        <w:t xml:space="preserve"> als UML-Diagramm ersichtlich</w:t>
      </w:r>
      <w:r w:rsidR="00B330B6" w:rsidRPr="00F36574">
        <w:rPr>
          <w:lang w:eastAsia="de-DE"/>
        </w:rPr>
        <w:t xml:space="preserve"> </w:t>
      </w:r>
      <w:r w:rsidR="00B330B6" w:rsidRPr="00F36574">
        <w:rPr>
          <w:lang w:eastAsia="de-DE"/>
        </w:rPr>
        <w:fldChar w:fldCharType="begin"/>
      </w:r>
      <w:r w:rsidR="00B330B6" w:rsidRPr="00F36574">
        <w:rPr>
          <w:lang w:eastAsia="de-DE"/>
        </w:rPr>
        <w:instrText xml:space="preserve"> REF _Ref33618711 \r \h </w:instrText>
      </w:r>
      <w:r w:rsidR="007354A1" w:rsidRPr="00F36574">
        <w:rPr>
          <w:lang w:eastAsia="de-DE"/>
        </w:rPr>
        <w:instrText xml:space="preserve"> \* MERGEFORMAT </w:instrText>
      </w:r>
      <w:r w:rsidR="00B330B6" w:rsidRPr="00F36574">
        <w:rPr>
          <w:lang w:eastAsia="de-DE"/>
        </w:rPr>
      </w:r>
      <w:r w:rsidR="00B330B6" w:rsidRPr="00F36574">
        <w:rPr>
          <w:lang w:eastAsia="de-DE"/>
        </w:rPr>
        <w:fldChar w:fldCharType="separate"/>
      </w:r>
      <w:r w:rsidR="00D46611">
        <w:rPr>
          <w:lang w:eastAsia="de-DE"/>
        </w:rPr>
        <w:t>[5]</w:t>
      </w:r>
      <w:r w:rsidR="00B330B6" w:rsidRPr="00F36574">
        <w:rPr>
          <w:lang w:eastAsia="de-DE"/>
        </w:rPr>
        <w:fldChar w:fldCharType="end"/>
      </w:r>
      <w:r w:rsidRPr="00F36574">
        <w:rPr>
          <w:lang w:eastAsia="de-DE"/>
        </w:rPr>
        <w:t xml:space="preserve">. Um aus den Daten den gewünschten Plan zu erstellen sind Regeln und Filterkriterien anzuwenden, um die darzustellenden Layer abzubilden. Diese Regeln sind in </w:t>
      </w:r>
      <w:r w:rsidR="00CF0C81" w:rsidRPr="00F36574">
        <w:rPr>
          <w:lang w:eastAsia="de-DE"/>
        </w:rPr>
        <w:t xml:space="preserve">den folgenden Tabellen </w:t>
      </w:r>
      <w:r w:rsidRPr="00F36574">
        <w:rPr>
          <w:lang w:eastAsia="de-DE"/>
        </w:rPr>
        <w:t xml:space="preserve">gezeigt und orientieren sich an der Legende </w:t>
      </w:r>
      <w:r w:rsidR="00CF0C81" w:rsidRPr="00F36574">
        <w:rPr>
          <w:lang w:eastAsia="de-DE"/>
        </w:rPr>
        <w:t>der jeweiligen Planansichten</w:t>
      </w:r>
      <w:r w:rsidRPr="00F36574">
        <w:rPr>
          <w:lang w:eastAsia="de-DE"/>
        </w:rPr>
        <w:t xml:space="preserve"> (vgl.</w:t>
      </w:r>
      <w:r w:rsidR="00CF0C81" w:rsidRPr="00F36574">
        <w:rPr>
          <w:lang w:eastAsia="de-DE"/>
        </w:rPr>
        <w:t xml:space="preserve"> Musterpläne</w:t>
      </w:r>
      <w:r w:rsidRPr="00F36574">
        <w:rPr>
          <w:lang w:eastAsia="de-DE"/>
        </w:rPr>
        <w:t xml:space="preserve">). Genauere Angaben zu Signaturen, Symbolisierung und Farbgebung sind in </w:t>
      </w:r>
      <w:r w:rsidR="000A1C75" w:rsidRPr="00F36574">
        <w:rPr>
          <w:lang w:eastAsia="de-DE"/>
        </w:rPr>
        <w:fldChar w:fldCharType="begin"/>
      </w:r>
      <w:r w:rsidR="000A1C75" w:rsidRPr="00F36574">
        <w:rPr>
          <w:lang w:eastAsia="de-DE"/>
        </w:rPr>
        <w:instrText xml:space="preserve"> REF _Ref33102476 \r \h  \* MERGEFORMAT </w:instrText>
      </w:r>
      <w:r w:rsidR="000A1C75" w:rsidRPr="00F36574">
        <w:rPr>
          <w:lang w:eastAsia="de-DE"/>
        </w:rPr>
      </w:r>
      <w:r w:rsidR="000A1C75" w:rsidRPr="00F36574">
        <w:rPr>
          <w:lang w:eastAsia="de-DE"/>
        </w:rPr>
        <w:fldChar w:fldCharType="separate"/>
      </w:r>
      <w:r w:rsidR="00D46611">
        <w:rPr>
          <w:lang w:eastAsia="de-DE"/>
        </w:rPr>
        <w:t>Anhang II</w:t>
      </w:r>
      <w:r w:rsidR="000A1C75" w:rsidRPr="00F36574">
        <w:rPr>
          <w:lang w:eastAsia="de-DE"/>
        </w:rPr>
        <w:fldChar w:fldCharType="end"/>
      </w:r>
      <w:r w:rsidR="000A1C75" w:rsidRPr="00F36574">
        <w:rPr>
          <w:lang w:eastAsia="de-DE"/>
        </w:rPr>
        <w:t xml:space="preserve"> </w:t>
      </w:r>
      <w:r w:rsidRPr="00F36574">
        <w:rPr>
          <w:lang w:eastAsia="de-DE"/>
        </w:rPr>
        <w:t xml:space="preserve">gegeben. </w:t>
      </w:r>
    </w:p>
    <w:p w14:paraId="7D6BFF05" w14:textId="635FB339" w:rsidR="00293111" w:rsidRPr="00F36574" w:rsidRDefault="00293111" w:rsidP="00293111">
      <w:pPr>
        <w:pStyle w:val="berschrift2"/>
      </w:pPr>
      <w:bookmarkStart w:id="75" w:name="_Toc63262727"/>
      <w:r w:rsidRPr="00F36574">
        <w:t>Planansicht Erschliessungsplan «GEP»</w:t>
      </w:r>
      <w:bookmarkEnd w:id="75"/>
    </w:p>
    <w:p w14:paraId="6432F790" w14:textId="77777777" w:rsidR="00042464" w:rsidRDefault="00042464" w:rsidP="00042464">
      <w:pPr>
        <w:pStyle w:val="Textkrper"/>
        <w:spacing w:before="0" w:after="120" w:line="320" w:lineRule="atLeast"/>
        <w:rPr>
          <w:rFonts w:cs="Arial"/>
        </w:rPr>
      </w:pPr>
      <w:r>
        <w:rPr>
          <w:rFonts w:cs="Arial"/>
        </w:rPr>
        <w:t>Diese Planansicht wird nur im Kanton Solothurn verwendet und ist im Kanton Bern demnach nicht relevant.</w:t>
      </w:r>
    </w:p>
    <w:p w14:paraId="2A1DD5E5" w14:textId="77777777" w:rsidR="00CF0C81" w:rsidRPr="007354A1" w:rsidRDefault="00CF0C81" w:rsidP="000333C4">
      <w:pPr>
        <w:pStyle w:val="Fliesstext"/>
        <w:rPr>
          <w:highlight w:val="yellow"/>
          <w:lang w:eastAsia="de-DE"/>
        </w:rPr>
      </w:pPr>
    </w:p>
    <w:p w14:paraId="3F1C6EF2" w14:textId="1E74284D" w:rsidR="00F45F1F" w:rsidRPr="00A8120D" w:rsidRDefault="00F45F1F" w:rsidP="00F45F1F">
      <w:pPr>
        <w:pStyle w:val="Beschriftung"/>
        <w:keepNext/>
        <w:ind w:left="-142"/>
      </w:pPr>
      <w:bookmarkStart w:id="76" w:name="_Toc63317075"/>
      <w:r w:rsidRPr="00A8120D">
        <w:t xml:space="preserve">Tabelle </w:t>
      </w:r>
      <w:r w:rsidR="00D46611">
        <w:fldChar w:fldCharType="begin"/>
      </w:r>
      <w:r w:rsidR="00D46611">
        <w:instrText xml:space="preserve"> SEQ Tabelle \* ARABIC </w:instrText>
      </w:r>
      <w:r w:rsidR="00D46611">
        <w:fldChar w:fldCharType="separate"/>
      </w:r>
      <w:r w:rsidR="00D46611">
        <w:rPr>
          <w:noProof/>
        </w:rPr>
        <w:t>11</w:t>
      </w:r>
      <w:r w:rsidR="00D46611">
        <w:rPr>
          <w:noProof/>
        </w:rPr>
        <w:fldChar w:fldCharType="end"/>
      </w:r>
      <w:r w:rsidRPr="00A8120D">
        <w:t>: Regeln und Filter für die Darstellung der relevanten Daten eines Erschliessungsplanes "GEP"</w:t>
      </w:r>
      <w:bookmarkEnd w:id="76"/>
    </w:p>
    <w:tbl>
      <w:tblPr>
        <w:tblStyle w:val="Tabellenraster"/>
        <w:tblW w:w="8648" w:type="dxa"/>
        <w:tblInd w:w="-851" w:type="dxa"/>
        <w:tblBorders>
          <w:left w:val="none" w:sz="0" w:space="0" w:color="auto"/>
          <w:right w:val="none" w:sz="0" w:space="0" w:color="auto"/>
          <w:insideV w:val="dotted" w:sz="4" w:space="0" w:color="auto"/>
        </w:tblBorders>
        <w:tblCellMar>
          <w:left w:w="0" w:type="dxa"/>
          <w:bottom w:w="57" w:type="dxa"/>
          <w:right w:w="0" w:type="dxa"/>
        </w:tblCellMar>
        <w:tblLook w:val="04A0" w:firstRow="1" w:lastRow="0" w:firstColumn="1" w:lastColumn="0" w:noHBand="0" w:noVBand="1"/>
      </w:tblPr>
      <w:tblGrid>
        <w:gridCol w:w="2564"/>
        <w:gridCol w:w="6084"/>
      </w:tblGrid>
      <w:tr w:rsidR="00CF0C81" w:rsidRPr="00A8120D" w14:paraId="5F761982" w14:textId="77777777" w:rsidTr="00CF0C81">
        <w:trPr>
          <w:trHeight w:val="250"/>
          <w:tblHeader/>
        </w:trPr>
        <w:tc>
          <w:tcPr>
            <w:tcW w:w="2564" w:type="dxa"/>
            <w:shd w:val="clear" w:color="auto" w:fill="D9D9D9" w:themeFill="background1" w:themeFillShade="D9"/>
            <w:vAlign w:val="center"/>
          </w:tcPr>
          <w:p w14:paraId="3F10BA3E" w14:textId="77777777" w:rsidR="00CF0C81" w:rsidRPr="00A8120D" w:rsidRDefault="00CF0C81" w:rsidP="005D272D">
            <w:pPr>
              <w:pStyle w:val="Standardfett"/>
              <w:spacing w:beforeLines="60" w:before="144" w:afterLines="60" w:after="144" w:line="240" w:lineRule="atLeast"/>
              <w:ind w:left="142" w:right="142"/>
              <w:rPr>
                <w:sz w:val="24"/>
                <w:szCs w:val="24"/>
              </w:rPr>
            </w:pPr>
            <w:r w:rsidRPr="00A8120D">
              <w:rPr>
                <w:sz w:val="24"/>
                <w:szCs w:val="24"/>
              </w:rPr>
              <w:t>Darstellungsebene und Ausprägung</w:t>
            </w:r>
          </w:p>
        </w:tc>
        <w:tc>
          <w:tcPr>
            <w:tcW w:w="6084" w:type="dxa"/>
            <w:shd w:val="clear" w:color="auto" w:fill="D9D9D9" w:themeFill="background1" w:themeFillShade="D9"/>
          </w:tcPr>
          <w:p w14:paraId="7FC5B9CE" w14:textId="77777777" w:rsidR="00CF0C81" w:rsidRPr="00A8120D" w:rsidRDefault="00CF0C81" w:rsidP="005D272D">
            <w:pPr>
              <w:pStyle w:val="Standardfett"/>
              <w:spacing w:beforeLines="60" w:before="144" w:afterLines="60" w:after="144" w:line="240" w:lineRule="atLeast"/>
              <w:ind w:left="142" w:right="142"/>
              <w:rPr>
                <w:sz w:val="24"/>
                <w:szCs w:val="24"/>
              </w:rPr>
            </w:pPr>
            <w:r w:rsidRPr="00A8120D">
              <w:rPr>
                <w:sz w:val="24"/>
                <w:szCs w:val="24"/>
              </w:rPr>
              <w:t>Filterkriterien</w:t>
            </w:r>
          </w:p>
        </w:tc>
      </w:tr>
      <w:tr w:rsidR="00CF0C81" w:rsidRPr="00A8120D" w14:paraId="60244E99" w14:textId="77777777" w:rsidTr="00CF0C81">
        <w:trPr>
          <w:trHeight w:val="269"/>
        </w:trPr>
        <w:tc>
          <w:tcPr>
            <w:tcW w:w="2564" w:type="dxa"/>
            <w:shd w:val="clear" w:color="auto" w:fill="D9D9D9" w:themeFill="background1" w:themeFillShade="D9"/>
            <w:vAlign w:val="center"/>
          </w:tcPr>
          <w:p w14:paraId="50BD6BDD" w14:textId="77777777" w:rsidR="00CF0C81" w:rsidRPr="00A8120D" w:rsidRDefault="00CF0C81" w:rsidP="005D272D">
            <w:pPr>
              <w:spacing w:beforeLines="60" w:before="144" w:afterLines="60" w:after="144"/>
              <w:ind w:left="142" w:right="142"/>
              <w:rPr>
                <w:szCs w:val="20"/>
              </w:rPr>
            </w:pPr>
            <w:r w:rsidRPr="00A8120D">
              <w:rPr>
                <w:b/>
                <w:i/>
                <w:szCs w:val="20"/>
              </w:rPr>
              <w:t>Genehmigungsinhalt</w:t>
            </w:r>
          </w:p>
        </w:tc>
        <w:tc>
          <w:tcPr>
            <w:tcW w:w="6084" w:type="dxa"/>
            <w:shd w:val="clear" w:color="auto" w:fill="D9D9D9" w:themeFill="background1" w:themeFillShade="D9"/>
          </w:tcPr>
          <w:p w14:paraId="0DDFDCBF" w14:textId="77777777" w:rsidR="00CF0C81" w:rsidRPr="00A8120D" w:rsidRDefault="00CF0C81" w:rsidP="005D272D">
            <w:pPr>
              <w:pStyle w:val="Textkrper"/>
              <w:spacing w:beforeLines="60" w:before="144" w:afterLines="60" w:after="144"/>
              <w:ind w:left="142" w:right="142"/>
            </w:pPr>
          </w:p>
        </w:tc>
      </w:tr>
      <w:tr w:rsidR="00CF0C81" w:rsidRPr="007354A1" w14:paraId="254A177C" w14:textId="77777777" w:rsidTr="00CF0C81">
        <w:trPr>
          <w:trHeight w:val="269"/>
        </w:trPr>
        <w:tc>
          <w:tcPr>
            <w:tcW w:w="2564" w:type="dxa"/>
            <w:vAlign w:val="center"/>
          </w:tcPr>
          <w:p w14:paraId="6BE81ACC" w14:textId="77777777" w:rsidR="00CF0C81" w:rsidRPr="00A8120D" w:rsidRDefault="00CF0C81" w:rsidP="005D272D">
            <w:pPr>
              <w:pStyle w:val="Textkrper"/>
              <w:spacing w:beforeLines="60" w:before="144" w:afterLines="60" w:after="144"/>
              <w:ind w:left="142" w:right="142"/>
            </w:pPr>
            <w:r w:rsidRPr="00A8120D">
              <w:t>Öffentlicher Kanalisationsbereich</w:t>
            </w:r>
          </w:p>
          <w:p w14:paraId="4258EE6F" w14:textId="77777777" w:rsidR="00CF0C81" w:rsidRPr="00A8120D" w:rsidRDefault="00CF0C81" w:rsidP="005D272D">
            <w:pPr>
              <w:spacing w:beforeLines="60" w:before="144" w:afterLines="60" w:after="144"/>
              <w:ind w:left="142" w:right="142"/>
              <w:rPr>
                <w:i/>
                <w:sz w:val="16"/>
              </w:rPr>
            </w:pPr>
            <w:r w:rsidRPr="00A8120D">
              <w:rPr>
                <w:i/>
                <w:sz w:val="16"/>
              </w:rPr>
              <w:t>Perimeter des öffentlichen Kanalisationsbereiches</w:t>
            </w:r>
          </w:p>
        </w:tc>
        <w:tc>
          <w:tcPr>
            <w:tcW w:w="6084" w:type="dxa"/>
          </w:tcPr>
          <w:p w14:paraId="54C1529B" w14:textId="77777777" w:rsidR="00CF0C81" w:rsidRPr="00595501" w:rsidRDefault="00CF0C81" w:rsidP="005D272D">
            <w:pPr>
              <w:pStyle w:val="Textkrper"/>
              <w:spacing w:beforeLines="60" w:before="144" w:afterLines="60" w:after="144"/>
              <w:ind w:left="142" w:right="142"/>
              <w:rPr>
                <w:rFonts w:ascii="Arial" w:hAnsi="Arial" w:cs="Arial"/>
              </w:rPr>
            </w:pPr>
            <w:r w:rsidRPr="00595501">
              <w:rPr>
                <w:rFonts w:ascii="Arial" w:hAnsi="Arial" w:cs="Arial"/>
              </w:rPr>
              <w:t>ALLE OBJEKTE</w:t>
            </w:r>
          </w:p>
          <w:p w14:paraId="1283A712" w14:textId="77777777" w:rsidR="00724DF6" w:rsidRPr="00595501" w:rsidRDefault="00724DF6" w:rsidP="005D272D">
            <w:pPr>
              <w:pStyle w:val="Textkrper"/>
              <w:spacing w:beforeLines="60" w:before="144" w:afterLines="60" w:after="144"/>
              <w:ind w:left="142" w:right="142"/>
              <w:rPr>
                <w:rFonts w:ascii="Arial" w:hAnsi="Arial" w:cs="Arial"/>
              </w:rPr>
            </w:pPr>
          </w:p>
          <w:p w14:paraId="68BFE892" w14:textId="67E588B0" w:rsidR="00724DF6" w:rsidRPr="00595501" w:rsidRDefault="00724DF6" w:rsidP="005D272D">
            <w:pPr>
              <w:pStyle w:val="Textkrper"/>
              <w:spacing w:beforeLines="60" w:before="144" w:afterLines="60" w:after="144"/>
              <w:ind w:left="142" w:right="142"/>
              <w:rPr>
                <w:rFonts w:ascii="Arial" w:hAnsi="Arial" w:cs="Arial"/>
              </w:rPr>
            </w:pPr>
            <w:r w:rsidRPr="00595501">
              <w:rPr>
                <w:rFonts w:ascii="Arial" w:hAnsi="Arial" w:cs="Arial"/>
              </w:rPr>
              <w:t>Aussengrenze aller Teileinzugsgebiete (Dissolvefunktion)</w:t>
            </w:r>
          </w:p>
        </w:tc>
      </w:tr>
      <w:tr w:rsidR="00CF0C81" w:rsidRPr="007354A1" w14:paraId="3F084668" w14:textId="77777777" w:rsidTr="00CF0C81">
        <w:trPr>
          <w:trHeight w:val="269"/>
        </w:trPr>
        <w:tc>
          <w:tcPr>
            <w:tcW w:w="2564" w:type="dxa"/>
          </w:tcPr>
          <w:p w14:paraId="18C5BA94" w14:textId="77777777" w:rsidR="00CF0C81" w:rsidRPr="00595501" w:rsidRDefault="00CF0C81" w:rsidP="005D272D">
            <w:pPr>
              <w:pStyle w:val="Textkrper"/>
              <w:spacing w:beforeLines="60" w:before="144" w:afterLines="60" w:after="144"/>
              <w:ind w:left="142" w:right="142"/>
            </w:pPr>
            <w:r w:rsidRPr="00595501">
              <w:t>Entwässerungsart</w:t>
            </w:r>
          </w:p>
          <w:p w14:paraId="74938AB1" w14:textId="650D0226" w:rsidR="00CF0C81" w:rsidRPr="00595501" w:rsidRDefault="00595501" w:rsidP="005D272D">
            <w:pPr>
              <w:spacing w:beforeLines="60" w:before="144" w:afterLines="60" w:after="144"/>
              <w:ind w:left="142" w:right="142"/>
              <w:rPr>
                <w:i/>
                <w:sz w:val="16"/>
              </w:rPr>
            </w:pPr>
            <w:r w:rsidRPr="00595501">
              <w:rPr>
                <w:i/>
                <w:sz w:val="16"/>
              </w:rPr>
              <w:t>Trennsystem mit Versickerungsprüfpflicht</w:t>
            </w:r>
          </w:p>
        </w:tc>
        <w:tc>
          <w:tcPr>
            <w:tcW w:w="6084" w:type="dxa"/>
          </w:tcPr>
          <w:p w14:paraId="5B3C9AB7" w14:textId="1C23610B" w:rsidR="00CF0C81" w:rsidRPr="00595501" w:rsidRDefault="00C777C2" w:rsidP="00595501">
            <w:pPr>
              <w:pStyle w:val="Textkrper"/>
              <w:spacing w:beforeLines="60" w:before="144" w:afterLines="60" w:after="144"/>
              <w:ind w:left="142" w:right="142"/>
              <w:rPr>
                <w:rFonts w:ascii="Arial" w:hAnsi="Arial" w:cs="Arial"/>
                <w:highlight w:val="yellow"/>
              </w:rPr>
            </w:pPr>
            <w:r w:rsidRPr="00C777C2">
              <w:rPr>
                <w:rFonts w:ascii="Arial" w:hAnsi="Arial" w:cs="Arial"/>
              </w:rPr>
              <w:t>"Entwaesserungssystem_geplant" &lt;&gt; 'Mischsystem'  AND"Entwaesserungssystem_geplant" &lt;&gt; 'nicht_entwaessert'  AND"Entwaesserungssystem_geplant" &lt;&gt; 'nicht_angeschlossen'  OR "Direkteinleitung_in_Gewaessser_geplant" = 'ja'</w:t>
            </w:r>
          </w:p>
        </w:tc>
      </w:tr>
      <w:tr w:rsidR="00CF0C81" w:rsidRPr="007354A1" w14:paraId="26117104" w14:textId="77777777" w:rsidTr="00CF0C81">
        <w:trPr>
          <w:trHeight w:val="269"/>
        </w:trPr>
        <w:tc>
          <w:tcPr>
            <w:tcW w:w="2564" w:type="dxa"/>
          </w:tcPr>
          <w:p w14:paraId="3B81DB26" w14:textId="77777777" w:rsidR="00CF0C81" w:rsidRPr="00595501" w:rsidRDefault="00CF0C81" w:rsidP="005D272D">
            <w:pPr>
              <w:pStyle w:val="Textkrper"/>
              <w:spacing w:beforeLines="60" w:before="144" w:afterLines="60" w:after="144"/>
              <w:ind w:left="142" w:right="142"/>
            </w:pPr>
            <w:r w:rsidRPr="00595501">
              <w:t>Entwässerungsart</w:t>
            </w:r>
          </w:p>
          <w:p w14:paraId="7FC112B3" w14:textId="0FB6E60A" w:rsidR="00CF0C81" w:rsidRPr="00595501" w:rsidRDefault="00595501" w:rsidP="005D272D">
            <w:pPr>
              <w:spacing w:beforeLines="60" w:before="144" w:afterLines="60" w:after="144"/>
              <w:ind w:left="142" w:right="142"/>
              <w:rPr>
                <w:szCs w:val="20"/>
              </w:rPr>
            </w:pPr>
            <w:r w:rsidRPr="00595501">
              <w:rPr>
                <w:i/>
                <w:sz w:val="16"/>
              </w:rPr>
              <w:t>Mischsystem mit Versickerungsprüfpflicht</w:t>
            </w:r>
          </w:p>
        </w:tc>
        <w:tc>
          <w:tcPr>
            <w:tcW w:w="6084" w:type="dxa"/>
          </w:tcPr>
          <w:p w14:paraId="2CF74B53" w14:textId="5EECD0EE" w:rsidR="00CF0C81" w:rsidRPr="00595501" w:rsidRDefault="00595501" w:rsidP="00C777C2">
            <w:pPr>
              <w:pStyle w:val="Textkrper"/>
              <w:spacing w:beforeLines="60" w:before="144" w:afterLines="60" w:after="144"/>
              <w:ind w:left="142" w:right="142"/>
              <w:rPr>
                <w:rFonts w:ascii="Arial" w:hAnsi="Arial" w:cs="Arial"/>
                <w:highlight w:val="yellow"/>
              </w:rPr>
            </w:pPr>
            <w:r w:rsidRPr="00595501">
              <w:rPr>
                <w:rFonts w:ascii="Arial" w:hAnsi="Arial" w:cs="Arial"/>
              </w:rPr>
              <w:t xml:space="preserve">"Entwaesserungssystem_geplant" = 'Mischsystem'  </w:t>
            </w:r>
          </w:p>
        </w:tc>
      </w:tr>
      <w:tr w:rsidR="00CF0C81" w:rsidRPr="007354A1" w14:paraId="683A5C99" w14:textId="77777777" w:rsidTr="00CF0C81">
        <w:trPr>
          <w:trHeight w:val="536"/>
        </w:trPr>
        <w:tc>
          <w:tcPr>
            <w:tcW w:w="2564" w:type="dxa"/>
          </w:tcPr>
          <w:p w14:paraId="115047F1" w14:textId="77777777" w:rsidR="00CF0C81" w:rsidRPr="001A0B04" w:rsidRDefault="00CF0C81" w:rsidP="005D272D">
            <w:pPr>
              <w:pStyle w:val="Textkrper"/>
              <w:spacing w:beforeLines="60" w:before="144" w:afterLines="60" w:after="144"/>
              <w:ind w:left="142" w:right="142"/>
              <w:jc w:val="left"/>
            </w:pPr>
            <w:r w:rsidRPr="001A0B04">
              <w:t>Entwässerungsart und Baugebiet</w:t>
            </w:r>
          </w:p>
          <w:p w14:paraId="4FE495F5" w14:textId="1FF824C4" w:rsidR="00CF0C81" w:rsidRPr="007354A1" w:rsidRDefault="00CF0C81" w:rsidP="001A0B04">
            <w:pPr>
              <w:spacing w:beforeLines="60" w:before="144" w:afterLines="60" w:after="144"/>
              <w:ind w:left="142" w:right="142"/>
              <w:jc w:val="left"/>
              <w:rPr>
                <w:i/>
                <w:sz w:val="16"/>
                <w:highlight w:val="yellow"/>
              </w:rPr>
            </w:pPr>
            <w:r w:rsidRPr="001A0B04">
              <w:rPr>
                <w:i/>
                <w:sz w:val="16"/>
              </w:rPr>
              <w:t xml:space="preserve">Anschlusspflicht an öffentliche Kanalisation (innerhalb öffentlicher Kanalisationsbereich / ausserhalb </w:t>
            </w:r>
            <w:r w:rsidR="001A0B04" w:rsidRPr="001A0B04">
              <w:rPr>
                <w:i/>
                <w:sz w:val="16"/>
              </w:rPr>
              <w:t>Bauzone</w:t>
            </w:r>
            <w:r w:rsidRPr="001A0B04">
              <w:rPr>
                <w:i/>
                <w:sz w:val="16"/>
              </w:rPr>
              <w:t>)</w:t>
            </w:r>
          </w:p>
        </w:tc>
        <w:tc>
          <w:tcPr>
            <w:tcW w:w="6084" w:type="dxa"/>
          </w:tcPr>
          <w:p w14:paraId="35172AA5" w14:textId="25B21FF8" w:rsidR="001A0B04" w:rsidRDefault="001A0B04" w:rsidP="005D272D">
            <w:pPr>
              <w:pStyle w:val="Textkrper"/>
              <w:spacing w:beforeLines="60" w:before="144" w:afterLines="60" w:after="144"/>
              <w:ind w:left="142" w:right="142"/>
              <w:jc w:val="left"/>
              <w:rPr>
                <w:rFonts w:ascii="Arial" w:hAnsi="Arial" w:cs="Arial"/>
                <w:highlight w:val="yellow"/>
              </w:rPr>
            </w:pPr>
          </w:p>
          <w:p w14:paraId="5E617B63" w14:textId="77777777" w:rsidR="00C777C2" w:rsidRPr="00C777C2" w:rsidRDefault="00C777C2" w:rsidP="00C777C2">
            <w:pPr>
              <w:pStyle w:val="Textkrper"/>
              <w:spacing w:beforeLines="60" w:before="144" w:afterLines="60" w:after="144"/>
              <w:ind w:left="142" w:right="142"/>
              <w:jc w:val="left"/>
              <w:rPr>
                <w:rFonts w:ascii="Arial" w:hAnsi="Arial" w:cs="Arial"/>
              </w:rPr>
            </w:pPr>
            <w:r w:rsidRPr="00C777C2">
              <w:rPr>
                <w:rFonts w:ascii="Arial" w:hAnsi="Arial" w:cs="Arial"/>
              </w:rPr>
              <w:t>"Entwaesserungssystem_ist" LIKE 'nicht_angeschlossen' AND "Entwaesserungssystem_geplant" LIKE 'Trennsystem' AND spatialSelect(notinside(BAUZONE))</w:t>
            </w:r>
          </w:p>
          <w:p w14:paraId="5CC7797A" w14:textId="77777777" w:rsidR="00C777C2" w:rsidRPr="00C777C2" w:rsidRDefault="00C777C2" w:rsidP="00C777C2">
            <w:pPr>
              <w:pStyle w:val="Textkrper"/>
              <w:spacing w:beforeLines="60" w:before="144" w:afterLines="60" w:after="144"/>
              <w:ind w:left="142" w:right="142"/>
              <w:jc w:val="left"/>
              <w:rPr>
                <w:rFonts w:ascii="Arial" w:hAnsi="Arial" w:cs="Arial"/>
              </w:rPr>
            </w:pPr>
          </w:p>
          <w:p w14:paraId="62295F50" w14:textId="2536A721" w:rsidR="00CF0C81" w:rsidRPr="00595501" w:rsidRDefault="00C777C2" w:rsidP="00C777C2">
            <w:pPr>
              <w:pStyle w:val="Textkrper"/>
              <w:spacing w:beforeLines="60" w:before="144" w:afterLines="60" w:after="144"/>
              <w:ind w:left="142" w:right="142"/>
              <w:jc w:val="left"/>
              <w:rPr>
                <w:rFonts w:ascii="Arial" w:hAnsi="Arial" w:cs="Arial"/>
                <w:highlight w:val="yellow"/>
              </w:rPr>
            </w:pPr>
            <w:r w:rsidRPr="00C777C2">
              <w:rPr>
                <w:rFonts w:ascii="Arial" w:hAnsi="Arial" w:cs="Arial"/>
              </w:rPr>
              <w:lastRenderedPageBreak/>
              <w:t>räumliche Abfrage nicht innerhalb Bauzone</w:t>
            </w:r>
          </w:p>
        </w:tc>
      </w:tr>
      <w:tr w:rsidR="00CF0C81" w:rsidRPr="007354A1" w14:paraId="59ADBC69" w14:textId="77777777" w:rsidTr="00CF0C81">
        <w:trPr>
          <w:trHeight w:val="536"/>
        </w:trPr>
        <w:tc>
          <w:tcPr>
            <w:tcW w:w="2564" w:type="dxa"/>
          </w:tcPr>
          <w:p w14:paraId="3E7FC501" w14:textId="77777777" w:rsidR="00CF0C81" w:rsidRDefault="00CF0C81" w:rsidP="005D272D">
            <w:pPr>
              <w:pStyle w:val="Textkrper"/>
              <w:spacing w:beforeLines="60" w:before="144" w:afterLines="60" w:after="144"/>
              <w:ind w:left="142" w:right="142"/>
              <w:jc w:val="left"/>
            </w:pPr>
            <w:r w:rsidRPr="001D7F4C">
              <w:lastRenderedPageBreak/>
              <w:t>Beschriftung hydr. Einzugsgebiet (grüner Text)</w:t>
            </w:r>
          </w:p>
          <w:p w14:paraId="11F1AE9F" w14:textId="77777777" w:rsidR="001D7F4C" w:rsidRDefault="001D7F4C" w:rsidP="005D272D">
            <w:pPr>
              <w:pStyle w:val="Textkrper"/>
              <w:spacing w:beforeLines="60" w:before="144" w:afterLines="60" w:after="144"/>
              <w:ind w:left="142" w:right="142"/>
              <w:jc w:val="left"/>
            </w:pPr>
          </w:p>
          <w:p w14:paraId="21FF3FF0" w14:textId="3EE96915" w:rsidR="001D7F4C" w:rsidRPr="007354A1" w:rsidRDefault="001D7F4C" w:rsidP="005D272D">
            <w:pPr>
              <w:pStyle w:val="Textkrper"/>
              <w:spacing w:beforeLines="60" w:before="144" w:afterLines="60" w:after="144"/>
              <w:ind w:left="142" w:right="142"/>
              <w:jc w:val="left"/>
              <w:rPr>
                <w:highlight w:val="yellow"/>
              </w:rPr>
            </w:pPr>
            <w:r>
              <w:rPr>
                <w:i/>
                <w:sz w:val="16"/>
              </w:rPr>
              <w:t>Bezeichnung Teileinzugsgebiet (Rot: Entwässerungsart Ist-Zustand entspricht nicht Soll-Zustand)</w:t>
            </w:r>
          </w:p>
        </w:tc>
        <w:tc>
          <w:tcPr>
            <w:tcW w:w="6084" w:type="dxa"/>
          </w:tcPr>
          <w:p w14:paraId="5844924F" w14:textId="6D01948A" w:rsidR="00CF0C81" w:rsidRPr="00595501" w:rsidRDefault="001D7F4C" w:rsidP="005D272D">
            <w:pPr>
              <w:pStyle w:val="Textkrper"/>
              <w:spacing w:beforeLines="60" w:before="144" w:afterLines="60" w:after="144"/>
              <w:ind w:left="142" w:right="142"/>
              <w:jc w:val="left"/>
              <w:rPr>
                <w:rFonts w:ascii="Arial" w:hAnsi="Arial" w:cs="Arial"/>
                <w:highlight w:val="yellow"/>
              </w:rPr>
            </w:pPr>
            <w:r w:rsidRPr="001D7F4C">
              <w:rPr>
                <w:rFonts w:ascii="Arial" w:hAnsi="Arial" w:cs="Arial"/>
              </w:rPr>
              <w:t>"Entwaesserungssystem_geplant" == "Entwaesserungssystem_ist"</w:t>
            </w:r>
          </w:p>
        </w:tc>
      </w:tr>
      <w:tr w:rsidR="00CF0C81" w:rsidRPr="007354A1" w14:paraId="5A7F8583" w14:textId="77777777" w:rsidTr="00CF0C81">
        <w:trPr>
          <w:trHeight w:val="536"/>
        </w:trPr>
        <w:tc>
          <w:tcPr>
            <w:tcW w:w="2564" w:type="dxa"/>
          </w:tcPr>
          <w:p w14:paraId="7247B4CC" w14:textId="77777777" w:rsidR="00CF0C81" w:rsidRDefault="00CF0C81" w:rsidP="005D272D">
            <w:pPr>
              <w:pStyle w:val="Textkrper"/>
              <w:spacing w:beforeLines="60" w:before="144" w:afterLines="60" w:after="144"/>
              <w:ind w:left="142" w:right="142"/>
              <w:jc w:val="left"/>
            </w:pPr>
            <w:r w:rsidRPr="001D7F4C">
              <w:t>Beschriftung hydr. Einzugsgebiet (roter Text)</w:t>
            </w:r>
          </w:p>
          <w:p w14:paraId="1AD6460B" w14:textId="77777777" w:rsidR="001D7F4C" w:rsidRDefault="001D7F4C" w:rsidP="005D272D">
            <w:pPr>
              <w:pStyle w:val="Textkrper"/>
              <w:spacing w:beforeLines="60" w:before="144" w:afterLines="60" w:after="144"/>
              <w:ind w:left="142" w:right="142"/>
              <w:jc w:val="left"/>
            </w:pPr>
          </w:p>
          <w:p w14:paraId="7921EE91" w14:textId="52C158E2" w:rsidR="001D7F4C" w:rsidRPr="007354A1" w:rsidRDefault="001D7F4C" w:rsidP="005D272D">
            <w:pPr>
              <w:pStyle w:val="Textkrper"/>
              <w:spacing w:beforeLines="60" w:before="144" w:afterLines="60" w:after="144"/>
              <w:ind w:left="142" w:right="142"/>
              <w:jc w:val="left"/>
              <w:rPr>
                <w:highlight w:val="yellow"/>
              </w:rPr>
            </w:pPr>
            <w:r>
              <w:rPr>
                <w:i/>
                <w:sz w:val="16"/>
              </w:rPr>
              <w:t>Bezeichnung Teileinzugsgebiet (Rot: Entwässerungsart Ist-Zustand entspricht nicht Soll-Zustand)</w:t>
            </w:r>
          </w:p>
        </w:tc>
        <w:tc>
          <w:tcPr>
            <w:tcW w:w="6084" w:type="dxa"/>
          </w:tcPr>
          <w:p w14:paraId="25CA3C7E" w14:textId="58CC17A7" w:rsidR="00CF0C81" w:rsidRPr="00595501" w:rsidRDefault="00C777C2" w:rsidP="00C777C2">
            <w:pPr>
              <w:pStyle w:val="Textkrper"/>
              <w:spacing w:beforeLines="60" w:before="144" w:afterLines="60" w:after="144"/>
              <w:ind w:left="142" w:right="142"/>
              <w:jc w:val="left"/>
              <w:rPr>
                <w:rFonts w:ascii="Arial" w:hAnsi="Arial" w:cs="Arial"/>
                <w:highlight w:val="yellow"/>
              </w:rPr>
            </w:pPr>
            <w:r w:rsidRPr="00C777C2">
              <w:rPr>
                <w:rFonts w:ascii="Arial" w:hAnsi="Arial" w:cs="Arial"/>
              </w:rPr>
              <w:t>"Entwaesserungssystem_geplant" &lt;&gt; "Entwaesserungssystem_ist" OR "Versickerung_Ist" &lt;&gt; "Versickerung_geplant"  OR "Direkteinleitung_in_Gewaesser_Ist" &lt;&gt; "Direkteinleitung_in_Gewaesser_geplant"</w:t>
            </w:r>
          </w:p>
        </w:tc>
      </w:tr>
      <w:tr w:rsidR="00CF0C81" w:rsidRPr="007354A1" w14:paraId="02ABC3FE" w14:textId="77777777" w:rsidTr="00CF0C81">
        <w:trPr>
          <w:trHeight w:val="70"/>
        </w:trPr>
        <w:tc>
          <w:tcPr>
            <w:tcW w:w="2564" w:type="dxa"/>
            <w:shd w:val="clear" w:color="auto" w:fill="D9D9D9" w:themeFill="background1" w:themeFillShade="D9"/>
          </w:tcPr>
          <w:p w14:paraId="6931E753" w14:textId="77777777" w:rsidR="00CF0C81" w:rsidRPr="007354A1" w:rsidRDefault="00CF0C81" w:rsidP="005D272D">
            <w:pPr>
              <w:spacing w:beforeLines="60" w:before="144" w:afterLines="60" w:after="144"/>
              <w:ind w:left="142" w:right="142"/>
              <w:jc w:val="left"/>
              <w:rPr>
                <w:sz w:val="8"/>
                <w:szCs w:val="8"/>
                <w:highlight w:val="yellow"/>
              </w:rPr>
            </w:pPr>
          </w:p>
        </w:tc>
        <w:tc>
          <w:tcPr>
            <w:tcW w:w="6084" w:type="dxa"/>
            <w:shd w:val="clear" w:color="auto" w:fill="D9D9D9" w:themeFill="background1" w:themeFillShade="D9"/>
          </w:tcPr>
          <w:p w14:paraId="3A845B35" w14:textId="77777777" w:rsidR="00CF0C81" w:rsidRPr="00595501" w:rsidRDefault="00CF0C81" w:rsidP="005D272D">
            <w:pPr>
              <w:pStyle w:val="Textkrper"/>
              <w:spacing w:beforeLines="60" w:before="144" w:afterLines="60" w:after="144"/>
              <w:ind w:left="142" w:right="142"/>
              <w:jc w:val="left"/>
              <w:rPr>
                <w:rFonts w:ascii="Arial" w:hAnsi="Arial" w:cs="Arial"/>
                <w:highlight w:val="yellow"/>
              </w:rPr>
            </w:pPr>
          </w:p>
        </w:tc>
      </w:tr>
      <w:tr w:rsidR="00CF0C81" w:rsidRPr="007354A1" w14:paraId="1DE19547" w14:textId="77777777" w:rsidTr="00CF0C81">
        <w:trPr>
          <w:trHeight w:val="521"/>
        </w:trPr>
        <w:tc>
          <w:tcPr>
            <w:tcW w:w="2564" w:type="dxa"/>
          </w:tcPr>
          <w:p w14:paraId="128AA28B" w14:textId="77777777" w:rsidR="00CF0C81" w:rsidRPr="004A08E5" w:rsidRDefault="00CF0C81" w:rsidP="005D272D">
            <w:pPr>
              <w:pStyle w:val="Textkrper"/>
              <w:spacing w:beforeLines="60" w:before="144" w:afterLines="60" w:after="144"/>
              <w:ind w:left="142" w:right="142"/>
              <w:jc w:val="left"/>
            </w:pPr>
            <w:r w:rsidRPr="004A08E5">
              <w:t>Entwässerungsanlagen</w:t>
            </w:r>
          </w:p>
          <w:p w14:paraId="6B8A7BF9" w14:textId="77777777" w:rsidR="00CF0C81" w:rsidRPr="004A08E5" w:rsidRDefault="00CF0C81" w:rsidP="005D272D">
            <w:pPr>
              <w:spacing w:beforeLines="60" w:before="144" w:afterLines="60" w:after="144"/>
              <w:ind w:left="142" w:right="142"/>
              <w:jc w:val="left"/>
              <w:rPr>
                <w:i/>
                <w:sz w:val="16"/>
              </w:rPr>
            </w:pPr>
            <w:r w:rsidRPr="004A08E5">
              <w:rPr>
                <w:i/>
                <w:sz w:val="16"/>
              </w:rPr>
              <w:t>Dazugehörige Knoten</w:t>
            </w:r>
          </w:p>
        </w:tc>
        <w:tc>
          <w:tcPr>
            <w:tcW w:w="6084" w:type="dxa"/>
          </w:tcPr>
          <w:p w14:paraId="3AC2E942" w14:textId="77777777" w:rsidR="00CF0C81" w:rsidRPr="004A08E5" w:rsidRDefault="00CF0C81" w:rsidP="005D272D">
            <w:pPr>
              <w:pStyle w:val="Textkrper"/>
              <w:spacing w:beforeLines="60" w:before="144" w:afterLines="60" w:after="144"/>
              <w:ind w:left="142" w:right="142"/>
              <w:jc w:val="left"/>
              <w:rPr>
                <w:rFonts w:ascii="Arial" w:hAnsi="Arial" w:cs="Arial"/>
              </w:rPr>
            </w:pPr>
            <w:r w:rsidRPr="004A08E5">
              <w:rPr>
                <w:rFonts w:ascii="Arial" w:hAnsi="Arial" w:cs="Arial"/>
              </w:rPr>
              <w:t>Die Knoten können wie die Leitungen gefiltert werden</w:t>
            </w:r>
          </w:p>
          <w:p w14:paraId="627B4EBC" w14:textId="77777777" w:rsidR="00CF0C81" w:rsidRPr="004A08E5" w:rsidRDefault="00CF0C81" w:rsidP="005D272D">
            <w:pPr>
              <w:pStyle w:val="Textkrper"/>
              <w:spacing w:beforeLines="60" w:before="144" w:afterLines="60" w:after="144"/>
              <w:ind w:left="142" w:right="142"/>
              <w:jc w:val="left"/>
              <w:rPr>
                <w:rFonts w:ascii="Arial" w:hAnsi="Arial" w:cs="Arial"/>
              </w:rPr>
            </w:pPr>
            <w:r w:rsidRPr="004A08E5">
              <w:rPr>
                <w:rFonts w:ascii="Arial" w:hAnsi="Arial" w:cs="Arial"/>
              </w:rPr>
              <w:t>Wichtig ist, diese Abfragen überall zu verwenden</w:t>
            </w:r>
          </w:p>
          <w:p w14:paraId="506FD95E" w14:textId="0958332A" w:rsidR="004A08E5" w:rsidRPr="004A08E5" w:rsidRDefault="004A08E5" w:rsidP="004A08E5">
            <w:pPr>
              <w:pStyle w:val="Textkrper"/>
              <w:spacing w:beforeLines="60" w:before="144" w:afterLines="60" w:after="144"/>
              <w:ind w:left="142" w:right="142"/>
              <w:jc w:val="left"/>
              <w:rPr>
                <w:rFonts w:ascii="Arial" w:hAnsi="Arial" w:cs="Arial"/>
              </w:rPr>
            </w:pPr>
            <w:r w:rsidRPr="004A08E5">
              <w:rPr>
                <w:rFonts w:ascii="Arial" w:hAnsi="Arial" w:cs="Arial"/>
              </w:rPr>
              <w:t>"</w:t>
            </w:r>
            <w:r w:rsidR="00CF0C81" w:rsidRPr="004A08E5">
              <w:rPr>
                <w:rFonts w:ascii="Arial" w:hAnsi="Arial" w:cs="Arial"/>
              </w:rPr>
              <w:t>FunktionHierarchisch</w:t>
            </w:r>
            <w:r w:rsidRPr="004A08E5">
              <w:rPr>
                <w:rFonts w:ascii="Arial" w:hAnsi="Arial" w:cs="Arial"/>
              </w:rPr>
              <w:t>"</w:t>
            </w:r>
            <w:r w:rsidR="00CF0C81" w:rsidRPr="004A08E5">
              <w:rPr>
                <w:rFonts w:ascii="Arial" w:hAnsi="Arial" w:cs="Arial"/>
              </w:rPr>
              <w:t xml:space="preserve"> LIKE ‘PAA’</w:t>
            </w:r>
          </w:p>
          <w:p w14:paraId="2F886042" w14:textId="13BBD757" w:rsidR="004A08E5" w:rsidRPr="004A08E5" w:rsidRDefault="004A08E5" w:rsidP="004A08E5">
            <w:pPr>
              <w:pStyle w:val="Textkrper"/>
              <w:spacing w:beforeLines="60" w:before="144" w:afterLines="60" w:after="144"/>
              <w:ind w:left="142" w:right="142"/>
              <w:jc w:val="left"/>
              <w:rPr>
                <w:rFonts w:ascii="Arial" w:hAnsi="Arial" w:cs="Arial"/>
              </w:rPr>
            </w:pPr>
            <w:r w:rsidRPr="004A08E5">
              <w:rPr>
                <w:rFonts w:ascii="Arial" w:hAnsi="Arial" w:cs="Arial"/>
              </w:rPr>
              <w:t xml:space="preserve">S. </w:t>
            </w:r>
            <w:r w:rsidRPr="004A08E5">
              <w:rPr>
                <w:rFonts w:ascii="Arial" w:hAnsi="Arial" w:cs="Arial"/>
              </w:rPr>
              <w:fldChar w:fldCharType="begin"/>
            </w:r>
            <w:r w:rsidRPr="004A08E5">
              <w:rPr>
                <w:rFonts w:ascii="Arial" w:hAnsi="Arial" w:cs="Arial"/>
              </w:rPr>
              <w:instrText xml:space="preserve"> REF _Ref33093144 \r \h </w:instrText>
            </w:r>
            <w:r>
              <w:rPr>
                <w:rFonts w:ascii="Arial" w:hAnsi="Arial" w:cs="Arial"/>
              </w:rPr>
              <w:instrText xml:space="preserve"> \* MERGEFORMAT </w:instrText>
            </w:r>
            <w:r w:rsidRPr="004A08E5">
              <w:rPr>
                <w:rFonts w:ascii="Arial" w:hAnsi="Arial" w:cs="Arial"/>
              </w:rPr>
            </w:r>
            <w:r w:rsidRPr="004A08E5">
              <w:rPr>
                <w:rFonts w:ascii="Arial" w:hAnsi="Arial" w:cs="Arial"/>
              </w:rPr>
              <w:fldChar w:fldCharType="separate"/>
            </w:r>
            <w:r w:rsidR="00D46611">
              <w:rPr>
                <w:rFonts w:ascii="Arial" w:hAnsi="Arial" w:cs="Arial"/>
              </w:rPr>
              <w:t>Anhang II</w:t>
            </w:r>
            <w:r w:rsidRPr="004A08E5">
              <w:rPr>
                <w:rFonts w:ascii="Arial" w:hAnsi="Arial" w:cs="Arial"/>
              </w:rPr>
              <w:fldChar w:fldCharType="end"/>
            </w:r>
            <w:r w:rsidRPr="004A08E5">
              <w:rPr>
                <w:rFonts w:ascii="Arial" w:hAnsi="Arial" w:cs="Arial"/>
              </w:rPr>
              <w:t xml:space="preserve"> für genauere Informationen</w:t>
            </w:r>
          </w:p>
        </w:tc>
      </w:tr>
      <w:tr w:rsidR="00CF0C81" w:rsidRPr="007354A1" w14:paraId="3CEB2A0D" w14:textId="77777777" w:rsidTr="00CF0C81">
        <w:trPr>
          <w:trHeight w:val="521"/>
        </w:trPr>
        <w:tc>
          <w:tcPr>
            <w:tcW w:w="2564" w:type="dxa"/>
          </w:tcPr>
          <w:p w14:paraId="72287B57" w14:textId="77777777" w:rsidR="00CF0C81" w:rsidRPr="007354A1" w:rsidDel="00EC7AE7" w:rsidRDefault="00CF0C81" w:rsidP="005D272D">
            <w:pPr>
              <w:pStyle w:val="Textkrper"/>
              <w:spacing w:beforeLines="60" w:before="144" w:afterLines="60" w:after="144"/>
              <w:ind w:left="142" w:right="142"/>
              <w:jc w:val="left"/>
              <w:rPr>
                <w:highlight w:val="yellow"/>
              </w:rPr>
            </w:pPr>
            <w:r w:rsidRPr="00E711CC">
              <w:t xml:space="preserve">Entwässerungsanlagen </w:t>
            </w:r>
            <w:r w:rsidRPr="00E711CC">
              <w:rPr>
                <w:i/>
                <w:sz w:val="16"/>
              </w:rPr>
              <w:t>Mischabwasserleitung</w:t>
            </w:r>
          </w:p>
        </w:tc>
        <w:tc>
          <w:tcPr>
            <w:tcW w:w="6084" w:type="dxa"/>
          </w:tcPr>
          <w:p w14:paraId="13083523" w14:textId="58539A3B" w:rsidR="00CF0C81" w:rsidRPr="00DF1A76" w:rsidRDefault="00C777C2" w:rsidP="00C777C2">
            <w:pPr>
              <w:pStyle w:val="Textkrper"/>
              <w:spacing w:beforeLines="60" w:before="144" w:afterLines="60" w:after="144"/>
              <w:ind w:left="142" w:right="142"/>
              <w:jc w:val="left"/>
              <w:rPr>
                <w:rFonts w:ascii="Arial" w:hAnsi="Arial" w:cs="Arial"/>
              </w:rPr>
            </w:pPr>
            <w:r w:rsidRPr="00C777C2">
              <w:rPr>
                <w:rFonts w:ascii="Arial" w:hAnsi="Arial" w:cs="Arial"/>
              </w:rPr>
              <w:t>"Nutzungsart_geplant" LIKE 'Mischabwasser' AND ("FunktionHierarchisch" LIKE 'PA</w:t>
            </w:r>
            <w:r>
              <w:rPr>
                <w:rFonts w:ascii="Arial" w:hAnsi="Arial" w:cs="Arial"/>
              </w:rPr>
              <w:t xml:space="preserve">A.Hauptsammelkanal_regional' OR </w:t>
            </w:r>
            <w:r w:rsidRPr="00C777C2">
              <w:rPr>
                <w:rFonts w:ascii="Arial" w:hAnsi="Arial" w:cs="Arial"/>
              </w:rPr>
              <w:t>"FunktionHierarchisch" LIKE 'PAA.Hauptsammelkanal' OR "FunktionHierar</w:t>
            </w:r>
            <w:r>
              <w:rPr>
                <w:rFonts w:ascii="Arial" w:hAnsi="Arial" w:cs="Arial"/>
              </w:rPr>
              <w:t xml:space="preserve">chisch" LIKE 'PAA.Sammelkanal') </w:t>
            </w:r>
            <w:r w:rsidRPr="00C777C2">
              <w:rPr>
                <w:rFonts w:ascii="Arial" w:hAnsi="Arial" w:cs="Arial"/>
              </w:rPr>
              <w:t>AND "FunktionHydraulisch" NOT LIKE 'Pumpendruckleitung' AND "Finanzierung" LIKE 'oeffentlich'  AND "Status" not in ('weitere.geplant', 'weitere.Projekt')</w:t>
            </w:r>
          </w:p>
        </w:tc>
      </w:tr>
      <w:tr w:rsidR="00CF0C81" w:rsidRPr="007354A1" w14:paraId="6BEB2DAF" w14:textId="77777777" w:rsidTr="00CF0C81">
        <w:trPr>
          <w:trHeight w:val="521"/>
        </w:trPr>
        <w:tc>
          <w:tcPr>
            <w:tcW w:w="2564" w:type="dxa"/>
          </w:tcPr>
          <w:p w14:paraId="73B36B88" w14:textId="77777777" w:rsidR="00355DF2" w:rsidRDefault="00CF0C81" w:rsidP="005D272D">
            <w:pPr>
              <w:pStyle w:val="Textkrper"/>
              <w:spacing w:beforeLines="60" w:before="144" w:afterLines="60" w:after="144"/>
              <w:ind w:left="142" w:right="142"/>
              <w:jc w:val="left"/>
              <w:rPr>
                <w:szCs w:val="20"/>
              </w:rPr>
            </w:pPr>
            <w:r w:rsidRPr="00355DF2">
              <w:rPr>
                <w:szCs w:val="20"/>
              </w:rPr>
              <w:t xml:space="preserve">Entwässerungsanlagen </w:t>
            </w:r>
          </w:p>
          <w:p w14:paraId="24B90041" w14:textId="13BDCECE" w:rsidR="00CF0C81" w:rsidRPr="007354A1" w:rsidRDefault="00CF0C81" w:rsidP="005D272D">
            <w:pPr>
              <w:pStyle w:val="Textkrper"/>
              <w:spacing w:beforeLines="60" w:before="144" w:afterLines="60" w:after="144"/>
              <w:ind w:left="142" w:right="142"/>
              <w:jc w:val="left"/>
              <w:rPr>
                <w:highlight w:val="yellow"/>
              </w:rPr>
            </w:pPr>
            <w:r w:rsidRPr="00355DF2">
              <w:rPr>
                <w:i/>
                <w:sz w:val="16"/>
              </w:rPr>
              <w:t>Regenabwasser- und Reinabwasserleitung</w:t>
            </w:r>
          </w:p>
        </w:tc>
        <w:tc>
          <w:tcPr>
            <w:tcW w:w="6084" w:type="dxa"/>
          </w:tcPr>
          <w:p w14:paraId="31C84AD2" w14:textId="4F2C1505" w:rsidR="00CF0C81" w:rsidRPr="00DF1A76" w:rsidRDefault="00C777C2" w:rsidP="00C777C2">
            <w:pPr>
              <w:pStyle w:val="Textkrper"/>
              <w:spacing w:beforeLines="60" w:before="144" w:afterLines="60" w:after="144"/>
              <w:ind w:left="142" w:right="142"/>
              <w:jc w:val="left"/>
              <w:rPr>
                <w:rFonts w:ascii="Arial" w:hAnsi="Arial" w:cs="Arial"/>
              </w:rPr>
            </w:pPr>
            <w:r w:rsidRPr="00C777C2">
              <w:rPr>
                <w:rFonts w:ascii="Arial" w:hAnsi="Arial" w:cs="Arial"/>
              </w:rPr>
              <w:t>("Nutzungsart_geplant" LIKE 'Regenabwasser' OR  "Nutzungsart_geplant" LIKE 'Reinabwasser' OR  "Nutzungsart_geplant" LIKE 'Bachwasser'</w:t>
            </w:r>
            <w:r w:rsidR="00DD021B">
              <w:rPr>
                <w:rFonts w:ascii="Arial" w:hAnsi="Arial" w:cs="Arial"/>
              </w:rPr>
              <w:t xml:space="preserve"> </w:t>
            </w:r>
            <w:r w:rsidR="00DD021B" w:rsidRPr="00DD021B">
              <w:rPr>
                <w:rFonts w:ascii="Arial" w:hAnsi="Arial" w:cs="Arial"/>
              </w:rPr>
              <w:t>OR  "Nutzungsart_geplant" LIKE 'Niederschlagsabwasser'</w:t>
            </w:r>
            <w:r w:rsidRPr="00C777C2">
              <w:rPr>
                <w:rFonts w:ascii="Arial" w:hAnsi="Arial" w:cs="Arial"/>
              </w:rPr>
              <w:t>) AND ("FunktionHierarchisch" LIKE 'PA</w:t>
            </w:r>
            <w:r>
              <w:rPr>
                <w:rFonts w:ascii="Arial" w:hAnsi="Arial" w:cs="Arial"/>
              </w:rPr>
              <w:t xml:space="preserve">A.Hauptsammelkanal_regional' OR </w:t>
            </w:r>
            <w:r w:rsidRPr="00C777C2">
              <w:rPr>
                <w:rFonts w:ascii="Arial" w:hAnsi="Arial" w:cs="Arial"/>
              </w:rPr>
              <w:t>"FunktionHierarchisch" LIKE 'PAA.Hauptsammelkanal' OR "FunktionHierarchisch" LIKE 'PAA.Sammelkanal' OR "FunktionHierarchisch" LIKE 'PAA.Strassenentwaesserung') AND "FunktionHydraulisch" NOT LIKE 'Pumpendruckleitung' AND "Finanzierung" LIKE 'oeffentlich' AND "Status" not in ('weitere.geplant', 'weitere.Projekt')</w:t>
            </w:r>
          </w:p>
        </w:tc>
      </w:tr>
      <w:tr w:rsidR="00CF0C81" w:rsidRPr="007354A1" w14:paraId="1A0F16CF" w14:textId="77777777" w:rsidTr="00CF0C81">
        <w:trPr>
          <w:trHeight w:val="521"/>
        </w:trPr>
        <w:tc>
          <w:tcPr>
            <w:tcW w:w="2564" w:type="dxa"/>
          </w:tcPr>
          <w:p w14:paraId="32693704" w14:textId="77777777" w:rsidR="002E743D" w:rsidRDefault="00CF0C81" w:rsidP="002E743D">
            <w:pPr>
              <w:pStyle w:val="Textkrper"/>
              <w:spacing w:beforeLines="60" w:before="144" w:afterLines="60" w:after="144"/>
              <w:ind w:left="142" w:right="142"/>
              <w:jc w:val="left"/>
            </w:pPr>
            <w:r w:rsidRPr="002E743D">
              <w:lastRenderedPageBreak/>
              <w:t xml:space="preserve">Entwässerungsanlagen </w:t>
            </w:r>
          </w:p>
          <w:p w14:paraId="384472C8" w14:textId="572E9DD1" w:rsidR="00CF0C81" w:rsidRPr="007354A1" w:rsidRDefault="002E743D" w:rsidP="002E743D">
            <w:pPr>
              <w:pStyle w:val="Textkrper"/>
              <w:spacing w:beforeLines="60" w:before="144" w:afterLines="60" w:after="144"/>
              <w:ind w:left="142" w:right="142"/>
              <w:jc w:val="left"/>
              <w:rPr>
                <w:highlight w:val="yellow"/>
              </w:rPr>
            </w:pPr>
            <w:r w:rsidRPr="009675CA">
              <w:rPr>
                <w:sz w:val="16"/>
                <w:szCs w:val="16"/>
              </w:rPr>
              <w:t>Sch</w:t>
            </w:r>
            <w:r w:rsidR="00CF0C81" w:rsidRPr="009675CA">
              <w:rPr>
                <w:sz w:val="16"/>
                <w:szCs w:val="16"/>
              </w:rPr>
              <w:t>mutzabwasse</w:t>
            </w:r>
            <w:r w:rsidR="00CF0C81" w:rsidRPr="002E743D">
              <w:rPr>
                <w:sz w:val="16"/>
              </w:rPr>
              <w:t>rleitung</w:t>
            </w:r>
          </w:p>
        </w:tc>
        <w:tc>
          <w:tcPr>
            <w:tcW w:w="6084" w:type="dxa"/>
          </w:tcPr>
          <w:p w14:paraId="34F44530" w14:textId="6DCAEC20" w:rsidR="00CF0C81" w:rsidRPr="00595501" w:rsidRDefault="00C777C2" w:rsidP="005D272D">
            <w:pPr>
              <w:pStyle w:val="Textkrper"/>
              <w:spacing w:beforeLines="60" w:before="144" w:afterLines="60" w:after="144"/>
              <w:ind w:left="142" w:right="142"/>
              <w:jc w:val="left"/>
              <w:rPr>
                <w:rFonts w:ascii="Arial" w:hAnsi="Arial" w:cs="Arial"/>
                <w:highlight w:val="yellow"/>
              </w:rPr>
            </w:pPr>
            <w:r w:rsidRPr="00C777C2">
              <w:rPr>
                <w:rFonts w:ascii="Arial" w:hAnsi="Arial" w:cs="Arial"/>
              </w:rPr>
              <w:t>("Nutzungsart_geplant" LIKE 'Schmutzabwasser' OR  "Nutzungsart_geplant" LIKE  'Industrieabwasser') AND "FunktionHierarchisch" LIKE 'PAA.Hauptsammelkanal' OR "FunktionHierarchisch" LIKE 'PAA.Sammelkanal'  AND "FunktionHydraulisch" NOT LIKE 'Pumpendruckleitung' AND "Finanzierung" LIKE 'oeffentlich' AND "Status" not in ('weitere.geplant', 'weitere.Projekt')</w:t>
            </w:r>
          </w:p>
        </w:tc>
      </w:tr>
      <w:tr w:rsidR="00CF0C81" w:rsidRPr="007354A1" w14:paraId="5852622F" w14:textId="77777777" w:rsidTr="00CF0C81">
        <w:trPr>
          <w:trHeight w:val="521"/>
        </w:trPr>
        <w:tc>
          <w:tcPr>
            <w:tcW w:w="2564" w:type="dxa"/>
          </w:tcPr>
          <w:p w14:paraId="40F88D6D" w14:textId="77777777" w:rsidR="00CF7C49" w:rsidRDefault="00CF0C81" w:rsidP="005D272D">
            <w:pPr>
              <w:pStyle w:val="Textkrper"/>
              <w:spacing w:beforeLines="60" w:before="144" w:afterLines="60" w:after="144"/>
              <w:ind w:left="142" w:right="142"/>
              <w:jc w:val="left"/>
              <w:rPr>
                <w:szCs w:val="20"/>
              </w:rPr>
            </w:pPr>
            <w:r w:rsidRPr="00CF7C49">
              <w:rPr>
                <w:szCs w:val="20"/>
              </w:rPr>
              <w:t xml:space="preserve">Entwässerungsanlagen </w:t>
            </w:r>
          </w:p>
          <w:p w14:paraId="4FEACAE8" w14:textId="15F05BA5" w:rsidR="00CF0C81" w:rsidRPr="007354A1" w:rsidRDefault="00CF0C81" w:rsidP="005D272D">
            <w:pPr>
              <w:pStyle w:val="Textkrper"/>
              <w:spacing w:beforeLines="60" w:before="144" w:afterLines="60" w:after="144"/>
              <w:ind w:left="142" w:right="142"/>
              <w:jc w:val="left"/>
              <w:rPr>
                <w:szCs w:val="20"/>
                <w:highlight w:val="yellow"/>
              </w:rPr>
            </w:pPr>
            <w:r w:rsidRPr="00CF7C49">
              <w:rPr>
                <w:i/>
                <w:sz w:val="16"/>
                <w:szCs w:val="16"/>
              </w:rPr>
              <w:t>Entlastetes Mischabwasser</w:t>
            </w:r>
          </w:p>
        </w:tc>
        <w:tc>
          <w:tcPr>
            <w:tcW w:w="6084" w:type="dxa"/>
          </w:tcPr>
          <w:p w14:paraId="7D76F999" w14:textId="54972324" w:rsidR="00CF0C81" w:rsidRPr="00595501" w:rsidRDefault="00CF7C49" w:rsidP="005D272D">
            <w:pPr>
              <w:pStyle w:val="Textkrper"/>
              <w:spacing w:beforeLines="60" w:before="144" w:afterLines="60" w:after="144"/>
              <w:ind w:left="142" w:right="142"/>
              <w:jc w:val="left"/>
              <w:rPr>
                <w:rFonts w:ascii="Arial" w:hAnsi="Arial" w:cs="Arial"/>
                <w:highlight w:val="yellow"/>
              </w:rPr>
            </w:pPr>
            <w:r w:rsidRPr="00CF7C49">
              <w:rPr>
                <w:rFonts w:ascii="Arial" w:hAnsi="Arial" w:cs="Arial"/>
              </w:rPr>
              <w:t>"Nutzungsart_geplant" LIKE 'entlastetes_Mischabwasser' AND "FunktionHierarchisch" LIKE 'PAA.Hauptsammelkanal' AND "FunktionHydraulisch" NOT LIKE 'Pumpendruckleitung' AND "Finanzierung" LIKE 'oeffentlich' AND "Status" not in ('weitere.geplant', 'weitere.Projekt')</w:t>
            </w:r>
          </w:p>
        </w:tc>
      </w:tr>
      <w:tr w:rsidR="00CF0C81" w:rsidRPr="007354A1" w14:paraId="188519F2" w14:textId="77777777" w:rsidTr="00CF0C81">
        <w:trPr>
          <w:trHeight w:val="521"/>
        </w:trPr>
        <w:tc>
          <w:tcPr>
            <w:tcW w:w="2564" w:type="dxa"/>
          </w:tcPr>
          <w:p w14:paraId="37049F3C" w14:textId="77777777" w:rsidR="00262BE5" w:rsidRDefault="00CF0C81" w:rsidP="005D272D">
            <w:pPr>
              <w:pStyle w:val="Textkrper"/>
              <w:spacing w:beforeLines="60" w:before="144" w:afterLines="60" w:after="144"/>
              <w:ind w:left="142" w:right="142"/>
              <w:jc w:val="left"/>
            </w:pPr>
            <w:r w:rsidRPr="00262BE5">
              <w:t xml:space="preserve">Entwässerungsanlagen </w:t>
            </w:r>
          </w:p>
          <w:p w14:paraId="6B8D8BCC" w14:textId="444F733C" w:rsidR="00CF0C81" w:rsidRPr="007354A1" w:rsidRDefault="00CF0C81" w:rsidP="005D272D">
            <w:pPr>
              <w:pStyle w:val="Textkrper"/>
              <w:spacing w:beforeLines="60" w:before="144" w:afterLines="60" w:after="144"/>
              <w:ind w:left="142" w:right="142"/>
              <w:jc w:val="left"/>
              <w:rPr>
                <w:highlight w:val="yellow"/>
              </w:rPr>
            </w:pPr>
            <w:r w:rsidRPr="00262BE5">
              <w:rPr>
                <w:i/>
                <w:sz w:val="16"/>
              </w:rPr>
              <w:t>Pumpendruckleitung</w:t>
            </w:r>
          </w:p>
        </w:tc>
        <w:tc>
          <w:tcPr>
            <w:tcW w:w="6084" w:type="dxa"/>
          </w:tcPr>
          <w:p w14:paraId="30391270" w14:textId="1C12D857" w:rsidR="00CF0C81" w:rsidRPr="00595501" w:rsidRDefault="00262BE5" w:rsidP="005D272D">
            <w:pPr>
              <w:pStyle w:val="Textkrper"/>
              <w:spacing w:beforeLines="60" w:before="144" w:afterLines="60" w:after="144"/>
              <w:ind w:left="142" w:right="142"/>
              <w:jc w:val="left"/>
              <w:rPr>
                <w:rFonts w:ascii="Arial" w:hAnsi="Arial" w:cs="Arial"/>
                <w:highlight w:val="yellow"/>
              </w:rPr>
            </w:pPr>
            <w:r w:rsidRPr="00262BE5">
              <w:rPr>
                <w:rFonts w:ascii="Arial" w:hAnsi="Arial" w:cs="Arial"/>
              </w:rPr>
              <w:t>"FunktionHydraulisch" LIKE 'Pumpendruckleitung' AND "Finanzierung" LIKE 'oeffentlich'</w:t>
            </w:r>
          </w:p>
        </w:tc>
      </w:tr>
      <w:tr w:rsidR="00CF0C81" w:rsidRPr="007354A1" w14:paraId="30E7DFF4" w14:textId="77777777" w:rsidTr="00CF0C81">
        <w:trPr>
          <w:trHeight w:val="521"/>
        </w:trPr>
        <w:tc>
          <w:tcPr>
            <w:tcW w:w="2564" w:type="dxa"/>
          </w:tcPr>
          <w:p w14:paraId="636FFDCB" w14:textId="77777777" w:rsidR="00E31C5B" w:rsidRPr="00E31C5B" w:rsidRDefault="00CF0C81" w:rsidP="005D272D">
            <w:pPr>
              <w:pStyle w:val="Textkrper"/>
              <w:spacing w:beforeLines="60" w:before="144" w:afterLines="60" w:after="144"/>
              <w:ind w:left="142" w:right="142"/>
              <w:jc w:val="left"/>
            </w:pPr>
            <w:r w:rsidRPr="00E31C5B">
              <w:t xml:space="preserve">Entwässerungsanlagen </w:t>
            </w:r>
          </w:p>
          <w:p w14:paraId="454128CA" w14:textId="2B39CCBB" w:rsidR="00CF0C81" w:rsidRPr="007354A1" w:rsidRDefault="00CF0C81" w:rsidP="005D272D">
            <w:pPr>
              <w:pStyle w:val="Textkrper"/>
              <w:spacing w:beforeLines="60" w:before="144" w:afterLines="60" w:after="144"/>
              <w:ind w:left="142" w:right="142"/>
              <w:jc w:val="left"/>
              <w:rPr>
                <w:highlight w:val="yellow"/>
              </w:rPr>
            </w:pPr>
            <w:r w:rsidRPr="00E31C5B">
              <w:rPr>
                <w:i/>
                <w:sz w:val="16"/>
              </w:rPr>
              <w:t>ARA Sammelkanal</w:t>
            </w:r>
          </w:p>
        </w:tc>
        <w:tc>
          <w:tcPr>
            <w:tcW w:w="6084" w:type="dxa"/>
          </w:tcPr>
          <w:p w14:paraId="62474176" w14:textId="77777777" w:rsidR="00C777C2" w:rsidRPr="00C777C2" w:rsidRDefault="00C777C2" w:rsidP="00C777C2">
            <w:pPr>
              <w:pStyle w:val="Textkrper"/>
              <w:spacing w:beforeLines="60" w:before="144" w:afterLines="60" w:after="144"/>
              <w:ind w:left="142" w:right="142"/>
              <w:jc w:val="left"/>
              <w:rPr>
                <w:rFonts w:ascii="Arial" w:hAnsi="Arial" w:cs="Arial"/>
              </w:rPr>
            </w:pPr>
            <w:r w:rsidRPr="00C777C2">
              <w:rPr>
                <w:rFonts w:ascii="Arial" w:hAnsi="Arial" w:cs="Arial"/>
              </w:rPr>
              <w:t>"Organisation.Organisationstyp" LIKE 'Abwasserverband'</w:t>
            </w:r>
          </w:p>
          <w:p w14:paraId="62A72DCC" w14:textId="77777777" w:rsidR="00C777C2" w:rsidRPr="00C777C2" w:rsidRDefault="00C777C2" w:rsidP="00C777C2">
            <w:pPr>
              <w:pStyle w:val="Textkrper"/>
              <w:spacing w:beforeLines="60" w:before="144" w:afterLines="60" w:after="144"/>
              <w:ind w:left="142" w:right="142"/>
              <w:jc w:val="left"/>
              <w:rPr>
                <w:rFonts w:ascii="Arial" w:hAnsi="Arial" w:cs="Arial"/>
              </w:rPr>
            </w:pPr>
          </w:p>
          <w:p w14:paraId="6FC698FC" w14:textId="4294D475" w:rsidR="00CF0C81" w:rsidRPr="00595501" w:rsidRDefault="00C777C2" w:rsidP="00C777C2">
            <w:pPr>
              <w:pStyle w:val="Textkrper"/>
              <w:spacing w:beforeLines="60" w:before="144" w:afterLines="60" w:after="144"/>
              <w:ind w:left="142" w:right="142"/>
              <w:jc w:val="left"/>
              <w:rPr>
                <w:rFonts w:ascii="Arial" w:hAnsi="Arial" w:cs="Arial"/>
                <w:highlight w:val="yellow"/>
              </w:rPr>
            </w:pPr>
            <w:r w:rsidRPr="00C777C2">
              <w:rPr>
                <w:rFonts w:ascii="Arial" w:hAnsi="Arial" w:cs="Arial"/>
              </w:rPr>
              <w:t>Organisationstyp aus Organisationstabelle (Join über EigentuemerRef)</w:t>
            </w:r>
          </w:p>
        </w:tc>
      </w:tr>
      <w:tr w:rsidR="00CF0C81" w:rsidRPr="007354A1" w14:paraId="3F0AEB20" w14:textId="77777777" w:rsidTr="00CF0C81">
        <w:trPr>
          <w:trHeight w:val="521"/>
        </w:trPr>
        <w:tc>
          <w:tcPr>
            <w:tcW w:w="2564" w:type="dxa"/>
          </w:tcPr>
          <w:p w14:paraId="00E02A54" w14:textId="77777777" w:rsidR="005244D4" w:rsidRPr="005244D4" w:rsidRDefault="00CF0C81" w:rsidP="005D272D">
            <w:pPr>
              <w:pStyle w:val="Textkrper"/>
              <w:spacing w:beforeLines="60" w:before="144" w:afterLines="60" w:after="144"/>
              <w:ind w:left="142" w:right="142"/>
              <w:jc w:val="left"/>
              <w:rPr>
                <w:szCs w:val="20"/>
              </w:rPr>
            </w:pPr>
            <w:r w:rsidRPr="005244D4">
              <w:rPr>
                <w:szCs w:val="20"/>
              </w:rPr>
              <w:t xml:space="preserve">Entwässerungsanlagen </w:t>
            </w:r>
          </w:p>
          <w:p w14:paraId="44F3B4F7" w14:textId="12DE9AAA" w:rsidR="00CF0C81" w:rsidRPr="005244D4" w:rsidRDefault="00CF0C81" w:rsidP="005D272D">
            <w:pPr>
              <w:pStyle w:val="Textkrper"/>
              <w:spacing w:beforeLines="60" w:before="144" w:afterLines="60" w:after="144"/>
              <w:ind w:left="142" w:right="142"/>
              <w:jc w:val="left"/>
              <w:rPr>
                <w:i/>
                <w:sz w:val="16"/>
                <w:szCs w:val="16"/>
              </w:rPr>
            </w:pPr>
            <w:r w:rsidRPr="005244D4">
              <w:rPr>
                <w:i/>
                <w:sz w:val="16"/>
                <w:szCs w:val="16"/>
              </w:rPr>
              <w:t>Private Hausanschlüsse von Gemeinde zu übernehmen</w:t>
            </w:r>
          </w:p>
          <w:p w14:paraId="4A875667" w14:textId="1E1FCC77" w:rsidR="005244D4" w:rsidRPr="007354A1" w:rsidRDefault="005244D4" w:rsidP="005244D4">
            <w:pPr>
              <w:pStyle w:val="Textkrper"/>
              <w:spacing w:beforeLines="60" w:before="144" w:afterLines="60" w:after="144"/>
              <w:ind w:right="142"/>
              <w:jc w:val="left"/>
              <w:rPr>
                <w:szCs w:val="20"/>
                <w:highlight w:val="yellow"/>
              </w:rPr>
            </w:pPr>
          </w:p>
        </w:tc>
        <w:tc>
          <w:tcPr>
            <w:tcW w:w="6084" w:type="dxa"/>
          </w:tcPr>
          <w:p w14:paraId="44195188" w14:textId="6B43CD73" w:rsidR="003C4814" w:rsidRDefault="003C4814" w:rsidP="003C4814">
            <w:pPr>
              <w:pStyle w:val="Textkrper"/>
              <w:spacing w:beforeLines="60" w:before="144" w:afterLines="60" w:after="144"/>
              <w:ind w:left="142" w:right="142"/>
              <w:jc w:val="left"/>
              <w:rPr>
                <w:rFonts w:ascii="Arial" w:hAnsi="Arial" w:cs="Arial"/>
              </w:rPr>
            </w:pPr>
            <w:r>
              <w:rPr>
                <w:rFonts w:ascii="Arial" w:hAnsi="Arial" w:cs="Arial"/>
              </w:rPr>
              <w:t>Leitung:</w:t>
            </w:r>
          </w:p>
          <w:p w14:paraId="790120F9" w14:textId="3231C83C" w:rsidR="003C4814" w:rsidRDefault="00C777C2" w:rsidP="003C4814">
            <w:pPr>
              <w:pStyle w:val="Textkrper"/>
              <w:spacing w:beforeLines="60" w:before="144" w:afterLines="60" w:after="144"/>
              <w:ind w:left="142" w:right="142"/>
              <w:jc w:val="left"/>
              <w:rPr>
                <w:rFonts w:ascii="Arial" w:hAnsi="Arial" w:cs="Arial"/>
                <w:highlight w:val="yellow"/>
              </w:rPr>
            </w:pPr>
            <w:r w:rsidRPr="00C777C2">
              <w:rPr>
                <w:rFonts w:ascii="Arial" w:hAnsi="Arial" w:cs="Arial"/>
              </w:rPr>
              <w:t>"FunktionHierarchisch" LIKE 'PAA.Sammelkanal'  AND "Finanzierung" NOT LIKE 'oeffentlich' AND "Organisationstyp"  LIKE 'privat'</w:t>
            </w:r>
            <w:r w:rsidRPr="00C777C2">
              <w:rPr>
                <w:rFonts w:ascii="Arial" w:hAnsi="Arial" w:cs="Arial"/>
                <w:highlight w:val="yellow"/>
              </w:rPr>
              <w:t xml:space="preserve"> </w:t>
            </w:r>
          </w:p>
          <w:p w14:paraId="697F1600" w14:textId="42634865" w:rsidR="003C4814" w:rsidRPr="003C4814" w:rsidRDefault="003C4814" w:rsidP="003C4814">
            <w:pPr>
              <w:pStyle w:val="Textkrper"/>
              <w:spacing w:beforeLines="60" w:before="144" w:afterLines="60" w:after="144"/>
              <w:ind w:left="142" w:right="142"/>
              <w:jc w:val="left"/>
              <w:rPr>
                <w:rFonts w:ascii="Arial" w:hAnsi="Arial" w:cs="Arial"/>
              </w:rPr>
            </w:pPr>
            <w:r w:rsidRPr="003C4814">
              <w:rPr>
                <w:rFonts w:ascii="Arial" w:hAnsi="Arial" w:cs="Arial"/>
              </w:rPr>
              <w:t>Knoten:</w:t>
            </w:r>
          </w:p>
          <w:p w14:paraId="450A8130" w14:textId="1ADC7C78" w:rsidR="003C4814" w:rsidRPr="00595501" w:rsidRDefault="003C4814" w:rsidP="00C777C2">
            <w:pPr>
              <w:pStyle w:val="Textkrper"/>
              <w:spacing w:beforeLines="60" w:before="144" w:afterLines="60" w:after="144"/>
              <w:ind w:left="142" w:right="142"/>
              <w:jc w:val="left"/>
              <w:rPr>
                <w:rFonts w:ascii="Arial" w:hAnsi="Arial" w:cs="Arial"/>
                <w:highlight w:val="yellow"/>
              </w:rPr>
            </w:pPr>
            <w:r w:rsidRPr="003C4814">
              <w:rPr>
                <w:rFonts w:ascii="Arial" w:hAnsi="Arial" w:cs="Arial"/>
              </w:rPr>
              <w:t>"FunktionHierarchisch" LIKE 'PAA'  AND "Finanzierung" NOT LIKE 'oeffentlich'</w:t>
            </w:r>
            <w:r w:rsidR="00C777C2" w:rsidRPr="00C777C2">
              <w:rPr>
                <w:rFonts w:ascii="Arial" w:hAnsi="Arial" w:cs="Arial"/>
              </w:rPr>
              <w:t xml:space="preserve"> AND "Organisationstyp"  LIKE 'privat'</w:t>
            </w:r>
            <w:r w:rsidR="00C777C2" w:rsidRPr="00C777C2">
              <w:rPr>
                <w:rFonts w:ascii="Arial" w:hAnsi="Arial" w:cs="Arial"/>
                <w:highlight w:val="yellow"/>
              </w:rPr>
              <w:t xml:space="preserve"> </w:t>
            </w:r>
          </w:p>
        </w:tc>
      </w:tr>
      <w:tr w:rsidR="00CF0C81" w:rsidRPr="007354A1" w14:paraId="5AB424B1" w14:textId="77777777" w:rsidTr="00CF0C81">
        <w:trPr>
          <w:trHeight w:val="521"/>
        </w:trPr>
        <w:tc>
          <w:tcPr>
            <w:tcW w:w="2564" w:type="dxa"/>
          </w:tcPr>
          <w:p w14:paraId="5B7216E8" w14:textId="77777777" w:rsidR="003C4814" w:rsidRPr="003C4814" w:rsidRDefault="00CF0C81" w:rsidP="005D272D">
            <w:pPr>
              <w:pStyle w:val="Textkrper"/>
              <w:spacing w:beforeLines="60" w:before="144" w:afterLines="60" w:after="144"/>
              <w:ind w:left="142" w:right="142"/>
              <w:jc w:val="left"/>
              <w:rPr>
                <w:szCs w:val="20"/>
              </w:rPr>
            </w:pPr>
            <w:r w:rsidRPr="003C4814">
              <w:rPr>
                <w:szCs w:val="20"/>
              </w:rPr>
              <w:t xml:space="preserve">Entwässerungsanlagen </w:t>
            </w:r>
          </w:p>
          <w:p w14:paraId="20EAF88D" w14:textId="36CFC2D4" w:rsidR="00CF0C81" w:rsidRPr="007354A1" w:rsidRDefault="00CF0C81" w:rsidP="005D272D">
            <w:pPr>
              <w:pStyle w:val="Textkrper"/>
              <w:spacing w:beforeLines="60" w:before="144" w:afterLines="60" w:after="144"/>
              <w:ind w:left="142" w:right="142"/>
              <w:jc w:val="left"/>
              <w:rPr>
                <w:szCs w:val="20"/>
                <w:highlight w:val="yellow"/>
              </w:rPr>
            </w:pPr>
            <w:r w:rsidRPr="003C4814">
              <w:rPr>
                <w:i/>
                <w:sz w:val="16"/>
                <w:szCs w:val="16"/>
              </w:rPr>
              <w:t>Aufzuhebende Leitung / Bauwerk</w:t>
            </w:r>
          </w:p>
        </w:tc>
        <w:tc>
          <w:tcPr>
            <w:tcW w:w="6084" w:type="dxa"/>
          </w:tcPr>
          <w:p w14:paraId="713AA204" w14:textId="77777777" w:rsidR="003C4814" w:rsidRPr="003C4814" w:rsidRDefault="003C4814" w:rsidP="003C4814">
            <w:pPr>
              <w:pStyle w:val="Textkrper"/>
              <w:spacing w:beforeLines="60" w:before="144" w:afterLines="60" w:after="144"/>
              <w:ind w:left="142" w:right="142"/>
              <w:jc w:val="left"/>
              <w:rPr>
                <w:rFonts w:ascii="Arial" w:hAnsi="Arial" w:cs="Arial"/>
              </w:rPr>
            </w:pPr>
            <w:r w:rsidRPr="003C4814">
              <w:rPr>
                <w:rFonts w:ascii="Arial" w:hAnsi="Arial" w:cs="Arial"/>
              </w:rPr>
              <w:t>s. entsprechender Knoten</w:t>
            </w:r>
          </w:p>
          <w:p w14:paraId="71667A79" w14:textId="77777777" w:rsidR="003C4814" w:rsidRPr="003C4814" w:rsidRDefault="003C4814" w:rsidP="003C4814">
            <w:pPr>
              <w:pStyle w:val="Textkrper"/>
              <w:spacing w:beforeLines="60" w:before="144" w:afterLines="60" w:after="144"/>
              <w:ind w:left="142" w:right="142"/>
              <w:jc w:val="left"/>
              <w:rPr>
                <w:rFonts w:ascii="Arial" w:hAnsi="Arial" w:cs="Arial"/>
              </w:rPr>
            </w:pPr>
          </w:p>
          <w:p w14:paraId="714E0F76" w14:textId="03755A17" w:rsidR="00CF0C81" w:rsidRPr="00595501" w:rsidRDefault="003C4814" w:rsidP="003C4814">
            <w:pPr>
              <w:pStyle w:val="Textkrper"/>
              <w:spacing w:beforeLines="60" w:before="144" w:afterLines="60" w:after="144"/>
              <w:ind w:left="142" w:right="142"/>
              <w:jc w:val="left"/>
              <w:rPr>
                <w:rFonts w:ascii="Arial" w:hAnsi="Arial" w:cs="Arial"/>
                <w:highlight w:val="yellow"/>
              </w:rPr>
            </w:pPr>
            <w:r w:rsidRPr="003C4814">
              <w:rPr>
                <w:rFonts w:ascii="Arial" w:hAnsi="Arial" w:cs="Arial"/>
              </w:rPr>
              <w:t>"Status" LIKE 'in_Betrieb.wird_aufgehoben'</w:t>
            </w:r>
          </w:p>
        </w:tc>
      </w:tr>
      <w:tr w:rsidR="00CF0C81" w:rsidRPr="007354A1" w14:paraId="1321C0D5" w14:textId="77777777" w:rsidTr="00CF0C81">
        <w:trPr>
          <w:trHeight w:val="521"/>
        </w:trPr>
        <w:tc>
          <w:tcPr>
            <w:tcW w:w="2564" w:type="dxa"/>
          </w:tcPr>
          <w:p w14:paraId="76E10804" w14:textId="77777777" w:rsidR="00242694" w:rsidRPr="00242694" w:rsidRDefault="00CF0C81" w:rsidP="005D272D">
            <w:pPr>
              <w:pStyle w:val="Textkrper"/>
              <w:spacing w:beforeLines="60" w:before="144" w:afterLines="60" w:after="144"/>
              <w:ind w:left="142" w:right="142"/>
              <w:jc w:val="left"/>
              <w:rPr>
                <w:szCs w:val="20"/>
              </w:rPr>
            </w:pPr>
            <w:r w:rsidRPr="00242694">
              <w:rPr>
                <w:szCs w:val="20"/>
              </w:rPr>
              <w:t xml:space="preserve">Entwässerungsanlagen </w:t>
            </w:r>
          </w:p>
          <w:p w14:paraId="4BF079D5" w14:textId="0BA5E8CF" w:rsidR="00CF0C81" w:rsidRPr="007354A1" w:rsidRDefault="00CF0C81" w:rsidP="005D272D">
            <w:pPr>
              <w:pStyle w:val="Textkrper"/>
              <w:spacing w:beforeLines="60" w:before="144" w:afterLines="60" w:after="144"/>
              <w:ind w:left="142" w:right="142"/>
              <w:jc w:val="left"/>
              <w:rPr>
                <w:highlight w:val="yellow"/>
              </w:rPr>
            </w:pPr>
            <w:r w:rsidRPr="00242694">
              <w:rPr>
                <w:i/>
                <w:sz w:val="16"/>
                <w:szCs w:val="16"/>
              </w:rPr>
              <w:t>Änderung des Kalibers</w:t>
            </w:r>
          </w:p>
        </w:tc>
        <w:tc>
          <w:tcPr>
            <w:tcW w:w="6084" w:type="dxa"/>
          </w:tcPr>
          <w:p w14:paraId="4CA8C565" w14:textId="77777777" w:rsidR="00242694" w:rsidRPr="00242694" w:rsidRDefault="00242694" w:rsidP="00242694">
            <w:pPr>
              <w:pStyle w:val="Textkrper"/>
              <w:spacing w:beforeLines="60" w:before="144" w:afterLines="60" w:after="144"/>
              <w:ind w:left="142" w:right="142"/>
              <w:jc w:val="left"/>
              <w:rPr>
                <w:rFonts w:ascii="Arial" w:hAnsi="Arial" w:cs="Arial"/>
              </w:rPr>
            </w:pPr>
            <w:r w:rsidRPr="00242694">
              <w:rPr>
                <w:rFonts w:ascii="Arial" w:hAnsi="Arial" w:cs="Arial"/>
              </w:rPr>
              <w:t>"Status" LIKE 'in_Betrieb.wird_aufgehoben'</w:t>
            </w:r>
          </w:p>
          <w:p w14:paraId="637ED0EB" w14:textId="755767B6" w:rsidR="00CF0C81" w:rsidRPr="00595501" w:rsidRDefault="00242694" w:rsidP="00242694">
            <w:pPr>
              <w:pStyle w:val="Textkrper"/>
              <w:spacing w:beforeLines="60" w:before="144" w:afterLines="60" w:after="144"/>
              <w:ind w:left="142" w:right="142"/>
              <w:jc w:val="left"/>
              <w:rPr>
                <w:rFonts w:ascii="Arial" w:hAnsi="Arial" w:cs="Arial"/>
                <w:highlight w:val="yellow"/>
              </w:rPr>
            </w:pPr>
            <w:r w:rsidRPr="00242694">
              <w:rPr>
                <w:rFonts w:ascii="Arial" w:hAnsi="Arial" w:cs="Arial"/>
              </w:rPr>
              <w:t>zweiter Kanal: "Status" LIKE 'weitere.geplant'</w:t>
            </w:r>
          </w:p>
        </w:tc>
      </w:tr>
      <w:tr w:rsidR="00CF0C81" w:rsidRPr="007354A1" w14:paraId="5315C739" w14:textId="77777777" w:rsidTr="00CF0C81">
        <w:trPr>
          <w:trHeight w:val="521"/>
        </w:trPr>
        <w:tc>
          <w:tcPr>
            <w:tcW w:w="2564" w:type="dxa"/>
          </w:tcPr>
          <w:p w14:paraId="2729513D" w14:textId="77777777" w:rsidR="00E86F83" w:rsidRPr="00E86F83" w:rsidRDefault="00CF0C81" w:rsidP="005D272D">
            <w:pPr>
              <w:pStyle w:val="Textkrper"/>
              <w:spacing w:beforeLines="60" w:before="144" w:afterLines="60" w:after="144"/>
              <w:ind w:left="142" w:right="142"/>
              <w:jc w:val="left"/>
              <w:rPr>
                <w:szCs w:val="20"/>
              </w:rPr>
            </w:pPr>
            <w:r w:rsidRPr="00E86F83">
              <w:rPr>
                <w:szCs w:val="20"/>
              </w:rPr>
              <w:t xml:space="preserve">Entwässerungsanlagen </w:t>
            </w:r>
          </w:p>
          <w:p w14:paraId="10EF6FB7" w14:textId="13D68141" w:rsidR="00CF0C81" w:rsidRPr="007354A1" w:rsidRDefault="00CF0C81" w:rsidP="005D272D">
            <w:pPr>
              <w:pStyle w:val="Textkrper"/>
              <w:spacing w:beforeLines="60" w:before="144" w:afterLines="60" w:after="144"/>
              <w:ind w:left="142" w:right="142"/>
              <w:jc w:val="left"/>
              <w:rPr>
                <w:highlight w:val="yellow"/>
              </w:rPr>
            </w:pPr>
            <w:r w:rsidRPr="00E86F83">
              <w:rPr>
                <w:i/>
                <w:sz w:val="16"/>
                <w:szCs w:val="16"/>
              </w:rPr>
              <w:t>Nutzungsart wird geändert</w:t>
            </w:r>
          </w:p>
        </w:tc>
        <w:tc>
          <w:tcPr>
            <w:tcW w:w="6084" w:type="dxa"/>
          </w:tcPr>
          <w:p w14:paraId="4C9D8C22" w14:textId="35AC41D9" w:rsidR="00CF0C81" w:rsidRPr="00595501" w:rsidRDefault="00E86F83" w:rsidP="005D272D">
            <w:pPr>
              <w:pStyle w:val="Textkrper"/>
              <w:spacing w:beforeLines="60" w:before="144" w:afterLines="60" w:after="144"/>
              <w:ind w:left="142" w:right="142"/>
              <w:jc w:val="left"/>
              <w:rPr>
                <w:rFonts w:ascii="Arial" w:hAnsi="Arial" w:cs="Arial"/>
                <w:highlight w:val="yellow"/>
              </w:rPr>
            </w:pPr>
            <w:r w:rsidRPr="00E86F83">
              <w:rPr>
                <w:rFonts w:ascii="Arial" w:hAnsi="Arial" w:cs="Arial"/>
              </w:rPr>
              <w:t>"Nutzungsart_geplant" &lt;&gt; "Nutzungsart_ist"</w:t>
            </w:r>
          </w:p>
        </w:tc>
      </w:tr>
      <w:tr w:rsidR="00CF0C81" w:rsidRPr="007354A1" w14:paraId="0A5A67B4" w14:textId="77777777" w:rsidTr="00CF0C81">
        <w:trPr>
          <w:trHeight w:val="521"/>
        </w:trPr>
        <w:tc>
          <w:tcPr>
            <w:tcW w:w="2564" w:type="dxa"/>
          </w:tcPr>
          <w:p w14:paraId="0588AB81" w14:textId="77777777" w:rsidR="00CF0C81" w:rsidRPr="007354A1" w:rsidRDefault="00CF0C81" w:rsidP="005D272D">
            <w:pPr>
              <w:pStyle w:val="Textkrper"/>
              <w:spacing w:beforeLines="60" w:before="144" w:afterLines="60" w:after="144"/>
              <w:ind w:left="142" w:right="142"/>
              <w:jc w:val="left"/>
              <w:rPr>
                <w:highlight w:val="yellow"/>
              </w:rPr>
            </w:pPr>
            <w:r w:rsidRPr="00E86F83">
              <w:t xml:space="preserve">Projektierte Leitungen </w:t>
            </w:r>
          </w:p>
        </w:tc>
        <w:tc>
          <w:tcPr>
            <w:tcW w:w="6084" w:type="dxa"/>
          </w:tcPr>
          <w:p w14:paraId="375BE8EC" w14:textId="77777777" w:rsidR="00E86F83" w:rsidRPr="00E86F83" w:rsidRDefault="00E86F83" w:rsidP="00E86F83">
            <w:pPr>
              <w:pStyle w:val="Textkrper"/>
              <w:spacing w:beforeLines="60" w:before="144" w:afterLines="60" w:after="144"/>
              <w:ind w:left="142" w:right="142"/>
              <w:jc w:val="left"/>
              <w:rPr>
                <w:rFonts w:ascii="Arial" w:hAnsi="Arial" w:cs="Arial"/>
              </w:rPr>
            </w:pPr>
            <w:r w:rsidRPr="00E86F83">
              <w:rPr>
                <w:rFonts w:ascii="Arial" w:hAnsi="Arial" w:cs="Arial"/>
              </w:rPr>
              <w:t xml:space="preserve">"Status" LIKE 'weitere.geplant' OR "Status" LIKE 'weitere.Projekt' </w:t>
            </w:r>
          </w:p>
          <w:p w14:paraId="67282683" w14:textId="32023972" w:rsidR="00CF0C81" w:rsidRPr="00595501" w:rsidRDefault="00E86F83" w:rsidP="00E86F83">
            <w:pPr>
              <w:pStyle w:val="Textkrper"/>
              <w:spacing w:beforeLines="60" w:before="144" w:afterLines="60" w:after="144"/>
              <w:ind w:left="142" w:right="142"/>
              <w:jc w:val="left"/>
              <w:rPr>
                <w:rFonts w:ascii="Arial" w:hAnsi="Arial" w:cs="Arial"/>
                <w:highlight w:val="yellow"/>
              </w:rPr>
            </w:pPr>
            <w:r w:rsidRPr="00E86F83">
              <w:rPr>
                <w:rFonts w:ascii="Arial" w:hAnsi="Arial" w:cs="Arial"/>
              </w:rPr>
              <w:t>s. entsprechende Leit</w:t>
            </w:r>
            <w:r>
              <w:rPr>
                <w:rFonts w:ascii="Arial" w:hAnsi="Arial" w:cs="Arial"/>
              </w:rPr>
              <w:t>ung für weitere Filterkriterien</w:t>
            </w:r>
          </w:p>
        </w:tc>
      </w:tr>
      <w:tr w:rsidR="00CF0C81" w:rsidRPr="007354A1" w14:paraId="75672CAA" w14:textId="77777777" w:rsidTr="00CF0C81">
        <w:trPr>
          <w:trHeight w:val="70"/>
        </w:trPr>
        <w:tc>
          <w:tcPr>
            <w:tcW w:w="2564" w:type="dxa"/>
            <w:shd w:val="clear" w:color="auto" w:fill="D9D9D9" w:themeFill="background1" w:themeFillShade="D9"/>
          </w:tcPr>
          <w:p w14:paraId="49491E63" w14:textId="77777777" w:rsidR="00CF0C81" w:rsidRPr="007354A1" w:rsidRDefault="00CF0C81" w:rsidP="005D272D">
            <w:pPr>
              <w:spacing w:beforeLines="60" w:before="144" w:afterLines="60" w:after="144"/>
              <w:ind w:left="142" w:right="142"/>
              <w:jc w:val="left"/>
              <w:rPr>
                <w:sz w:val="8"/>
                <w:szCs w:val="8"/>
                <w:highlight w:val="yellow"/>
              </w:rPr>
            </w:pPr>
          </w:p>
        </w:tc>
        <w:tc>
          <w:tcPr>
            <w:tcW w:w="6084" w:type="dxa"/>
            <w:shd w:val="clear" w:color="auto" w:fill="D9D9D9" w:themeFill="background1" w:themeFillShade="D9"/>
          </w:tcPr>
          <w:p w14:paraId="151F8612" w14:textId="77777777" w:rsidR="00CF0C81" w:rsidRPr="00595501" w:rsidRDefault="00CF0C81" w:rsidP="005D272D">
            <w:pPr>
              <w:pStyle w:val="Textkrper"/>
              <w:spacing w:beforeLines="60" w:before="144" w:afterLines="60" w:after="144"/>
              <w:ind w:left="142" w:right="142"/>
              <w:jc w:val="left"/>
              <w:rPr>
                <w:rFonts w:ascii="Arial" w:hAnsi="Arial" w:cs="Arial"/>
                <w:highlight w:val="yellow"/>
              </w:rPr>
            </w:pPr>
          </w:p>
        </w:tc>
      </w:tr>
      <w:tr w:rsidR="00CF0C81" w:rsidRPr="007354A1" w14:paraId="32A40907" w14:textId="77777777" w:rsidTr="00CF0C81">
        <w:trPr>
          <w:trHeight w:val="521"/>
        </w:trPr>
        <w:tc>
          <w:tcPr>
            <w:tcW w:w="2564" w:type="dxa"/>
          </w:tcPr>
          <w:p w14:paraId="12296494" w14:textId="77777777" w:rsidR="00CF0C81" w:rsidRPr="00C07F22" w:rsidRDefault="00CF0C81" w:rsidP="005D272D">
            <w:pPr>
              <w:pStyle w:val="Textkrper"/>
              <w:spacing w:beforeLines="60" w:before="144" w:afterLines="60" w:after="144"/>
              <w:ind w:left="142" w:right="142"/>
              <w:jc w:val="left"/>
            </w:pPr>
            <w:r w:rsidRPr="00C07F22">
              <w:t>Sonderbauwerke</w:t>
            </w:r>
          </w:p>
          <w:p w14:paraId="59044E1E" w14:textId="77777777" w:rsidR="00CF0C81" w:rsidRPr="007354A1" w:rsidRDefault="00CF0C81" w:rsidP="005D272D">
            <w:pPr>
              <w:spacing w:beforeLines="60" w:before="144" w:afterLines="60" w:after="144"/>
              <w:ind w:left="142" w:right="142"/>
              <w:jc w:val="left"/>
              <w:rPr>
                <w:i/>
                <w:sz w:val="16"/>
                <w:highlight w:val="yellow"/>
              </w:rPr>
            </w:pPr>
            <w:r w:rsidRPr="00C07F22">
              <w:rPr>
                <w:i/>
                <w:sz w:val="16"/>
              </w:rPr>
              <w:t>Regenüberlauf (RU)</w:t>
            </w:r>
          </w:p>
        </w:tc>
        <w:tc>
          <w:tcPr>
            <w:tcW w:w="6084" w:type="dxa"/>
          </w:tcPr>
          <w:p w14:paraId="78F5DBCF" w14:textId="77777777" w:rsidR="00C07F22" w:rsidRPr="00C07F22" w:rsidRDefault="00C07F22" w:rsidP="00C07F22">
            <w:pPr>
              <w:pStyle w:val="Textkrper"/>
              <w:spacing w:beforeLines="60" w:before="144" w:afterLines="60" w:after="144"/>
              <w:ind w:left="142" w:right="142"/>
              <w:jc w:val="left"/>
              <w:rPr>
                <w:rFonts w:ascii="Arial" w:hAnsi="Arial" w:cs="Arial"/>
              </w:rPr>
            </w:pPr>
            <w:r w:rsidRPr="00C07F22">
              <w:rPr>
                <w:rFonts w:ascii="Arial" w:hAnsi="Arial" w:cs="Arial"/>
              </w:rPr>
              <w:t>"Funktion" LIKE 'Regenueberlauf'</w:t>
            </w:r>
          </w:p>
          <w:p w14:paraId="0AFE8340" w14:textId="77777777" w:rsidR="00C07F22" w:rsidRPr="00C07F22" w:rsidRDefault="00C07F22" w:rsidP="00C07F22">
            <w:pPr>
              <w:pStyle w:val="Textkrper"/>
              <w:spacing w:beforeLines="60" w:before="144" w:afterLines="60" w:after="144"/>
              <w:ind w:left="142" w:right="142"/>
              <w:jc w:val="left"/>
              <w:rPr>
                <w:rFonts w:ascii="Arial" w:hAnsi="Arial" w:cs="Arial"/>
              </w:rPr>
            </w:pPr>
          </w:p>
          <w:p w14:paraId="16666EA6" w14:textId="77777777" w:rsidR="00C07F22" w:rsidRDefault="00C07F22" w:rsidP="00C07F22">
            <w:pPr>
              <w:pStyle w:val="Textkrper"/>
              <w:spacing w:beforeLines="60" w:before="144" w:afterLines="60" w:after="144"/>
              <w:ind w:left="142" w:right="142"/>
              <w:jc w:val="left"/>
              <w:rPr>
                <w:rFonts w:ascii="Arial" w:hAnsi="Arial" w:cs="Arial"/>
              </w:rPr>
            </w:pPr>
            <w:r w:rsidRPr="00C07F22">
              <w:rPr>
                <w:rFonts w:ascii="Arial" w:hAnsi="Arial" w:cs="Arial"/>
              </w:rPr>
              <w:t>Zusätzlich sind die Filterkriterien des Status zu verwenden, i.d.R.: "Status" LIKE 'inBetrieb'</w:t>
            </w:r>
          </w:p>
          <w:p w14:paraId="2D8706D3" w14:textId="188082CA" w:rsidR="00CF0C81" w:rsidRPr="00C07F22" w:rsidRDefault="00CF0C81" w:rsidP="005D272D">
            <w:pPr>
              <w:pStyle w:val="Textkrper"/>
              <w:spacing w:beforeLines="60" w:before="144" w:afterLines="60" w:after="144"/>
              <w:ind w:left="142" w:right="142"/>
              <w:jc w:val="left"/>
              <w:rPr>
                <w:rFonts w:ascii="Arial" w:hAnsi="Arial" w:cs="Arial"/>
              </w:rPr>
            </w:pPr>
            <w:r w:rsidRPr="00C07F22">
              <w:rPr>
                <w:rFonts w:ascii="Arial" w:hAnsi="Arial" w:cs="Arial"/>
              </w:rPr>
              <w:t xml:space="preserve">Beispiel für einen RU mit konkretem Bauprojekt: </w:t>
            </w:r>
            <w:r w:rsidR="00C07F22" w:rsidRPr="00C07F22">
              <w:rPr>
                <w:rFonts w:ascii="Arial" w:hAnsi="Arial" w:cs="Arial"/>
              </w:rPr>
              <w:t>"Funktion" LIKE 'Regenueberlauf'</w:t>
            </w:r>
            <w:r w:rsidR="00C777C2">
              <w:rPr>
                <w:rFonts w:ascii="Arial" w:hAnsi="Arial" w:cs="Arial"/>
              </w:rPr>
              <w:t xml:space="preserve"> </w:t>
            </w:r>
            <w:r w:rsidRPr="00C07F22">
              <w:rPr>
                <w:rFonts w:ascii="Arial" w:hAnsi="Arial" w:cs="Arial"/>
              </w:rPr>
              <w:t xml:space="preserve">AND </w:t>
            </w:r>
            <w:r w:rsidR="00C07F22" w:rsidRPr="00C07F22">
              <w:rPr>
                <w:rFonts w:ascii="Arial" w:hAnsi="Arial" w:cs="Arial"/>
              </w:rPr>
              <w:t xml:space="preserve">"Status" </w:t>
            </w:r>
            <w:r w:rsidRPr="00C07F22">
              <w:rPr>
                <w:rFonts w:ascii="Arial" w:hAnsi="Arial" w:cs="Arial"/>
              </w:rPr>
              <w:t>LIKE ‘weitere.Projekt'</w:t>
            </w:r>
          </w:p>
          <w:p w14:paraId="301D8C6B" w14:textId="77777777" w:rsidR="00CF0C81" w:rsidRPr="00C07F22" w:rsidRDefault="00CF0C81" w:rsidP="005D272D">
            <w:pPr>
              <w:pStyle w:val="Textkrper"/>
              <w:spacing w:beforeLines="60" w:before="144" w:afterLines="60" w:after="144"/>
              <w:ind w:left="142" w:right="142"/>
              <w:jc w:val="left"/>
              <w:rPr>
                <w:rFonts w:ascii="Arial" w:hAnsi="Arial" w:cs="Arial"/>
              </w:rPr>
            </w:pPr>
          </w:p>
          <w:p w14:paraId="78A0AE73" w14:textId="28A0EC20" w:rsidR="00CF0C81" w:rsidRPr="00C07F22" w:rsidRDefault="00CF0C81" w:rsidP="005D272D">
            <w:pPr>
              <w:pStyle w:val="Textkrper"/>
              <w:spacing w:beforeLines="60" w:before="144" w:afterLines="60" w:after="144"/>
              <w:ind w:left="142" w:right="142"/>
              <w:jc w:val="left"/>
              <w:rPr>
                <w:rFonts w:ascii="Arial" w:hAnsi="Arial" w:cs="Arial"/>
              </w:rPr>
            </w:pPr>
            <w:r w:rsidRPr="00C07F22">
              <w:rPr>
                <w:rFonts w:ascii="Arial" w:hAnsi="Arial" w:cs="Arial"/>
              </w:rPr>
              <w:t xml:space="preserve">Beispiel für einen RU in Betrieb: </w:t>
            </w:r>
            <w:r w:rsidR="00C07F22" w:rsidRPr="00C07F22">
              <w:rPr>
                <w:rFonts w:ascii="Arial" w:hAnsi="Arial" w:cs="Arial"/>
              </w:rPr>
              <w:t xml:space="preserve">"Funktion" </w:t>
            </w:r>
            <w:r w:rsidRPr="00C07F22">
              <w:rPr>
                <w:rFonts w:ascii="Arial" w:hAnsi="Arial" w:cs="Arial"/>
              </w:rPr>
              <w:t xml:space="preserve">LIKE </w:t>
            </w:r>
            <w:r w:rsidR="00C07F22" w:rsidRPr="00C07F22">
              <w:rPr>
                <w:rFonts w:ascii="Arial" w:hAnsi="Arial" w:cs="Arial"/>
              </w:rPr>
              <w:t>'Regenueberlauf'</w:t>
            </w:r>
            <w:r w:rsidRPr="00C07F22">
              <w:rPr>
                <w:rFonts w:ascii="Arial" w:hAnsi="Arial" w:cs="Arial"/>
              </w:rPr>
              <w:t xml:space="preserve"> AND </w:t>
            </w:r>
            <w:r w:rsidR="00C07F22" w:rsidRPr="00C07F22">
              <w:rPr>
                <w:rFonts w:ascii="Arial" w:hAnsi="Arial" w:cs="Arial"/>
              </w:rPr>
              <w:t xml:space="preserve">"Status" </w:t>
            </w:r>
            <w:r w:rsidRPr="00C07F22">
              <w:rPr>
                <w:rFonts w:ascii="Arial" w:hAnsi="Arial" w:cs="Arial"/>
              </w:rPr>
              <w:t>LIKE 'inBetrieb'</w:t>
            </w:r>
          </w:p>
          <w:p w14:paraId="475159DA" w14:textId="77777777" w:rsidR="00CF0C81" w:rsidRPr="00C07F22" w:rsidRDefault="00CF0C81" w:rsidP="005D272D">
            <w:pPr>
              <w:pStyle w:val="Textkrper"/>
              <w:spacing w:beforeLines="60" w:before="144" w:afterLines="60" w:after="144"/>
              <w:ind w:left="142" w:right="142"/>
              <w:jc w:val="left"/>
              <w:rPr>
                <w:rFonts w:ascii="Arial" w:hAnsi="Arial" w:cs="Arial"/>
              </w:rPr>
            </w:pPr>
          </w:p>
          <w:p w14:paraId="16F0E593" w14:textId="6317E48E" w:rsidR="00CF0C81" w:rsidRPr="00595501" w:rsidRDefault="00CF0C81" w:rsidP="005D272D">
            <w:pPr>
              <w:pStyle w:val="Textkrper"/>
              <w:spacing w:beforeLines="60" w:before="144" w:afterLines="60" w:after="144"/>
              <w:ind w:left="142" w:right="142"/>
              <w:jc w:val="left"/>
              <w:rPr>
                <w:rFonts w:ascii="Arial" w:hAnsi="Arial" w:cs="Arial"/>
                <w:highlight w:val="yellow"/>
              </w:rPr>
            </w:pPr>
            <w:r w:rsidRPr="00C07F22">
              <w:rPr>
                <w:rFonts w:ascii="Arial" w:hAnsi="Arial" w:cs="Arial"/>
              </w:rPr>
              <w:t xml:space="preserve"> Beispiel für einen RU, der aufgehoben wird: </w:t>
            </w:r>
            <w:r w:rsidR="00C07F22" w:rsidRPr="00C07F22">
              <w:rPr>
                <w:rFonts w:ascii="Arial" w:hAnsi="Arial" w:cs="Arial"/>
              </w:rPr>
              <w:t xml:space="preserve">"Funktion" </w:t>
            </w:r>
            <w:r w:rsidRPr="00C07F22">
              <w:rPr>
                <w:rFonts w:ascii="Arial" w:hAnsi="Arial" w:cs="Arial"/>
              </w:rPr>
              <w:t xml:space="preserve">LIKE </w:t>
            </w:r>
            <w:r w:rsidR="00C07F22" w:rsidRPr="00C07F22">
              <w:rPr>
                <w:rFonts w:ascii="Arial" w:hAnsi="Arial" w:cs="Arial"/>
              </w:rPr>
              <w:t xml:space="preserve">'Regenueberlauf' </w:t>
            </w:r>
            <w:r w:rsidRPr="00C07F22">
              <w:rPr>
                <w:rFonts w:ascii="Arial" w:hAnsi="Arial" w:cs="Arial"/>
              </w:rPr>
              <w:t xml:space="preserve">AND </w:t>
            </w:r>
            <w:r w:rsidR="00C07F22" w:rsidRPr="00C07F22">
              <w:rPr>
                <w:rFonts w:ascii="Arial" w:hAnsi="Arial" w:cs="Arial"/>
              </w:rPr>
              <w:t xml:space="preserve">"Status" </w:t>
            </w:r>
            <w:r w:rsidRPr="00C07F22">
              <w:rPr>
                <w:rFonts w:ascii="Arial" w:hAnsi="Arial" w:cs="Arial"/>
              </w:rPr>
              <w:t>LIKE 'inBetrieb.wird_aufgehoben'</w:t>
            </w:r>
          </w:p>
        </w:tc>
      </w:tr>
      <w:tr w:rsidR="00CF0C81" w:rsidRPr="007354A1" w14:paraId="0316AAEF" w14:textId="77777777" w:rsidTr="00CF0C81">
        <w:trPr>
          <w:trHeight w:val="521"/>
        </w:trPr>
        <w:tc>
          <w:tcPr>
            <w:tcW w:w="2564" w:type="dxa"/>
          </w:tcPr>
          <w:p w14:paraId="59FB161A" w14:textId="77777777" w:rsidR="00CF0C81" w:rsidRPr="00A62293" w:rsidRDefault="00CF0C81" w:rsidP="005D272D">
            <w:pPr>
              <w:pStyle w:val="Textkrper"/>
              <w:spacing w:beforeLines="60" w:before="144" w:afterLines="60" w:after="144"/>
              <w:ind w:left="142" w:right="142"/>
              <w:jc w:val="left"/>
            </w:pPr>
            <w:r w:rsidRPr="00A62293">
              <w:t>Sonderbauwerke</w:t>
            </w:r>
          </w:p>
          <w:p w14:paraId="108BC501" w14:textId="77777777" w:rsidR="00CF0C81" w:rsidRPr="007354A1" w:rsidRDefault="00CF0C81" w:rsidP="005D272D">
            <w:pPr>
              <w:spacing w:beforeLines="60" w:before="144" w:afterLines="60" w:after="144"/>
              <w:ind w:left="142" w:right="142"/>
              <w:jc w:val="left"/>
              <w:rPr>
                <w:b/>
                <w:i/>
                <w:szCs w:val="20"/>
                <w:highlight w:val="yellow"/>
              </w:rPr>
            </w:pPr>
            <w:r w:rsidRPr="00A62293">
              <w:rPr>
                <w:i/>
                <w:sz w:val="16"/>
              </w:rPr>
              <w:t>Regenbecken (RB)</w:t>
            </w:r>
          </w:p>
        </w:tc>
        <w:tc>
          <w:tcPr>
            <w:tcW w:w="6084" w:type="dxa"/>
          </w:tcPr>
          <w:p w14:paraId="73093CAC" w14:textId="77777777" w:rsidR="00A62293" w:rsidRPr="00A62293" w:rsidRDefault="00A62293" w:rsidP="00A62293">
            <w:pPr>
              <w:pStyle w:val="Textkrper"/>
              <w:spacing w:beforeLines="60" w:before="144" w:afterLines="60" w:after="144"/>
              <w:ind w:left="142" w:right="142"/>
              <w:jc w:val="left"/>
              <w:rPr>
                <w:rFonts w:ascii="Arial" w:hAnsi="Arial" w:cs="Arial"/>
              </w:rPr>
            </w:pPr>
            <w:r w:rsidRPr="00A62293">
              <w:rPr>
                <w:rFonts w:ascii="Arial" w:hAnsi="Arial" w:cs="Arial"/>
              </w:rPr>
              <w:t>"Funktion" LIKE 'Regenbecken_%' AND ("Funktion" NOT LIKE 'Regenbecken_Regenrueckhaltebecken' OR "Funktion" NOT LIKE 'Regenbecken_Regenrueckhaltekanal')</w:t>
            </w:r>
          </w:p>
          <w:p w14:paraId="44699A8E" w14:textId="77777777" w:rsidR="00A62293" w:rsidRPr="00A62293" w:rsidRDefault="00A62293" w:rsidP="00A62293">
            <w:pPr>
              <w:pStyle w:val="Textkrper"/>
              <w:spacing w:beforeLines="60" w:before="144" w:afterLines="60" w:after="144"/>
              <w:ind w:left="142" w:right="142"/>
              <w:jc w:val="left"/>
              <w:rPr>
                <w:rFonts w:ascii="Arial" w:hAnsi="Arial" w:cs="Arial"/>
              </w:rPr>
            </w:pPr>
          </w:p>
          <w:p w14:paraId="5D117DDF" w14:textId="225B0E08" w:rsidR="00CF0C81" w:rsidRPr="00595501" w:rsidRDefault="00A62293" w:rsidP="00A62293">
            <w:pPr>
              <w:pStyle w:val="Textkrper"/>
              <w:spacing w:beforeLines="60" w:before="144" w:afterLines="60" w:after="144"/>
              <w:ind w:left="142" w:right="142"/>
              <w:jc w:val="left"/>
              <w:rPr>
                <w:rFonts w:ascii="Arial" w:hAnsi="Arial" w:cs="Arial"/>
                <w:highlight w:val="yellow"/>
              </w:rPr>
            </w:pPr>
            <w:r w:rsidRPr="00A62293">
              <w:rPr>
                <w:rFonts w:ascii="Arial" w:hAnsi="Arial" w:cs="Arial"/>
              </w:rPr>
              <w:t>Zusätzlich sind die Filterkriterien des Status zu verwenden, i.d.R.: "Status" LIKE 'inBetrieb'</w:t>
            </w:r>
          </w:p>
        </w:tc>
      </w:tr>
      <w:tr w:rsidR="00CF0C81" w:rsidRPr="007354A1" w14:paraId="5EFC9C94" w14:textId="77777777" w:rsidTr="00CF0C81">
        <w:trPr>
          <w:trHeight w:val="521"/>
        </w:trPr>
        <w:tc>
          <w:tcPr>
            <w:tcW w:w="2564" w:type="dxa"/>
          </w:tcPr>
          <w:p w14:paraId="17A83AEA" w14:textId="77777777" w:rsidR="00CF0C81" w:rsidRPr="00A62293" w:rsidRDefault="00CF0C81" w:rsidP="005D272D">
            <w:pPr>
              <w:pStyle w:val="Textkrper"/>
              <w:spacing w:beforeLines="60" w:before="144" w:afterLines="60" w:after="144"/>
              <w:ind w:left="142" w:right="142"/>
              <w:jc w:val="left"/>
            </w:pPr>
            <w:r w:rsidRPr="00A62293">
              <w:t>Sonderbauwerke</w:t>
            </w:r>
          </w:p>
          <w:p w14:paraId="2BE8DD4E" w14:textId="77777777" w:rsidR="00CF0C81" w:rsidRPr="00A62293" w:rsidRDefault="00CF0C81" w:rsidP="005D272D">
            <w:pPr>
              <w:spacing w:beforeLines="60" w:before="144" w:afterLines="60" w:after="144"/>
              <w:ind w:left="142" w:right="142"/>
              <w:jc w:val="left"/>
              <w:rPr>
                <w:b/>
                <w:i/>
                <w:szCs w:val="20"/>
              </w:rPr>
            </w:pPr>
            <w:r w:rsidRPr="00A62293">
              <w:rPr>
                <w:i/>
                <w:sz w:val="16"/>
              </w:rPr>
              <w:t>Regenrückhaltebecken (RRB)</w:t>
            </w:r>
          </w:p>
        </w:tc>
        <w:tc>
          <w:tcPr>
            <w:tcW w:w="6084" w:type="dxa"/>
          </w:tcPr>
          <w:p w14:paraId="3EAA8206" w14:textId="77777777" w:rsidR="00A62293" w:rsidRPr="00A62293" w:rsidRDefault="00A62293" w:rsidP="00A62293">
            <w:pPr>
              <w:pStyle w:val="Textkrper"/>
              <w:spacing w:beforeLines="60" w:before="144" w:afterLines="60" w:after="144"/>
              <w:ind w:left="142" w:right="142"/>
              <w:jc w:val="left"/>
              <w:rPr>
                <w:rFonts w:ascii="Arial" w:hAnsi="Arial" w:cs="Arial"/>
              </w:rPr>
            </w:pPr>
            <w:r w:rsidRPr="00A62293">
              <w:rPr>
                <w:rFonts w:ascii="Arial" w:hAnsi="Arial" w:cs="Arial"/>
              </w:rPr>
              <w:t xml:space="preserve">"Funktion" LIKE 'Regenbecken_Regenrueckhaltebecken' OR "Funktion" LIKE 'Regenbecken_Regenrueckhaltekanal' </w:t>
            </w:r>
          </w:p>
          <w:p w14:paraId="2E4B0004" w14:textId="77777777" w:rsidR="00A62293" w:rsidRPr="00A62293" w:rsidRDefault="00A62293" w:rsidP="00A62293">
            <w:pPr>
              <w:pStyle w:val="Textkrper"/>
              <w:spacing w:beforeLines="60" w:before="144" w:afterLines="60" w:after="144"/>
              <w:ind w:left="142" w:right="142"/>
              <w:jc w:val="left"/>
              <w:rPr>
                <w:rFonts w:ascii="Arial" w:hAnsi="Arial" w:cs="Arial"/>
              </w:rPr>
            </w:pPr>
          </w:p>
          <w:p w14:paraId="1F7ECFF5" w14:textId="0E4C5925" w:rsidR="00CF0C81" w:rsidRPr="00595501" w:rsidRDefault="00A62293" w:rsidP="00A62293">
            <w:pPr>
              <w:pStyle w:val="Textkrper"/>
              <w:spacing w:beforeLines="60" w:before="144" w:afterLines="60" w:after="144"/>
              <w:ind w:left="142" w:right="142"/>
              <w:jc w:val="left"/>
              <w:rPr>
                <w:rFonts w:ascii="Arial" w:hAnsi="Arial" w:cs="Arial"/>
                <w:highlight w:val="yellow"/>
              </w:rPr>
            </w:pPr>
            <w:r w:rsidRPr="00A62293">
              <w:rPr>
                <w:rFonts w:ascii="Arial" w:hAnsi="Arial" w:cs="Arial"/>
              </w:rPr>
              <w:t>Zusätzlich sind die Filterkriterien des Status zu verwenden, i.d.R.: "Status" LIKE 'inBetrieb'</w:t>
            </w:r>
          </w:p>
        </w:tc>
      </w:tr>
      <w:tr w:rsidR="00CF0C81" w:rsidRPr="007354A1" w14:paraId="754344AF" w14:textId="77777777" w:rsidTr="00CF0C81">
        <w:trPr>
          <w:trHeight w:val="521"/>
        </w:trPr>
        <w:tc>
          <w:tcPr>
            <w:tcW w:w="2564" w:type="dxa"/>
          </w:tcPr>
          <w:p w14:paraId="1C0FCAE9" w14:textId="77777777" w:rsidR="00CF0C81" w:rsidRPr="00A62293" w:rsidRDefault="00CF0C81" w:rsidP="005D272D">
            <w:pPr>
              <w:pStyle w:val="Textkrper"/>
              <w:spacing w:beforeLines="60" w:before="144" w:afterLines="60" w:after="144"/>
              <w:ind w:left="142" w:right="142"/>
              <w:jc w:val="left"/>
            </w:pPr>
            <w:r w:rsidRPr="00A62293">
              <w:t>Sonderbauwerke</w:t>
            </w:r>
          </w:p>
          <w:p w14:paraId="24E80AC3" w14:textId="77777777" w:rsidR="00CF0C81" w:rsidRPr="00A62293" w:rsidRDefault="00CF0C81" w:rsidP="005D272D">
            <w:pPr>
              <w:spacing w:beforeLines="60" w:before="144" w:afterLines="60" w:after="144"/>
              <w:ind w:left="142" w:right="142"/>
              <w:jc w:val="left"/>
              <w:rPr>
                <w:b/>
                <w:i/>
                <w:szCs w:val="20"/>
              </w:rPr>
            </w:pPr>
            <w:r w:rsidRPr="00A62293">
              <w:rPr>
                <w:i/>
                <w:sz w:val="16"/>
              </w:rPr>
              <w:t>Pumpwerk (PW)</w:t>
            </w:r>
          </w:p>
        </w:tc>
        <w:tc>
          <w:tcPr>
            <w:tcW w:w="6084" w:type="dxa"/>
          </w:tcPr>
          <w:p w14:paraId="65FB7653" w14:textId="77777777" w:rsidR="00A62293" w:rsidRPr="00A62293" w:rsidRDefault="00A62293" w:rsidP="00A62293">
            <w:pPr>
              <w:pStyle w:val="Textkrper"/>
              <w:spacing w:beforeLines="60" w:before="144" w:afterLines="60" w:after="144"/>
              <w:ind w:left="142" w:right="142"/>
              <w:jc w:val="left"/>
              <w:rPr>
                <w:rFonts w:ascii="Arial" w:hAnsi="Arial" w:cs="Arial"/>
              </w:rPr>
            </w:pPr>
            <w:r w:rsidRPr="00A62293">
              <w:rPr>
                <w:rFonts w:ascii="Arial" w:hAnsi="Arial" w:cs="Arial"/>
              </w:rPr>
              <w:t>"F</w:t>
            </w:r>
            <w:r w:rsidRPr="00C777C2">
              <w:rPr>
                <w:rFonts w:ascii="Arial" w:hAnsi="Arial" w:cs="Arial"/>
              </w:rPr>
              <w:t>unktion" LIKE 'Pumpwerk' AND "Finanzierung" LIKE 'oeffentlich'</w:t>
            </w:r>
          </w:p>
          <w:p w14:paraId="7AF733E7" w14:textId="77777777" w:rsidR="00A62293" w:rsidRPr="00A62293" w:rsidRDefault="00A62293" w:rsidP="00A62293">
            <w:pPr>
              <w:pStyle w:val="Textkrper"/>
              <w:spacing w:beforeLines="60" w:before="144" w:afterLines="60" w:after="144"/>
              <w:ind w:left="142" w:right="142"/>
              <w:jc w:val="left"/>
              <w:rPr>
                <w:rFonts w:ascii="Arial" w:hAnsi="Arial" w:cs="Arial"/>
              </w:rPr>
            </w:pPr>
          </w:p>
          <w:p w14:paraId="74F1A491" w14:textId="788F1861" w:rsidR="00CF0C81" w:rsidRPr="00595501" w:rsidRDefault="00A62293" w:rsidP="00A62293">
            <w:pPr>
              <w:pStyle w:val="Textkrper"/>
              <w:spacing w:beforeLines="60" w:before="144" w:afterLines="60" w:after="144"/>
              <w:ind w:left="142" w:right="142"/>
              <w:jc w:val="left"/>
              <w:rPr>
                <w:rFonts w:ascii="Arial" w:hAnsi="Arial" w:cs="Arial"/>
                <w:highlight w:val="yellow"/>
              </w:rPr>
            </w:pPr>
            <w:r w:rsidRPr="00A62293">
              <w:rPr>
                <w:rFonts w:ascii="Arial" w:hAnsi="Arial" w:cs="Arial"/>
              </w:rPr>
              <w:t>Zusätzlich sind die Filterkriterien des Status zu verwenden, i.d.R.: "Status" LIKE 'inBetrieb'</w:t>
            </w:r>
          </w:p>
        </w:tc>
      </w:tr>
      <w:tr w:rsidR="00CF0C81" w:rsidRPr="007354A1" w14:paraId="41C48B4D" w14:textId="77777777" w:rsidTr="00CF0C81">
        <w:trPr>
          <w:trHeight w:val="521"/>
        </w:trPr>
        <w:tc>
          <w:tcPr>
            <w:tcW w:w="2564" w:type="dxa"/>
          </w:tcPr>
          <w:p w14:paraId="30AEF113" w14:textId="77777777" w:rsidR="00CF0C81" w:rsidRPr="008874B0" w:rsidRDefault="00CF0C81" w:rsidP="005D272D">
            <w:pPr>
              <w:pStyle w:val="Textkrper"/>
              <w:spacing w:beforeLines="60" w:before="144" w:afterLines="60" w:after="144"/>
              <w:ind w:left="142" w:right="142"/>
              <w:jc w:val="left"/>
            </w:pPr>
            <w:r w:rsidRPr="008874B0">
              <w:t>Sonderbauwerke</w:t>
            </w:r>
          </w:p>
          <w:p w14:paraId="42633759" w14:textId="77777777" w:rsidR="00CF0C81" w:rsidRPr="008874B0" w:rsidRDefault="00CF0C81" w:rsidP="005D272D">
            <w:pPr>
              <w:spacing w:beforeLines="60" w:before="144" w:afterLines="60" w:after="144"/>
              <w:ind w:left="142" w:right="142"/>
              <w:jc w:val="left"/>
              <w:rPr>
                <w:b/>
                <w:i/>
                <w:szCs w:val="20"/>
              </w:rPr>
            </w:pPr>
            <w:r w:rsidRPr="008874B0">
              <w:rPr>
                <w:i/>
                <w:sz w:val="16"/>
              </w:rPr>
              <w:t>Dükeroberhaupt (DKO)</w:t>
            </w:r>
          </w:p>
        </w:tc>
        <w:tc>
          <w:tcPr>
            <w:tcW w:w="6084" w:type="dxa"/>
          </w:tcPr>
          <w:p w14:paraId="74EE6437" w14:textId="77777777" w:rsidR="00346662" w:rsidRPr="00346662" w:rsidRDefault="00346662" w:rsidP="00346662">
            <w:pPr>
              <w:pStyle w:val="Textkrper"/>
              <w:spacing w:beforeLines="60" w:before="144" w:afterLines="60" w:after="144"/>
              <w:ind w:left="142" w:right="142"/>
              <w:jc w:val="left"/>
              <w:rPr>
                <w:rFonts w:ascii="Arial" w:hAnsi="Arial" w:cs="Arial"/>
              </w:rPr>
            </w:pPr>
            <w:r w:rsidRPr="00346662">
              <w:rPr>
                <w:rFonts w:ascii="Arial" w:hAnsi="Arial" w:cs="Arial"/>
              </w:rPr>
              <w:t>"Funktion" LIKE 'Duekeroberhaupt'</w:t>
            </w:r>
          </w:p>
          <w:p w14:paraId="7887909B" w14:textId="77777777" w:rsidR="00346662" w:rsidRPr="00346662" w:rsidRDefault="00346662" w:rsidP="00346662">
            <w:pPr>
              <w:pStyle w:val="Textkrper"/>
              <w:spacing w:beforeLines="60" w:before="144" w:afterLines="60" w:after="144"/>
              <w:ind w:left="142" w:right="142"/>
              <w:jc w:val="left"/>
              <w:rPr>
                <w:rFonts w:ascii="Arial" w:hAnsi="Arial" w:cs="Arial"/>
              </w:rPr>
            </w:pPr>
          </w:p>
          <w:p w14:paraId="734F3C2D" w14:textId="03C3899E" w:rsidR="00CF0C81" w:rsidRPr="00595501" w:rsidRDefault="00346662" w:rsidP="00346662">
            <w:pPr>
              <w:pStyle w:val="Textkrper"/>
              <w:spacing w:beforeLines="60" w:before="144" w:afterLines="60" w:after="144"/>
              <w:ind w:left="142" w:right="142"/>
              <w:jc w:val="left"/>
              <w:rPr>
                <w:rFonts w:ascii="Arial" w:hAnsi="Arial" w:cs="Arial"/>
                <w:highlight w:val="yellow"/>
              </w:rPr>
            </w:pPr>
            <w:r w:rsidRPr="00346662">
              <w:rPr>
                <w:rFonts w:ascii="Arial" w:hAnsi="Arial" w:cs="Arial"/>
              </w:rPr>
              <w:t>Zusätzlich sind die Filterkriterien des Status zu verwenden, i.d.R.: "Status" LIKE 'inBetrieb'</w:t>
            </w:r>
          </w:p>
        </w:tc>
      </w:tr>
      <w:tr w:rsidR="00CF0C81" w:rsidRPr="007354A1" w14:paraId="7B3CE0B4" w14:textId="77777777" w:rsidTr="00CF0C81">
        <w:trPr>
          <w:trHeight w:val="521"/>
        </w:trPr>
        <w:tc>
          <w:tcPr>
            <w:tcW w:w="2564" w:type="dxa"/>
          </w:tcPr>
          <w:p w14:paraId="2C20D3AD" w14:textId="77777777" w:rsidR="00CF0C81" w:rsidRPr="008874B0" w:rsidRDefault="00CF0C81" w:rsidP="005D272D">
            <w:pPr>
              <w:pStyle w:val="Textkrper"/>
              <w:spacing w:beforeLines="60" w:before="144" w:afterLines="60" w:after="144"/>
              <w:ind w:left="142" w:right="142"/>
              <w:jc w:val="left"/>
            </w:pPr>
            <w:r w:rsidRPr="008874B0">
              <w:lastRenderedPageBreak/>
              <w:t>Sonderbauwerke</w:t>
            </w:r>
          </w:p>
          <w:p w14:paraId="0265715D" w14:textId="77777777" w:rsidR="00CF0C81" w:rsidRPr="008874B0" w:rsidRDefault="00CF0C81" w:rsidP="005D272D">
            <w:pPr>
              <w:spacing w:beforeLines="60" w:before="144" w:afterLines="60" w:after="144"/>
              <w:ind w:left="142" w:right="142"/>
              <w:jc w:val="left"/>
              <w:rPr>
                <w:b/>
                <w:i/>
                <w:szCs w:val="20"/>
              </w:rPr>
            </w:pPr>
            <w:r w:rsidRPr="008874B0">
              <w:rPr>
                <w:i/>
                <w:sz w:val="16"/>
              </w:rPr>
              <w:t>Trennbauwerk (TB)</w:t>
            </w:r>
          </w:p>
        </w:tc>
        <w:tc>
          <w:tcPr>
            <w:tcW w:w="6084" w:type="dxa"/>
          </w:tcPr>
          <w:p w14:paraId="059A8BDF" w14:textId="77777777" w:rsidR="00346662" w:rsidRPr="00346662" w:rsidRDefault="00346662" w:rsidP="00346662">
            <w:pPr>
              <w:pStyle w:val="Textkrper"/>
              <w:spacing w:beforeLines="60" w:before="144" w:afterLines="60" w:after="144"/>
              <w:ind w:left="142" w:right="142"/>
              <w:jc w:val="left"/>
              <w:rPr>
                <w:rFonts w:ascii="Arial" w:hAnsi="Arial" w:cs="Arial"/>
              </w:rPr>
            </w:pPr>
            <w:r w:rsidRPr="00346662">
              <w:rPr>
                <w:rFonts w:ascii="Arial" w:hAnsi="Arial" w:cs="Arial"/>
              </w:rPr>
              <w:t>"Funktion" LIKE 'Trennbauwerk'</w:t>
            </w:r>
          </w:p>
          <w:p w14:paraId="14F4AD60" w14:textId="77777777" w:rsidR="00346662" w:rsidRPr="00346662" w:rsidRDefault="00346662" w:rsidP="00346662">
            <w:pPr>
              <w:pStyle w:val="Textkrper"/>
              <w:spacing w:beforeLines="60" w:before="144" w:afterLines="60" w:after="144"/>
              <w:ind w:left="142" w:right="142"/>
              <w:jc w:val="left"/>
              <w:rPr>
                <w:rFonts w:ascii="Arial" w:hAnsi="Arial" w:cs="Arial"/>
              </w:rPr>
            </w:pPr>
          </w:p>
          <w:p w14:paraId="08BAA447" w14:textId="09ABFAAB" w:rsidR="00CF0C81" w:rsidRPr="00595501" w:rsidRDefault="00346662" w:rsidP="00346662">
            <w:pPr>
              <w:pStyle w:val="Textkrper"/>
              <w:spacing w:beforeLines="60" w:before="144" w:afterLines="60" w:after="144"/>
              <w:ind w:left="142" w:right="142"/>
              <w:jc w:val="left"/>
              <w:rPr>
                <w:rFonts w:ascii="Arial" w:hAnsi="Arial" w:cs="Arial"/>
                <w:highlight w:val="yellow"/>
              </w:rPr>
            </w:pPr>
            <w:r w:rsidRPr="00346662">
              <w:rPr>
                <w:rFonts w:ascii="Arial" w:hAnsi="Arial" w:cs="Arial"/>
              </w:rPr>
              <w:t>Zusätzlich sind die Filterkriterien des Status zu verwenden, i.d.R.: "Status" LIKE 'inBetrieb'</w:t>
            </w:r>
          </w:p>
        </w:tc>
      </w:tr>
      <w:tr w:rsidR="00CF0C81" w:rsidRPr="007354A1" w14:paraId="738F964B" w14:textId="77777777" w:rsidTr="00CF0C81">
        <w:trPr>
          <w:trHeight w:val="521"/>
        </w:trPr>
        <w:tc>
          <w:tcPr>
            <w:tcW w:w="2564" w:type="dxa"/>
          </w:tcPr>
          <w:p w14:paraId="698550F7" w14:textId="77777777" w:rsidR="00CF0C81" w:rsidRPr="008874B0" w:rsidRDefault="00CF0C81" w:rsidP="005D272D">
            <w:pPr>
              <w:pStyle w:val="Textkrper"/>
              <w:spacing w:beforeLines="60" w:before="144" w:afterLines="60" w:after="144"/>
              <w:ind w:left="142" w:right="142"/>
              <w:jc w:val="left"/>
            </w:pPr>
            <w:r w:rsidRPr="008874B0">
              <w:t>Sonderbauwerke</w:t>
            </w:r>
          </w:p>
          <w:p w14:paraId="3A8000E7" w14:textId="77777777" w:rsidR="00CF0C81" w:rsidRPr="008874B0" w:rsidRDefault="00CF0C81" w:rsidP="005D272D">
            <w:pPr>
              <w:spacing w:beforeLines="60" w:before="144" w:afterLines="60" w:after="144"/>
              <w:ind w:left="142" w:right="142"/>
              <w:jc w:val="left"/>
              <w:rPr>
                <w:b/>
                <w:i/>
                <w:szCs w:val="20"/>
              </w:rPr>
            </w:pPr>
            <w:r w:rsidRPr="008874B0">
              <w:rPr>
                <w:i/>
                <w:sz w:val="16"/>
              </w:rPr>
              <w:t>Einleitstelle (EST)</w:t>
            </w:r>
          </w:p>
        </w:tc>
        <w:tc>
          <w:tcPr>
            <w:tcW w:w="6084" w:type="dxa"/>
          </w:tcPr>
          <w:p w14:paraId="0952CEB1" w14:textId="77777777" w:rsidR="00346662" w:rsidRPr="00346662" w:rsidRDefault="00346662" w:rsidP="00346662">
            <w:pPr>
              <w:pStyle w:val="Textkrper"/>
              <w:spacing w:beforeLines="60" w:before="144" w:afterLines="60" w:after="144"/>
              <w:ind w:left="142" w:right="142"/>
              <w:jc w:val="left"/>
              <w:rPr>
                <w:rFonts w:ascii="Arial" w:hAnsi="Arial" w:cs="Arial"/>
              </w:rPr>
            </w:pPr>
            <w:r w:rsidRPr="00346662">
              <w:rPr>
                <w:rFonts w:ascii="Arial" w:hAnsi="Arial" w:cs="Arial"/>
              </w:rPr>
              <w:t>"Funktion" LIKE 'Einleitstelle_gewaesserrelevant'</w:t>
            </w:r>
          </w:p>
          <w:p w14:paraId="48D02488" w14:textId="77777777" w:rsidR="00346662" w:rsidRPr="00346662" w:rsidRDefault="00346662" w:rsidP="00346662">
            <w:pPr>
              <w:pStyle w:val="Textkrper"/>
              <w:spacing w:beforeLines="60" w:before="144" w:afterLines="60" w:after="144"/>
              <w:ind w:left="142" w:right="142"/>
              <w:jc w:val="left"/>
              <w:rPr>
                <w:rFonts w:ascii="Arial" w:hAnsi="Arial" w:cs="Arial"/>
              </w:rPr>
            </w:pPr>
          </w:p>
          <w:p w14:paraId="5BAF6A58" w14:textId="74165324" w:rsidR="00CF0C81" w:rsidRPr="00595501" w:rsidRDefault="00346662" w:rsidP="00346662">
            <w:pPr>
              <w:pStyle w:val="Textkrper"/>
              <w:spacing w:beforeLines="60" w:before="144" w:afterLines="60" w:after="144"/>
              <w:ind w:left="142" w:right="142"/>
              <w:jc w:val="left"/>
              <w:rPr>
                <w:rFonts w:ascii="Arial" w:hAnsi="Arial" w:cs="Arial"/>
                <w:highlight w:val="yellow"/>
              </w:rPr>
            </w:pPr>
            <w:r w:rsidRPr="00346662">
              <w:rPr>
                <w:rFonts w:ascii="Arial" w:hAnsi="Arial" w:cs="Arial"/>
              </w:rPr>
              <w:t>Zusätzlich sind die Filterkriterien des Status zu verwenden, i.d.R.: "Status" LIKE 'inBetrieb'</w:t>
            </w:r>
          </w:p>
        </w:tc>
      </w:tr>
      <w:tr w:rsidR="00CF0C81" w:rsidRPr="007354A1" w14:paraId="7FA85722" w14:textId="77777777" w:rsidTr="00CF0C81">
        <w:trPr>
          <w:trHeight w:val="521"/>
        </w:trPr>
        <w:tc>
          <w:tcPr>
            <w:tcW w:w="2564" w:type="dxa"/>
          </w:tcPr>
          <w:p w14:paraId="6685C3C3" w14:textId="77777777" w:rsidR="00CF0C81" w:rsidRPr="008874B0" w:rsidRDefault="00CF0C81" w:rsidP="005D272D">
            <w:pPr>
              <w:pStyle w:val="Textkrper"/>
              <w:spacing w:beforeLines="60" w:before="144" w:afterLines="60" w:after="144"/>
              <w:ind w:left="142" w:right="142"/>
              <w:jc w:val="left"/>
            </w:pPr>
            <w:r w:rsidRPr="008874B0">
              <w:t>Sonderbauwerke</w:t>
            </w:r>
          </w:p>
          <w:p w14:paraId="34B40E3F" w14:textId="77777777" w:rsidR="00CF0C81" w:rsidRPr="008874B0" w:rsidRDefault="00CF0C81" w:rsidP="005D272D">
            <w:pPr>
              <w:spacing w:beforeLines="60" w:before="144" w:afterLines="60" w:after="144"/>
              <w:ind w:left="142" w:right="142"/>
              <w:jc w:val="left"/>
              <w:rPr>
                <w:b/>
                <w:i/>
                <w:szCs w:val="20"/>
              </w:rPr>
            </w:pPr>
            <w:r w:rsidRPr="008874B0">
              <w:rPr>
                <w:i/>
                <w:sz w:val="16"/>
              </w:rPr>
              <w:t>Autonome Messstelle (MST)</w:t>
            </w:r>
          </w:p>
        </w:tc>
        <w:tc>
          <w:tcPr>
            <w:tcW w:w="6084" w:type="dxa"/>
          </w:tcPr>
          <w:p w14:paraId="331FE9DA" w14:textId="77777777" w:rsidR="00346662" w:rsidRPr="00346662" w:rsidRDefault="00346662" w:rsidP="00346662">
            <w:pPr>
              <w:pStyle w:val="Textkrper"/>
              <w:spacing w:beforeLines="60" w:before="144" w:afterLines="60" w:after="144"/>
              <w:ind w:left="142" w:right="142"/>
              <w:jc w:val="left"/>
              <w:rPr>
                <w:rFonts w:ascii="Arial" w:hAnsi="Arial" w:cs="Arial"/>
              </w:rPr>
            </w:pPr>
            <w:r w:rsidRPr="00346662">
              <w:rPr>
                <w:rFonts w:ascii="Arial" w:hAnsi="Arial" w:cs="Arial"/>
              </w:rPr>
              <w:t>"Funktion" LIKE 'Messstelle'</w:t>
            </w:r>
          </w:p>
          <w:p w14:paraId="6A5B15F4" w14:textId="77777777" w:rsidR="00346662" w:rsidRPr="00346662" w:rsidRDefault="00346662" w:rsidP="00346662">
            <w:pPr>
              <w:pStyle w:val="Textkrper"/>
              <w:spacing w:beforeLines="60" w:before="144" w:afterLines="60" w:after="144"/>
              <w:ind w:left="142" w:right="142"/>
              <w:jc w:val="left"/>
              <w:rPr>
                <w:rFonts w:ascii="Arial" w:hAnsi="Arial" w:cs="Arial"/>
              </w:rPr>
            </w:pPr>
          </w:p>
          <w:p w14:paraId="7A934AC5" w14:textId="43660F9A" w:rsidR="00CF0C81" w:rsidRPr="00595501" w:rsidRDefault="00346662" w:rsidP="00346662">
            <w:pPr>
              <w:pStyle w:val="Textkrper"/>
              <w:spacing w:beforeLines="60" w:before="144" w:afterLines="60" w:after="144"/>
              <w:ind w:left="142" w:right="142"/>
              <w:jc w:val="left"/>
              <w:rPr>
                <w:rFonts w:ascii="Arial" w:hAnsi="Arial" w:cs="Arial"/>
                <w:highlight w:val="yellow"/>
              </w:rPr>
            </w:pPr>
            <w:r w:rsidRPr="00346662">
              <w:rPr>
                <w:rFonts w:ascii="Arial" w:hAnsi="Arial" w:cs="Arial"/>
              </w:rPr>
              <w:t>Zusätzlich sind die Filterkriterien des Status zu verwenden, i.d.R.: "Status" LIKE 'inBetrieb'</w:t>
            </w:r>
          </w:p>
        </w:tc>
      </w:tr>
      <w:tr w:rsidR="00CF0C81" w:rsidRPr="007354A1" w14:paraId="1FCC1F94" w14:textId="77777777" w:rsidTr="00CF0C81">
        <w:trPr>
          <w:trHeight w:val="521"/>
        </w:trPr>
        <w:tc>
          <w:tcPr>
            <w:tcW w:w="2564" w:type="dxa"/>
          </w:tcPr>
          <w:p w14:paraId="78239F05" w14:textId="77777777" w:rsidR="00CF0C81" w:rsidRPr="008874B0" w:rsidRDefault="00CF0C81" w:rsidP="005D272D">
            <w:pPr>
              <w:pStyle w:val="Textkrper"/>
              <w:spacing w:beforeLines="60" w:before="144" w:afterLines="60" w:after="144"/>
              <w:ind w:left="142" w:right="142"/>
              <w:jc w:val="left"/>
            </w:pPr>
            <w:r w:rsidRPr="008874B0">
              <w:t>Sonderbauwerke</w:t>
            </w:r>
          </w:p>
          <w:p w14:paraId="099883C6" w14:textId="47218E66" w:rsidR="00CF0C81" w:rsidRPr="008874B0" w:rsidRDefault="00CF0C81" w:rsidP="005D272D">
            <w:pPr>
              <w:spacing w:beforeLines="60" w:before="144" w:afterLines="60" w:after="144"/>
              <w:ind w:left="142" w:right="142"/>
              <w:jc w:val="left"/>
              <w:rPr>
                <w:b/>
                <w:i/>
                <w:szCs w:val="20"/>
              </w:rPr>
            </w:pPr>
            <w:r w:rsidRPr="008874B0">
              <w:rPr>
                <w:i/>
                <w:sz w:val="16"/>
              </w:rPr>
              <w:t>Versickerungsanlage (VS)</w:t>
            </w:r>
          </w:p>
        </w:tc>
        <w:tc>
          <w:tcPr>
            <w:tcW w:w="6084" w:type="dxa"/>
          </w:tcPr>
          <w:p w14:paraId="0F2135AB" w14:textId="77777777" w:rsidR="00346662" w:rsidRPr="00346662" w:rsidRDefault="00346662" w:rsidP="00346662">
            <w:pPr>
              <w:pStyle w:val="Textkrper"/>
              <w:spacing w:beforeLines="60" w:before="144" w:afterLines="60" w:after="144"/>
              <w:ind w:left="142" w:right="142"/>
              <w:jc w:val="left"/>
              <w:rPr>
                <w:rFonts w:ascii="Arial" w:hAnsi="Arial" w:cs="Arial"/>
              </w:rPr>
            </w:pPr>
            <w:r w:rsidRPr="00346662">
              <w:rPr>
                <w:rFonts w:ascii="Arial" w:hAnsi="Arial" w:cs="Arial"/>
              </w:rPr>
              <w:t>"Funktion" LIKE 'Versickerungsanlage'</w:t>
            </w:r>
          </w:p>
          <w:p w14:paraId="0814A7C8" w14:textId="77777777" w:rsidR="00346662" w:rsidRPr="00346662" w:rsidRDefault="00346662" w:rsidP="00346662">
            <w:pPr>
              <w:pStyle w:val="Textkrper"/>
              <w:spacing w:beforeLines="60" w:before="144" w:afterLines="60" w:after="144"/>
              <w:ind w:left="142" w:right="142"/>
              <w:jc w:val="left"/>
              <w:rPr>
                <w:rFonts w:ascii="Arial" w:hAnsi="Arial" w:cs="Arial"/>
              </w:rPr>
            </w:pPr>
          </w:p>
          <w:p w14:paraId="3B03E745" w14:textId="1B756226" w:rsidR="00CF0C81" w:rsidRPr="00595501" w:rsidRDefault="00346662" w:rsidP="00346662">
            <w:pPr>
              <w:pStyle w:val="Textkrper"/>
              <w:spacing w:beforeLines="60" w:before="144" w:afterLines="60" w:after="144"/>
              <w:ind w:left="142" w:right="142"/>
              <w:jc w:val="left"/>
              <w:rPr>
                <w:rFonts w:ascii="Arial" w:hAnsi="Arial" w:cs="Arial"/>
                <w:highlight w:val="yellow"/>
              </w:rPr>
            </w:pPr>
            <w:r w:rsidRPr="00346662">
              <w:rPr>
                <w:rFonts w:ascii="Arial" w:hAnsi="Arial" w:cs="Arial"/>
              </w:rPr>
              <w:t>Zusätzlich sind die Filterkriterien des Status zu verwenden, i.d.R.: "Status" LIKE 'inBetrieb'</w:t>
            </w:r>
          </w:p>
        </w:tc>
      </w:tr>
      <w:tr w:rsidR="00CF0C81" w:rsidRPr="007354A1" w14:paraId="6B1F9180" w14:textId="77777777" w:rsidTr="00CF0C81">
        <w:trPr>
          <w:trHeight w:val="521"/>
        </w:trPr>
        <w:tc>
          <w:tcPr>
            <w:tcW w:w="2564" w:type="dxa"/>
          </w:tcPr>
          <w:p w14:paraId="74E43E9D" w14:textId="77777777" w:rsidR="00CF0C81" w:rsidRPr="008874B0" w:rsidRDefault="00CF0C81" w:rsidP="005D272D">
            <w:pPr>
              <w:pStyle w:val="Textkrper"/>
              <w:spacing w:beforeLines="60" w:before="144" w:afterLines="60" w:after="144"/>
              <w:ind w:left="142" w:right="142"/>
              <w:jc w:val="left"/>
            </w:pPr>
            <w:r w:rsidRPr="008874B0">
              <w:t>Sonderbauwerke</w:t>
            </w:r>
          </w:p>
          <w:p w14:paraId="734302AB" w14:textId="77777777" w:rsidR="00CF0C81" w:rsidRPr="008874B0" w:rsidRDefault="00CF0C81" w:rsidP="005D272D">
            <w:pPr>
              <w:spacing w:beforeLines="60" w:before="144" w:afterLines="60" w:after="144"/>
              <w:ind w:left="142" w:right="142"/>
              <w:jc w:val="left"/>
              <w:rPr>
                <w:szCs w:val="20"/>
              </w:rPr>
            </w:pPr>
            <w:r w:rsidRPr="008874B0">
              <w:rPr>
                <w:i/>
                <w:sz w:val="16"/>
              </w:rPr>
              <w:t>Übrige Sonderbauwerke (USB)</w:t>
            </w:r>
          </w:p>
        </w:tc>
        <w:tc>
          <w:tcPr>
            <w:tcW w:w="6084" w:type="dxa"/>
          </w:tcPr>
          <w:p w14:paraId="5E806800" w14:textId="77777777" w:rsidR="00346662" w:rsidRPr="008874B0" w:rsidRDefault="00CF0C81" w:rsidP="005D272D">
            <w:pPr>
              <w:pStyle w:val="Textkrper"/>
              <w:spacing w:beforeLines="60" w:before="144" w:afterLines="60" w:after="144"/>
              <w:ind w:left="142" w:right="142"/>
              <w:jc w:val="left"/>
              <w:rPr>
                <w:rFonts w:ascii="Arial" w:hAnsi="Arial" w:cs="Arial"/>
              </w:rPr>
            </w:pPr>
            <w:r w:rsidRPr="008874B0">
              <w:rPr>
                <w:rFonts w:ascii="Arial" w:hAnsi="Arial" w:cs="Arial"/>
              </w:rPr>
              <w:t xml:space="preserve">Momentan nicht Datenmodell implementiert. Die naheliegendste Filterfunktion lautet: </w:t>
            </w:r>
          </w:p>
          <w:p w14:paraId="6C41267C" w14:textId="7D1528C1" w:rsidR="00346662" w:rsidRPr="008874B0" w:rsidRDefault="00DA0F71" w:rsidP="00346662">
            <w:pPr>
              <w:pStyle w:val="Textkrper"/>
              <w:spacing w:beforeLines="60" w:before="144" w:afterLines="60" w:after="144"/>
              <w:ind w:left="142" w:right="142"/>
              <w:jc w:val="left"/>
              <w:rPr>
                <w:rFonts w:ascii="Arial" w:hAnsi="Arial" w:cs="Arial"/>
              </w:rPr>
            </w:pPr>
            <w:r w:rsidRPr="008874B0">
              <w:rPr>
                <w:rFonts w:ascii="Arial" w:hAnsi="Arial" w:cs="Arial"/>
              </w:rPr>
              <w:t xml:space="preserve">("Funktion" LIKE 'andere' </w:t>
            </w:r>
            <w:r w:rsidR="00346662" w:rsidRPr="008874B0">
              <w:rPr>
                <w:rFonts w:ascii="Arial" w:hAnsi="Arial" w:cs="Arial"/>
              </w:rPr>
              <w:t>OR "Funktion" LIKE 'Behandlungsanlage'</w:t>
            </w:r>
            <w:r w:rsidRPr="008874B0">
              <w:rPr>
                <w:rFonts w:ascii="Arial" w:hAnsi="Arial" w:cs="Arial"/>
              </w:rPr>
              <w:t xml:space="preserve"> OR "Funktion" LIKE 'unbekannt' OR "Funktion" LIKE 'Wirbelfallschacht' OR "Funktion" LIKE '%abscheider'</w:t>
            </w:r>
            <w:r w:rsidR="00346662" w:rsidRPr="008874B0">
              <w:rPr>
                <w:rFonts w:ascii="Arial" w:hAnsi="Arial" w:cs="Arial"/>
              </w:rPr>
              <w:t xml:space="preserve">) AND "FunktionHierarchisch" LIKE 'PAA' </w:t>
            </w:r>
          </w:p>
          <w:p w14:paraId="1A6E4641" w14:textId="77777777" w:rsidR="00346662" w:rsidRPr="008874B0" w:rsidRDefault="00346662" w:rsidP="00346662">
            <w:pPr>
              <w:pStyle w:val="Textkrper"/>
              <w:spacing w:beforeLines="60" w:before="144" w:afterLines="60" w:after="144"/>
              <w:ind w:left="142" w:right="142"/>
              <w:jc w:val="left"/>
              <w:rPr>
                <w:rFonts w:ascii="Arial" w:hAnsi="Arial" w:cs="Arial"/>
              </w:rPr>
            </w:pPr>
          </w:p>
          <w:p w14:paraId="6CCA6137" w14:textId="1389F1F9" w:rsidR="00CF0C81" w:rsidRPr="008874B0" w:rsidRDefault="00346662" w:rsidP="00346662">
            <w:pPr>
              <w:pStyle w:val="Textkrper"/>
              <w:spacing w:beforeLines="60" w:before="144" w:afterLines="60" w:after="144"/>
              <w:ind w:left="142" w:right="142"/>
              <w:jc w:val="left"/>
              <w:rPr>
                <w:rFonts w:ascii="Arial" w:hAnsi="Arial" w:cs="Arial"/>
              </w:rPr>
            </w:pPr>
            <w:r w:rsidRPr="008874B0">
              <w:rPr>
                <w:rFonts w:ascii="Arial" w:hAnsi="Arial" w:cs="Arial"/>
              </w:rPr>
              <w:t>Zusätzlich sind die Filterkriterien des Status zu verwenden, i.d.R.: "Status" LIKE 'inBetrieb'</w:t>
            </w:r>
          </w:p>
          <w:p w14:paraId="2B006801" w14:textId="77777777" w:rsidR="00CF0C81" w:rsidRPr="008874B0" w:rsidRDefault="00CF0C81" w:rsidP="005D272D">
            <w:pPr>
              <w:pStyle w:val="Textkrper"/>
              <w:spacing w:beforeLines="60" w:before="144" w:afterLines="60" w:after="144"/>
              <w:ind w:left="142" w:right="142"/>
              <w:jc w:val="left"/>
              <w:rPr>
                <w:rFonts w:ascii="Arial" w:hAnsi="Arial" w:cs="Arial"/>
              </w:rPr>
            </w:pPr>
          </w:p>
          <w:p w14:paraId="00D0F3A4" w14:textId="77777777" w:rsidR="00CF0C81" w:rsidRPr="008874B0" w:rsidRDefault="00CF0C81" w:rsidP="005D272D">
            <w:pPr>
              <w:pStyle w:val="Textkrper"/>
              <w:spacing w:beforeLines="60" w:before="144" w:afterLines="60" w:after="144"/>
              <w:ind w:left="142" w:right="142"/>
              <w:jc w:val="left"/>
              <w:rPr>
                <w:rFonts w:ascii="Arial" w:hAnsi="Arial" w:cs="Arial"/>
              </w:rPr>
            </w:pPr>
          </w:p>
        </w:tc>
      </w:tr>
      <w:tr w:rsidR="00CF0C81" w:rsidRPr="007354A1" w14:paraId="6BC10748" w14:textId="77777777" w:rsidTr="00CF0C81">
        <w:trPr>
          <w:trHeight w:val="521"/>
        </w:trPr>
        <w:tc>
          <w:tcPr>
            <w:tcW w:w="2564" w:type="dxa"/>
            <w:shd w:val="clear" w:color="auto" w:fill="D9D9D9" w:themeFill="background1" w:themeFillShade="D9"/>
          </w:tcPr>
          <w:p w14:paraId="351DBAD0" w14:textId="77777777" w:rsidR="00CF0C81" w:rsidRPr="00135BA0" w:rsidRDefault="00CF0C81" w:rsidP="005D272D">
            <w:pPr>
              <w:spacing w:beforeLines="60" w:before="144" w:afterLines="60" w:after="144"/>
              <w:ind w:left="142" w:right="142"/>
              <w:jc w:val="left"/>
              <w:rPr>
                <w:szCs w:val="20"/>
              </w:rPr>
            </w:pPr>
            <w:r w:rsidRPr="00135BA0">
              <w:rPr>
                <w:b/>
                <w:i/>
                <w:szCs w:val="20"/>
              </w:rPr>
              <w:t>Orientierungsinhalt</w:t>
            </w:r>
          </w:p>
        </w:tc>
        <w:tc>
          <w:tcPr>
            <w:tcW w:w="6084" w:type="dxa"/>
            <w:shd w:val="clear" w:color="auto" w:fill="D9D9D9" w:themeFill="background1" w:themeFillShade="D9"/>
          </w:tcPr>
          <w:p w14:paraId="50947E60" w14:textId="77777777" w:rsidR="00CF0C81" w:rsidRPr="00135BA0" w:rsidRDefault="00CF0C81" w:rsidP="005D272D">
            <w:pPr>
              <w:pStyle w:val="Textkrper"/>
              <w:spacing w:beforeLines="60" w:before="144" w:afterLines="60" w:after="144"/>
              <w:ind w:left="142" w:right="142"/>
              <w:jc w:val="left"/>
              <w:rPr>
                <w:rFonts w:ascii="Arial" w:hAnsi="Arial" w:cs="Arial"/>
              </w:rPr>
            </w:pPr>
          </w:p>
        </w:tc>
      </w:tr>
      <w:tr w:rsidR="00CF0C81" w:rsidRPr="007354A1" w14:paraId="163E56B6" w14:textId="77777777" w:rsidTr="00CF0C81">
        <w:trPr>
          <w:trHeight w:val="521"/>
        </w:trPr>
        <w:tc>
          <w:tcPr>
            <w:tcW w:w="2564" w:type="dxa"/>
          </w:tcPr>
          <w:p w14:paraId="7EDD6985" w14:textId="77777777" w:rsidR="00135BA0" w:rsidRPr="00135BA0" w:rsidRDefault="00364258" w:rsidP="00364258">
            <w:pPr>
              <w:pStyle w:val="Textkrper"/>
              <w:spacing w:beforeLines="60" w:before="144" w:afterLines="60" w:after="144"/>
              <w:ind w:left="142" w:right="142"/>
              <w:jc w:val="left"/>
            </w:pPr>
            <w:r w:rsidRPr="00135BA0">
              <w:t xml:space="preserve">Abwasserbehandlung ländlicher Raum (ALR) </w:t>
            </w:r>
          </w:p>
          <w:p w14:paraId="4FB104F6" w14:textId="3A9F31C1" w:rsidR="00CF0C81" w:rsidRPr="00135BA0" w:rsidRDefault="00BA1851" w:rsidP="00364258">
            <w:pPr>
              <w:pStyle w:val="Textkrper"/>
              <w:spacing w:beforeLines="60" w:before="144" w:afterLines="60" w:after="144"/>
              <w:ind w:left="142" w:right="142"/>
              <w:jc w:val="left"/>
              <w:rPr>
                <w:b/>
                <w:i/>
                <w:sz w:val="16"/>
              </w:rPr>
            </w:pPr>
            <w:r>
              <w:rPr>
                <w:i/>
                <w:sz w:val="16"/>
              </w:rPr>
              <w:t>Anschluss</w:t>
            </w:r>
            <w:r w:rsidR="00CF0C81" w:rsidRPr="00135BA0">
              <w:rPr>
                <w:i/>
                <w:sz w:val="16"/>
              </w:rPr>
              <w:t xml:space="preserve"> an öffentliche Kanalisation</w:t>
            </w:r>
          </w:p>
        </w:tc>
        <w:tc>
          <w:tcPr>
            <w:tcW w:w="6084" w:type="dxa"/>
          </w:tcPr>
          <w:p w14:paraId="3CE35D2B" w14:textId="77777777" w:rsidR="00364258" w:rsidRPr="00135BA0" w:rsidRDefault="00364258" w:rsidP="00364258">
            <w:pPr>
              <w:pStyle w:val="Textkrper"/>
              <w:spacing w:beforeLines="60" w:before="144" w:afterLines="60" w:after="144"/>
              <w:ind w:left="142" w:right="142"/>
              <w:jc w:val="left"/>
              <w:rPr>
                <w:rFonts w:ascii="Arial" w:hAnsi="Arial" w:cs="Arial"/>
              </w:rPr>
            </w:pPr>
            <w:r w:rsidRPr="00135BA0">
              <w:rPr>
                <w:rFonts w:ascii="Arial" w:hAnsi="Arial" w:cs="Arial"/>
              </w:rPr>
              <w:t>"Beseitigung_Ist" LIKE 'Anschluss_Kanalisation'  AND</w:t>
            </w:r>
          </w:p>
          <w:p w14:paraId="1DF8E281" w14:textId="797A00FA" w:rsidR="00CF0C81" w:rsidRPr="00135BA0" w:rsidRDefault="00364258" w:rsidP="00364258">
            <w:pPr>
              <w:pStyle w:val="Textkrper"/>
              <w:spacing w:beforeLines="60" w:before="144" w:afterLines="60" w:after="144"/>
              <w:ind w:left="142" w:right="142"/>
              <w:jc w:val="left"/>
              <w:rPr>
                <w:rFonts w:ascii="Arial" w:hAnsi="Arial" w:cs="Arial"/>
              </w:rPr>
            </w:pPr>
            <w:r w:rsidRPr="00135BA0">
              <w:rPr>
                <w:rFonts w:ascii="Arial" w:hAnsi="Arial" w:cs="Arial"/>
              </w:rPr>
              <w:t>"Sanierungsbedarf" LIKE 'nein'</w:t>
            </w:r>
          </w:p>
          <w:p w14:paraId="70161DEA" w14:textId="77777777" w:rsidR="00CF0C81" w:rsidRPr="00135BA0" w:rsidRDefault="00CF0C81" w:rsidP="005D272D">
            <w:pPr>
              <w:pStyle w:val="Textkrper"/>
              <w:spacing w:beforeLines="60" w:before="144" w:afterLines="60" w:after="144"/>
              <w:ind w:left="142" w:right="142"/>
              <w:jc w:val="left"/>
              <w:rPr>
                <w:rFonts w:ascii="Arial" w:hAnsi="Arial" w:cs="Arial"/>
              </w:rPr>
            </w:pPr>
          </w:p>
          <w:p w14:paraId="1B869CE9" w14:textId="77777777" w:rsidR="00CF0C81" w:rsidRPr="00135BA0" w:rsidRDefault="00CF0C81" w:rsidP="005D272D">
            <w:pPr>
              <w:pStyle w:val="Textkrper"/>
              <w:spacing w:beforeLines="60" w:before="144" w:afterLines="60" w:after="144"/>
              <w:ind w:left="142" w:right="142"/>
              <w:jc w:val="left"/>
              <w:rPr>
                <w:rFonts w:ascii="Arial" w:hAnsi="Arial" w:cs="Arial"/>
              </w:rPr>
            </w:pPr>
          </w:p>
        </w:tc>
      </w:tr>
      <w:tr w:rsidR="00CF0C81" w:rsidRPr="007354A1" w14:paraId="35590545" w14:textId="77777777" w:rsidTr="00CF0C81">
        <w:trPr>
          <w:trHeight w:val="521"/>
        </w:trPr>
        <w:tc>
          <w:tcPr>
            <w:tcW w:w="2564" w:type="dxa"/>
          </w:tcPr>
          <w:p w14:paraId="3A3BF2EA" w14:textId="77777777" w:rsidR="00135BA0" w:rsidRPr="00135BA0" w:rsidRDefault="00364258" w:rsidP="005D272D">
            <w:pPr>
              <w:spacing w:beforeLines="60" w:before="144" w:afterLines="60" w:after="144"/>
              <w:ind w:left="142" w:right="142"/>
              <w:jc w:val="left"/>
            </w:pPr>
            <w:r w:rsidRPr="00135BA0">
              <w:lastRenderedPageBreak/>
              <w:t xml:space="preserve">Abwasserbehandlung ländlicher Raum (ALR) </w:t>
            </w:r>
          </w:p>
          <w:p w14:paraId="0FCC1FD9" w14:textId="0A8F65AA" w:rsidR="00CF0C81" w:rsidRPr="00135BA0" w:rsidRDefault="00CF0C81" w:rsidP="005D272D">
            <w:pPr>
              <w:spacing w:beforeLines="60" w:before="144" w:afterLines="60" w:after="144"/>
              <w:ind w:left="142" w:right="142"/>
              <w:jc w:val="left"/>
              <w:rPr>
                <w:szCs w:val="20"/>
              </w:rPr>
            </w:pPr>
            <w:r w:rsidRPr="00135BA0">
              <w:rPr>
                <w:i/>
                <w:sz w:val="16"/>
              </w:rPr>
              <w:t>Häusliches Abwasser in Grube</w:t>
            </w:r>
          </w:p>
        </w:tc>
        <w:tc>
          <w:tcPr>
            <w:tcW w:w="6084" w:type="dxa"/>
          </w:tcPr>
          <w:p w14:paraId="6DF180DE" w14:textId="09243A36" w:rsidR="00CF0C81" w:rsidRPr="00135BA0" w:rsidRDefault="00364258" w:rsidP="00364258">
            <w:pPr>
              <w:pStyle w:val="Textkrper"/>
              <w:spacing w:beforeLines="60" w:before="144" w:afterLines="60" w:after="144"/>
              <w:ind w:left="142" w:right="142"/>
              <w:jc w:val="left"/>
              <w:rPr>
                <w:rFonts w:ascii="Arial" w:hAnsi="Arial" w:cs="Arial"/>
              </w:rPr>
            </w:pPr>
            <w:r w:rsidRPr="00135BA0">
              <w:rPr>
                <w:rFonts w:ascii="Arial" w:hAnsi="Arial" w:cs="Arial"/>
              </w:rPr>
              <w:t>("Beseitigung_Ist" LIKE 'AbflussloseGrube' OR "Beseitigung_Ist" LIKE 'Abwasserfaulraum' OR "Beseitigung_Ist" LIKE 'Faulgrube' OR "Beseitigung_Ist" LIKE 'Klaergrube') AND "Sanierungsbedarf" LIKE 'nein'</w:t>
            </w:r>
          </w:p>
          <w:p w14:paraId="64E9A9E0" w14:textId="77777777" w:rsidR="00CF0C81" w:rsidRPr="00135BA0" w:rsidRDefault="00CF0C81" w:rsidP="005D272D">
            <w:pPr>
              <w:pStyle w:val="Textkrper"/>
              <w:spacing w:beforeLines="60" w:before="144" w:afterLines="60" w:after="144"/>
              <w:ind w:left="142" w:right="142"/>
              <w:jc w:val="left"/>
              <w:rPr>
                <w:rFonts w:ascii="Arial" w:hAnsi="Arial" w:cs="Arial"/>
              </w:rPr>
            </w:pPr>
          </w:p>
          <w:p w14:paraId="7326DF7F" w14:textId="77777777" w:rsidR="00CF0C81" w:rsidRPr="00135BA0" w:rsidRDefault="00CF0C81" w:rsidP="005D272D">
            <w:pPr>
              <w:pStyle w:val="Textkrper"/>
              <w:spacing w:beforeLines="60" w:before="144" w:afterLines="60" w:after="144"/>
              <w:ind w:left="142" w:right="142"/>
              <w:jc w:val="left"/>
              <w:rPr>
                <w:rFonts w:ascii="Arial" w:hAnsi="Arial" w:cs="Arial"/>
              </w:rPr>
            </w:pPr>
          </w:p>
        </w:tc>
      </w:tr>
      <w:tr w:rsidR="00CF0C81" w:rsidRPr="007354A1" w14:paraId="122A8D0C" w14:textId="77777777" w:rsidTr="00CF0C81">
        <w:trPr>
          <w:trHeight w:val="521"/>
        </w:trPr>
        <w:tc>
          <w:tcPr>
            <w:tcW w:w="2564" w:type="dxa"/>
          </w:tcPr>
          <w:p w14:paraId="3B5E2158" w14:textId="77777777" w:rsidR="00135BA0" w:rsidRPr="00135BA0" w:rsidRDefault="00364258" w:rsidP="005D272D">
            <w:pPr>
              <w:spacing w:beforeLines="60" w:before="144" w:afterLines="60" w:after="144"/>
              <w:ind w:left="142" w:right="142"/>
              <w:jc w:val="left"/>
            </w:pPr>
            <w:r w:rsidRPr="00135BA0">
              <w:t xml:space="preserve">Abwasserbehandlung ländlicher Raum (ALR) </w:t>
            </w:r>
          </w:p>
          <w:p w14:paraId="3AC4EDC8" w14:textId="2C079EA6" w:rsidR="00CF0C81" w:rsidRPr="00135BA0" w:rsidRDefault="00CF0C81" w:rsidP="005D272D">
            <w:pPr>
              <w:spacing w:beforeLines="60" w:before="144" w:afterLines="60" w:after="144"/>
              <w:ind w:left="142" w:right="142"/>
              <w:jc w:val="left"/>
              <w:rPr>
                <w:szCs w:val="20"/>
              </w:rPr>
            </w:pPr>
            <w:r w:rsidRPr="00135BA0">
              <w:rPr>
                <w:i/>
                <w:sz w:val="16"/>
              </w:rPr>
              <w:t>Häusliches Abwasser in Grube mit erforderlicher Massnahme</w:t>
            </w:r>
          </w:p>
        </w:tc>
        <w:tc>
          <w:tcPr>
            <w:tcW w:w="6084" w:type="dxa"/>
          </w:tcPr>
          <w:p w14:paraId="6A8C4445" w14:textId="77777777" w:rsidR="00CF0C81" w:rsidRDefault="00C62793" w:rsidP="00C62793">
            <w:pPr>
              <w:pStyle w:val="Textkrper"/>
              <w:spacing w:beforeLines="60" w:before="144" w:afterLines="60" w:after="144"/>
              <w:ind w:left="142" w:right="142"/>
              <w:jc w:val="left"/>
              <w:rPr>
                <w:rFonts w:ascii="Arial" w:hAnsi="Arial" w:cs="Arial"/>
              </w:rPr>
            </w:pPr>
            <w:r w:rsidRPr="00135BA0">
              <w:rPr>
                <w:rFonts w:ascii="Arial" w:hAnsi="Arial" w:cs="Arial"/>
              </w:rPr>
              <w:t>("Beseitigung_Ist" LIKE 'AbflussloseGrube' OR "Beseitigung_Ist" LIKE 'Abwasserfaulraum' OR "Beseitigung_Ist" LIKE 'Faulgrube' OR "Beseitigung_Ist" LIKE 'Klaergrube') AND "Sanierungsbedarf" LIKE 'ja'</w:t>
            </w:r>
          </w:p>
          <w:p w14:paraId="1627DBDE" w14:textId="53407318" w:rsidR="00DD021B" w:rsidRPr="00135BA0" w:rsidRDefault="00DD021B" w:rsidP="00C62793">
            <w:pPr>
              <w:pStyle w:val="Textkrper"/>
              <w:spacing w:beforeLines="60" w:before="144" w:afterLines="60" w:after="144"/>
              <w:ind w:left="142" w:right="142"/>
              <w:jc w:val="left"/>
              <w:rPr>
                <w:rFonts w:ascii="Arial" w:hAnsi="Arial" w:cs="Arial"/>
              </w:rPr>
            </w:pPr>
          </w:p>
        </w:tc>
      </w:tr>
      <w:tr w:rsidR="00CF0C81" w:rsidRPr="007354A1" w14:paraId="1D11F077" w14:textId="77777777" w:rsidTr="00CF0C81">
        <w:trPr>
          <w:trHeight w:val="521"/>
        </w:trPr>
        <w:tc>
          <w:tcPr>
            <w:tcW w:w="2564" w:type="dxa"/>
          </w:tcPr>
          <w:p w14:paraId="1F27D613" w14:textId="77777777" w:rsidR="00135BA0" w:rsidRPr="00135BA0" w:rsidRDefault="00364258" w:rsidP="005D272D">
            <w:pPr>
              <w:spacing w:beforeLines="60" w:before="144" w:afterLines="60" w:after="144"/>
              <w:ind w:left="142" w:right="142"/>
              <w:jc w:val="left"/>
            </w:pPr>
            <w:r w:rsidRPr="00135BA0">
              <w:t xml:space="preserve">Abwasserbehandlung ländlicher Raum (ALR) </w:t>
            </w:r>
          </w:p>
          <w:p w14:paraId="7795F25C" w14:textId="2EAC32DB" w:rsidR="00CF0C81" w:rsidRPr="00135BA0" w:rsidRDefault="00CF0C81" w:rsidP="005D272D">
            <w:pPr>
              <w:spacing w:beforeLines="60" w:before="144" w:afterLines="60" w:after="144"/>
              <w:ind w:left="142" w:right="142"/>
              <w:jc w:val="left"/>
              <w:rPr>
                <w:szCs w:val="20"/>
              </w:rPr>
            </w:pPr>
            <w:r w:rsidRPr="00135BA0">
              <w:rPr>
                <w:i/>
                <w:sz w:val="16"/>
              </w:rPr>
              <w:t>Häusliches Abwasser wird landwirtschaftlich verwertet</w:t>
            </w:r>
          </w:p>
        </w:tc>
        <w:tc>
          <w:tcPr>
            <w:tcW w:w="6084" w:type="dxa"/>
          </w:tcPr>
          <w:p w14:paraId="12CADFDF" w14:textId="77777777" w:rsidR="00C62793" w:rsidRPr="00135BA0" w:rsidRDefault="00C62793" w:rsidP="00C62793">
            <w:pPr>
              <w:pStyle w:val="Textkrper"/>
              <w:spacing w:beforeLines="60" w:before="144" w:afterLines="60" w:after="144"/>
              <w:ind w:left="142" w:right="142"/>
              <w:jc w:val="left"/>
              <w:rPr>
                <w:rFonts w:ascii="Arial" w:hAnsi="Arial" w:cs="Arial"/>
              </w:rPr>
            </w:pPr>
            <w:r w:rsidRPr="00135BA0">
              <w:rPr>
                <w:rFonts w:ascii="Arial" w:hAnsi="Arial" w:cs="Arial"/>
              </w:rPr>
              <w:t xml:space="preserve"> "Beseitigung_Ist" LIKE 'Guellegrube' AND</w:t>
            </w:r>
          </w:p>
          <w:p w14:paraId="3948131C" w14:textId="0BFB1821" w:rsidR="00CF0C81" w:rsidRPr="00135BA0" w:rsidRDefault="00C62793" w:rsidP="00C62793">
            <w:pPr>
              <w:pStyle w:val="Textkrper"/>
              <w:spacing w:beforeLines="60" w:before="144" w:afterLines="60" w:after="144"/>
              <w:ind w:left="142" w:right="142"/>
              <w:jc w:val="left"/>
              <w:rPr>
                <w:rFonts w:ascii="Arial" w:hAnsi="Arial" w:cs="Arial"/>
              </w:rPr>
            </w:pPr>
            <w:r w:rsidRPr="00135BA0">
              <w:rPr>
                <w:rFonts w:ascii="Arial" w:hAnsi="Arial" w:cs="Arial"/>
              </w:rPr>
              <w:t>"Sanierungsbedarf" LIKE 'nein'</w:t>
            </w:r>
          </w:p>
        </w:tc>
      </w:tr>
      <w:tr w:rsidR="00CF0C81" w:rsidRPr="007354A1" w14:paraId="63D68E28" w14:textId="77777777" w:rsidTr="00CF0C81">
        <w:trPr>
          <w:trHeight w:val="521"/>
        </w:trPr>
        <w:tc>
          <w:tcPr>
            <w:tcW w:w="2564" w:type="dxa"/>
          </w:tcPr>
          <w:p w14:paraId="0346E0EA" w14:textId="77777777" w:rsidR="00135BA0" w:rsidRPr="00135BA0" w:rsidRDefault="00364258" w:rsidP="005D272D">
            <w:pPr>
              <w:spacing w:beforeLines="60" w:before="144" w:afterLines="60" w:after="144"/>
              <w:ind w:left="142" w:right="142"/>
              <w:jc w:val="left"/>
            </w:pPr>
            <w:r w:rsidRPr="00135BA0">
              <w:t xml:space="preserve">Abwasserbehandlung ländlicher Raum (ALR) </w:t>
            </w:r>
          </w:p>
          <w:p w14:paraId="223880F3" w14:textId="60644F66" w:rsidR="00CF0C81" w:rsidRPr="00135BA0" w:rsidRDefault="00CF0C81" w:rsidP="005D272D">
            <w:pPr>
              <w:spacing w:beforeLines="60" w:before="144" w:afterLines="60" w:after="144"/>
              <w:ind w:left="142" w:right="142"/>
              <w:jc w:val="left"/>
              <w:rPr>
                <w:szCs w:val="20"/>
              </w:rPr>
            </w:pPr>
            <w:r w:rsidRPr="00135BA0">
              <w:rPr>
                <w:i/>
                <w:sz w:val="16"/>
              </w:rPr>
              <w:t>Häusliches Abwasser wird landwirtschaftlich verwertet mit erforderlicher Massnahme</w:t>
            </w:r>
          </w:p>
        </w:tc>
        <w:tc>
          <w:tcPr>
            <w:tcW w:w="6084" w:type="dxa"/>
          </w:tcPr>
          <w:p w14:paraId="07DACD45" w14:textId="77777777" w:rsidR="00C62793" w:rsidRPr="00135BA0" w:rsidRDefault="00C62793" w:rsidP="00C62793">
            <w:pPr>
              <w:pStyle w:val="Textkrper"/>
              <w:spacing w:beforeLines="60" w:before="144" w:afterLines="60" w:after="144"/>
              <w:ind w:left="142" w:right="142"/>
              <w:jc w:val="left"/>
              <w:rPr>
                <w:rFonts w:ascii="Arial" w:hAnsi="Arial" w:cs="Arial"/>
              </w:rPr>
            </w:pPr>
            <w:r w:rsidRPr="00135BA0">
              <w:rPr>
                <w:rFonts w:ascii="Arial" w:hAnsi="Arial" w:cs="Arial"/>
              </w:rPr>
              <w:t xml:space="preserve"> "Beseitigung_Ist" LIKE 'Guellegrube' AND</w:t>
            </w:r>
          </w:p>
          <w:p w14:paraId="4406C2F3" w14:textId="77777777" w:rsidR="00CF0C81" w:rsidRDefault="00C62793" w:rsidP="00C62793">
            <w:pPr>
              <w:pStyle w:val="Textkrper"/>
              <w:spacing w:beforeLines="60" w:before="144" w:afterLines="60" w:after="144"/>
              <w:ind w:left="142" w:right="142"/>
              <w:jc w:val="left"/>
              <w:rPr>
                <w:rFonts w:ascii="Arial" w:hAnsi="Arial" w:cs="Arial"/>
              </w:rPr>
            </w:pPr>
            <w:r w:rsidRPr="00135BA0">
              <w:rPr>
                <w:rFonts w:ascii="Arial" w:hAnsi="Arial" w:cs="Arial"/>
              </w:rPr>
              <w:t>"Sanierungsbedarf" LIKE 'ja'</w:t>
            </w:r>
          </w:p>
          <w:p w14:paraId="3D39C12D" w14:textId="77777777" w:rsidR="00DD021B" w:rsidRDefault="00DD021B" w:rsidP="00C62793">
            <w:pPr>
              <w:pStyle w:val="Textkrper"/>
              <w:spacing w:beforeLines="60" w:before="144" w:afterLines="60" w:after="144"/>
              <w:ind w:left="142" w:right="142"/>
              <w:jc w:val="left"/>
              <w:rPr>
                <w:rFonts w:ascii="Arial" w:hAnsi="Arial" w:cs="Arial"/>
              </w:rPr>
            </w:pPr>
          </w:p>
          <w:p w14:paraId="46E5400A" w14:textId="6C849694" w:rsidR="00DD021B" w:rsidRPr="00135BA0" w:rsidRDefault="00DD021B" w:rsidP="00DD021B">
            <w:pPr>
              <w:pStyle w:val="Textkrper"/>
              <w:spacing w:beforeLines="60" w:before="144" w:afterLines="60" w:after="144"/>
              <w:ind w:right="142"/>
              <w:jc w:val="left"/>
              <w:rPr>
                <w:rFonts w:ascii="Arial" w:hAnsi="Arial" w:cs="Arial"/>
              </w:rPr>
            </w:pPr>
          </w:p>
        </w:tc>
      </w:tr>
      <w:tr w:rsidR="00CF0C81" w:rsidRPr="007354A1" w14:paraId="456067A1" w14:textId="77777777" w:rsidTr="00CF0C81">
        <w:trPr>
          <w:trHeight w:val="521"/>
        </w:trPr>
        <w:tc>
          <w:tcPr>
            <w:tcW w:w="2564" w:type="dxa"/>
          </w:tcPr>
          <w:p w14:paraId="17B067C6" w14:textId="77777777" w:rsidR="00135BA0" w:rsidRPr="00135BA0" w:rsidRDefault="00364258" w:rsidP="005D272D">
            <w:pPr>
              <w:pStyle w:val="Textkrper"/>
              <w:spacing w:beforeLines="60" w:before="144" w:afterLines="60" w:after="144"/>
              <w:ind w:left="142" w:right="142"/>
              <w:jc w:val="left"/>
            </w:pPr>
            <w:r w:rsidRPr="00135BA0">
              <w:t xml:space="preserve">Abwasserbehandlung ländlicher Raum (ALR) </w:t>
            </w:r>
          </w:p>
          <w:p w14:paraId="39187C28" w14:textId="6761380E" w:rsidR="00CF0C81" w:rsidRPr="00135BA0" w:rsidRDefault="00CF0C81" w:rsidP="005D272D">
            <w:pPr>
              <w:pStyle w:val="Textkrper"/>
              <w:spacing w:beforeLines="60" w:before="144" w:afterLines="60" w:after="144"/>
              <w:ind w:left="142" w:right="142"/>
              <w:jc w:val="left"/>
            </w:pPr>
            <w:r w:rsidRPr="00135BA0">
              <w:rPr>
                <w:i/>
                <w:sz w:val="16"/>
              </w:rPr>
              <w:t>Kleinkläranlage</w:t>
            </w:r>
          </w:p>
        </w:tc>
        <w:tc>
          <w:tcPr>
            <w:tcW w:w="6084" w:type="dxa"/>
          </w:tcPr>
          <w:p w14:paraId="1B394595" w14:textId="77777777" w:rsidR="00C62793" w:rsidRPr="00135BA0" w:rsidRDefault="00C62793" w:rsidP="00C62793">
            <w:pPr>
              <w:pStyle w:val="Textkrper"/>
              <w:spacing w:beforeLines="60" w:before="144" w:afterLines="60" w:after="144"/>
              <w:ind w:left="142" w:right="142"/>
              <w:jc w:val="left"/>
              <w:rPr>
                <w:rFonts w:ascii="Arial" w:hAnsi="Arial" w:cs="Arial"/>
              </w:rPr>
            </w:pPr>
            <w:r w:rsidRPr="00135BA0">
              <w:rPr>
                <w:rFonts w:ascii="Arial" w:hAnsi="Arial" w:cs="Arial"/>
              </w:rPr>
              <w:t>"Beseitigung_Ist" LIKE 'KLARA' AND</w:t>
            </w:r>
          </w:p>
          <w:p w14:paraId="29FC7459" w14:textId="7F2F22CB" w:rsidR="00CF0C81" w:rsidRPr="00135BA0" w:rsidRDefault="00C62793" w:rsidP="00C62793">
            <w:pPr>
              <w:pStyle w:val="Textkrper"/>
              <w:spacing w:beforeLines="60" w:before="144" w:afterLines="60" w:after="144"/>
              <w:ind w:left="142" w:right="142"/>
              <w:jc w:val="left"/>
              <w:rPr>
                <w:rFonts w:ascii="Arial" w:hAnsi="Arial" w:cs="Arial"/>
              </w:rPr>
            </w:pPr>
            <w:r w:rsidRPr="00135BA0">
              <w:rPr>
                <w:rFonts w:ascii="Arial" w:hAnsi="Arial" w:cs="Arial"/>
              </w:rPr>
              <w:t>"Sanierungsbedarf" LIKE 'nein'</w:t>
            </w:r>
          </w:p>
          <w:p w14:paraId="550840D7" w14:textId="77777777" w:rsidR="00CF0C81" w:rsidRPr="00135BA0" w:rsidRDefault="00CF0C81" w:rsidP="005D272D">
            <w:pPr>
              <w:pStyle w:val="Textkrper"/>
              <w:spacing w:beforeLines="60" w:before="144" w:afterLines="60" w:after="144"/>
              <w:ind w:left="142" w:right="142"/>
              <w:jc w:val="left"/>
              <w:rPr>
                <w:rFonts w:ascii="Arial" w:hAnsi="Arial" w:cs="Arial"/>
              </w:rPr>
            </w:pPr>
          </w:p>
          <w:p w14:paraId="38AC4F06" w14:textId="77777777" w:rsidR="00CF0C81" w:rsidRPr="00135BA0" w:rsidRDefault="00CF0C81" w:rsidP="005D272D">
            <w:pPr>
              <w:pStyle w:val="Textkrper"/>
              <w:spacing w:beforeLines="60" w:before="144" w:afterLines="60" w:after="144"/>
              <w:ind w:left="142" w:right="142"/>
              <w:jc w:val="left"/>
              <w:rPr>
                <w:rFonts w:ascii="Arial" w:hAnsi="Arial" w:cs="Arial"/>
              </w:rPr>
            </w:pPr>
          </w:p>
        </w:tc>
      </w:tr>
      <w:tr w:rsidR="00CF0C81" w:rsidRPr="007354A1" w14:paraId="78F93C67" w14:textId="77777777" w:rsidTr="00CF0C81">
        <w:trPr>
          <w:trHeight w:val="521"/>
        </w:trPr>
        <w:tc>
          <w:tcPr>
            <w:tcW w:w="2564" w:type="dxa"/>
          </w:tcPr>
          <w:p w14:paraId="18F41AF9" w14:textId="77777777" w:rsidR="005A7F52" w:rsidRPr="00135BA0" w:rsidRDefault="005A7F52" w:rsidP="005A7F52">
            <w:pPr>
              <w:pStyle w:val="Textkrper"/>
              <w:spacing w:beforeLines="60" w:before="144" w:afterLines="60" w:after="144"/>
              <w:ind w:left="142" w:right="142"/>
              <w:jc w:val="left"/>
            </w:pPr>
            <w:r w:rsidRPr="00135BA0">
              <w:t xml:space="preserve">Abwasserbehandlung ländlicher Raum (ALR) </w:t>
            </w:r>
          </w:p>
          <w:p w14:paraId="1E746C26" w14:textId="0EC81127" w:rsidR="00CF0C81" w:rsidRPr="00135BA0" w:rsidRDefault="00DD021B" w:rsidP="005D272D">
            <w:pPr>
              <w:pStyle w:val="Textkrper"/>
              <w:spacing w:beforeLines="60" w:before="144" w:afterLines="60" w:after="144"/>
              <w:ind w:left="142" w:right="142"/>
              <w:jc w:val="left"/>
            </w:pPr>
            <w:r>
              <w:rPr>
                <w:i/>
                <w:sz w:val="16"/>
              </w:rPr>
              <w:t>Andere</w:t>
            </w:r>
          </w:p>
        </w:tc>
        <w:tc>
          <w:tcPr>
            <w:tcW w:w="6084" w:type="dxa"/>
          </w:tcPr>
          <w:p w14:paraId="51B8E9E0" w14:textId="77777777" w:rsidR="00DD021B" w:rsidRPr="00DD021B" w:rsidRDefault="00DD021B" w:rsidP="00DD021B">
            <w:pPr>
              <w:pStyle w:val="Textkrper"/>
              <w:spacing w:beforeLines="60" w:before="144" w:afterLines="60" w:after="144"/>
              <w:ind w:left="142" w:right="142"/>
              <w:jc w:val="left"/>
              <w:rPr>
                <w:rFonts w:ascii="Arial" w:hAnsi="Arial" w:cs="Arial"/>
              </w:rPr>
            </w:pPr>
            <w:r w:rsidRPr="00DD021B">
              <w:rPr>
                <w:rFonts w:ascii="Arial" w:hAnsi="Arial" w:cs="Arial"/>
              </w:rPr>
              <w:t>("Beseitigung_Ist" LIKE 'andere' OR "Beseitigung_Ist" LIKE 'Abflusslose_Toilette') AND</w:t>
            </w:r>
          </w:p>
          <w:p w14:paraId="7DF958B0" w14:textId="3DF108B9" w:rsidR="00CF0C81" w:rsidRPr="00135BA0" w:rsidRDefault="00DD021B" w:rsidP="00DD021B">
            <w:pPr>
              <w:pStyle w:val="Textkrper"/>
              <w:spacing w:beforeLines="60" w:before="144" w:afterLines="60" w:after="144"/>
              <w:ind w:left="142" w:right="142"/>
              <w:jc w:val="left"/>
              <w:rPr>
                <w:rFonts w:ascii="Arial" w:hAnsi="Arial" w:cs="Arial"/>
              </w:rPr>
            </w:pPr>
            <w:r w:rsidRPr="00DD021B">
              <w:rPr>
                <w:rFonts w:ascii="Arial" w:hAnsi="Arial" w:cs="Arial"/>
              </w:rPr>
              <w:t>"Sanierungsbedarf" LIKE 'nein'</w:t>
            </w:r>
          </w:p>
          <w:p w14:paraId="61CC62DA" w14:textId="77777777" w:rsidR="00CF0C81" w:rsidRPr="00135BA0" w:rsidRDefault="00CF0C81" w:rsidP="005D272D">
            <w:pPr>
              <w:pStyle w:val="Textkrper"/>
              <w:spacing w:beforeLines="60" w:before="144" w:afterLines="60" w:after="144"/>
              <w:ind w:left="142" w:right="142"/>
              <w:jc w:val="left"/>
              <w:rPr>
                <w:rFonts w:ascii="Arial" w:hAnsi="Arial" w:cs="Arial"/>
              </w:rPr>
            </w:pPr>
          </w:p>
        </w:tc>
      </w:tr>
      <w:tr w:rsidR="00DD021B" w:rsidRPr="007354A1" w14:paraId="2B6E34FA" w14:textId="77777777" w:rsidTr="00CF0C81">
        <w:trPr>
          <w:trHeight w:val="521"/>
        </w:trPr>
        <w:tc>
          <w:tcPr>
            <w:tcW w:w="2564" w:type="dxa"/>
          </w:tcPr>
          <w:p w14:paraId="6ACFE541" w14:textId="77777777" w:rsidR="00DD021B" w:rsidRPr="00135BA0" w:rsidRDefault="00DD021B" w:rsidP="00DD021B">
            <w:pPr>
              <w:pStyle w:val="Textkrper"/>
              <w:spacing w:beforeLines="60" w:before="144" w:afterLines="60" w:after="144"/>
              <w:ind w:left="142" w:right="142"/>
              <w:jc w:val="left"/>
            </w:pPr>
            <w:r w:rsidRPr="00135BA0">
              <w:t xml:space="preserve">Abwasserbehandlung ländlicher Raum (ALR) </w:t>
            </w:r>
          </w:p>
          <w:p w14:paraId="533C50EA" w14:textId="4A10F9D1" w:rsidR="00DD021B" w:rsidRPr="00135BA0" w:rsidRDefault="00DD021B" w:rsidP="00DD021B">
            <w:pPr>
              <w:pStyle w:val="Textkrper"/>
              <w:spacing w:beforeLines="60" w:before="144" w:afterLines="60" w:after="144"/>
              <w:ind w:left="142" w:right="142"/>
              <w:jc w:val="left"/>
            </w:pPr>
            <w:r>
              <w:rPr>
                <w:i/>
                <w:sz w:val="16"/>
              </w:rPr>
              <w:t>Kein Abwasseranfall</w:t>
            </w:r>
          </w:p>
        </w:tc>
        <w:tc>
          <w:tcPr>
            <w:tcW w:w="6084" w:type="dxa"/>
          </w:tcPr>
          <w:p w14:paraId="2D86B211" w14:textId="530DE95F" w:rsidR="00DD021B" w:rsidRPr="00DD021B" w:rsidRDefault="00DD021B" w:rsidP="00DD021B">
            <w:pPr>
              <w:pStyle w:val="Textkrper"/>
              <w:spacing w:beforeLines="60" w:before="144" w:afterLines="60" w:after="144"/>
              <w:ind w:left="142" w:right="142"/>
              <w:jc w:val="left"/>
              <w:rPr>
                <w:rFonts w:ascii="Arial" w:hAnsi="Arial" w:cs="Arial"/>
              </w:rPr>
            </w:pPr>
            <w:r w:rsidRPr="00DD021B">
              <w:rPr>
                <w:rFonts w:ascii="Arial" w:hAnsi="Arial" w:cs="Arial"/>
              </w:rPr>
              <w:t>"Beseitigung_Ist" LIKE 'kein_Abwasseranfall' AND</w:t>
            </w:r>
          </w:p>
          <w:p w14:paraId="49B7D555" w14:textId="2369F963" w:rsidR="00DD021B" w:rsidRPr="00135BA0" w:rsidRDefault="00DD021B" w:rsidP="00DD021B">
            <w:pPr>
              <w:pStyle w:val="Textkrper"/>
              <w:spacing w:beforeLines="60" w:before="144" w:afterLines="60" w:after="144"/>
              <w:ind w:left="142" w:right="142"/>
              <w:jc w:val="left"/>
              <w:rPr>
                <w:rFonts w:ascii="Arial" w:hAnsi="Arial" w:cs="Arial"/>
              </w:rPr>
            </w:pPr>
            <w:r w:rsidRPr="00DD021B">
              <w:rPr>
                <w:rFonts w:ascii="Arial" w:hAnsi="Arial" w:cs="Arial"/>
              </w:rPr>
              <w:t>"Sanierungsbedarf" LIKE 'nein'</w:t>
            </w:r>
          </w:p>
          <w:p w14:paraId="4A0D3913" w14:textId="77777777" w:rsidR="00DD021B" w:rsidRDefault="00DD021B" w:rsidP="00DD021B">
            <w:pPr>
              <w:pStyle w:val="Textkrper"/>
              <w:spacing w:beforeLines="60" w:before="144" w:afterLines="60" w:after="144"/>
              <w:ind w:left="142" w:right="142"/>
              <w:jc w:val="left"/>
              <w:rPr>
                <w:rFonts w:ascii="Arial" w:hAnsi="Arial" w:cs="Arial"/>
              </w:rPr>
            </w:pPr>
          </w:p>
          <w:p w14:paraId="4BF90629" w14:textId="0B8A0C79" w:rsidR="00DD021B" w:rsidRPr="00135BA0" w:rsidRDefault="00DD021B" w:rsidP="00DD021B">
            <w:pPr>
              <w:pStyle w:val="Textkrper"/>
              <w:spacing w:beforeLines="60" w:before="144" w:afterLines="60" w:after="144"/>
              <w:ind w:left="142" w:right="142"/>
              <w:jc w:val="left"/>
              <w:rPr>
                <w:rFonts w:ascii="Arial" w:hAnsi="Arial" w:cs="Arial"/>
              </w:rPr>
            </w:pPr>
          </w:p>
        </w:tc>
      </w:tr>
      <w:tr w:rsidR="00DD021B" w:rsidRPr="007354A1" w14:paraId="60956E00" w14:textId="77777777" w:rsidTr="00CF0C81">
        <w:trPr>
          <w:trHeight w:val="183"/>
        </w:trPr>
        <w:tc>
          <w:tcPr>
            <w:tcW w:w="2564" w:type="dxa"/>
            <w:shd w:val="clear" w:color="auto" w:fill="D9D9D9" w:themeFill="background1" w:themeFillShade="D9"/>
          </w:tcPr>
          <w:p w14:paraId="0C8F3B40" w14:textId="77777777" w:rsidR="00DD021B" w:rsidRPr="00135BA0" w:rsidRDefault="00DD021B" w:rsidP="00DD021B">
            <w:pPr>
              <w:spacing w:beforeLines="60" w:before="144" w:afterLines="60" w:after="144"/>
              <w:ind w:left="142" w:right="142"/>
              <w:jc w:val="left"/>
              <w:rPr>
                <w:sz w:val="8"/>
                <w:szCs w:val="8"/>
              </w:rPr>
            </w:pPr>
          </w:p>
        </w:tc>
        <w:tc>
          <w:tcPr>
            <w:tcW w:w="6084" w:type="dxa"/>
            <w:shd w:val="clear" w:color="auto" w:fill="D9D9D9" w:themeFill="background1" w:themeFillShade="D9"/>
          </w:tcPr>
          <w:p w14:paraId="6DE0B53A" w14:textId="77777777" w:rsidR="00DD021B" w:rsidRPr="00135BA0" w:rsidRDefault="00DD021B" w:rsidP="00DD021B">
            <w:pPr>
              <w:pStyle w:val="Textkrper"/>
              <w:spacing w:beforeLines="60" w:before="144" w:afterLines="60" w:after="144"/>
              <w:ind w:left="142" w:right="142"/>
              <w:jc w:val="left"/>
              <w:rPr>
                <w:rFonts w:ascii="Arial" w:hAnsi="Arial" w:cs="Arial"/>
              </w:rPr>
            </w:pPr>
          </w:p>
        </w:tc>
      </w:tr>
      <w:tr w:rsidR="00DD021B" w:rsidRPr="007354A1" w14:paraId="12A01F32" w14:textId="77777777" w:rsidTr="00CF0C81">
        <w:trPr>
          <w:trHeight w:val="183"/>
        </w:trPr>
        <w:tc>
          <w:tcPr>
            <w:tcW w:w="2564" w:type="dxa"/>
            <w:shd w:val="clear" w:color="auto" w:fill="auto"/>
          </w:tcPr>
          <w:p w14:paraId="5FA9E09F" w14:textId="2C66A4BC" w:rsidR="00DD021B" w:rsidRPr="00984B87" w:rsidRDefault="00DD021B" w:rsidP="00DD021B">
            <w:pPr>
              <w:pStyle w:val="Textkrper"/>
              <w:spacing w:beforeLines="60" w:before="144" w:afterLines="60" w:after="144"/>
              <w:ind w:left="142" w:right="142"/>
              <w:jc w:val="left"/>
            </w:pPr>
            <w:r w:rsidRPr="00984B87">
              <w:lastRenderedPageBreak/>
              <w:t>Bauzone/Reservezone</w:t>
            </w:r>
          </w:p>
        </w:tc>
        <w:tc>
          <w:tcPr>
            <w:tcW w:w="6084" w:type="dxa"/>
            <w:shd w:val="clear" w:color="auto" w:fill="auto"/>
          </w:tcPr>
          <w:p w14:paraId="131B1FD0" w14:textId="77777777" w:rsidR="00DD021B" w:rsidRPr="00984B87" w:rsidRDefault="00DD021B" w:rsidP="00DD021B">
            <w:pPr>
              <w:pStyle w:val="Textkrper"/>
              <w:spacing w:beforeLines="60" w:before="144" w:afterLines="60" w:after="144"/>
              <w:ind w:left="142" w:right="142"/>
              <w:jc w:val="left"/>
              <w:rPr>
                <w:rFonts w:ascii="Arial" w:hAnsi="Arial" w:cs="Arial"/>
              </w:rPr>
            </w:pPr>
            <w:r w:rsidRPr="00984B87">
              <w:rPr>
                <w:rFonts w:ascii="Arial" w:hAnsi="Arial" w:cs="Arial"/>
              </w:rPr>
              <w:t xml:space="preserve">Überbaubares Gebiet gem. Bauzonenplan der Gemeinde </w:t>
            </w:r>
          </w:p>
        </w:tc>
      </w:tr>
      <w:tr w:rsidR="00DD021B" w:rsidRPr="007354A1" w14:paraId="7B3BF559" w14:textId="77777777" w:rsidTr="00CF0C81">
        <w:trPr>
          <w:trHeight w:val="183"/>
        </w:trPr>
        <w:tc>
          <w:tcPr>
            <w:tcW w:w="2564" w:type="dxa"/>
            <w:shd w:val="clear" w:color="auto" w:fill="D9D9D9" w:themeFill="background1" w:themeFillShade="D9"/>
          </w:tcPr>
          <w:p w14:paraId="7D2226D6" w14:textId="77777777" w:rsidR="00DD021B" w:rsidRPr="007354A1" w:rsidRDefault="00DD021B" w:rsidP="00DD021B">
            <w:pPr>
              <w:pStyle w:val="Textkrper"/>
              <w:spacing w:beforeLines="60" w:before="144" w:afterLines="60" w:after="144"/>
              <w:ind w:left="142" w:right="142"/>
              <w:jc w:val="left"/>
              <w:rPr>
                <w:sz w:val="8"/>
                <w:szCs w:val="8"/>
                <w:highlight w:val="yellow"/>
              </w:rPr>
            </w:pPr>
          </w:p>
        </w:tc>
        <w:tc>
          <w:tcPr>
            <w:tcW w:w="6084" w:type="dxa"/>
            <w:shd w:val="clear" w:color="auto" w:fill="D9D9D9" w:themeFill="background1" w:themeFillShade="D9"/>
          </w:tcPr>
          <w:p w14:paraId="2238E1D2" w14:textId="77777777" w:rsidR="00DD021B" w:rsidRPr="00595501" w:rsidRDefault="00DD021B" w:rsidP="00DD021B">
            <w:pPr>
              <w:pStyle w:val="Textkrper"/>
              <w:spacing w:beforeLines="60" w:before="144" w:afterLines="60" w:after="144"/>
              <w:ind w:left="142" w:right="142"/>
              <w:jc w:val="left"/>
              <w:rPr>
                <w:rFonts w:ascii="Arial" w:hAnsi="Arial" w:cs="Arial"/>
                <w:highlight w:val="yellow"/>
              </w:rPr>
            </w:pPr>
          </w:p>
        </w:tc>
      </w:tr>
      <w:tr w:rsidR="00DD021B" w:rsidRPr="007354A1" w14:paraId="75AEEB24" w14:textId="77777777" w:rsidTr="00CF0C81">
        <w:trPr>
          <w:trHeight w:val="521"/>
        </w:trPr>
        <w:tc>
          <w:tcPr>
            <w:tcW w:w="2564" w:type="dxa"/>
          </w:tcPr>
          <w:p w14:paraId="46406326" w14:textId="77777777" w:rsidR="00DD021B" w:rsidRPr="007354A1" w:rsidRDefault="00DD021B" w:rsidP="00DD021B">
            <w:pPr>
              <w:pStyle w:val="Textkrper"/>
              <w:spacing w:beforeLines="60" w:before="144" w:afterLines="60" w:after="144"/>
              <w:ind w:left="142" w:right="142"/>
              <w:jc w:val="left"/>
              <w:rPr>
                <w:highlight w:val="yellow"/>
              </w:rPr>
            </w:pPr>
            <w:r w:rsidRPr="00F73788">
              <w:t>Eingedoltes Gewässer</w:t>
            </w:r>
          </w:p>
        </w:tc>
        <w:tc>
          <w:tcPr>
            <w:tcW w:w="6084" w:type="dxa"/>
          </w:tcPr>
          <w:p w14:paraId="52D3B243" w14:textId="77777777" w:rsidR="00DD021B" w:rsidRDefault="00DD021B" w:rsidP="00DD021B">
            <w:pPr>
              <w:pStyle w:val="Textkrper"/>
              <w:spacing w:beforeLines="60" w:before="144" w:afterLines="60" w:after="144"/>
              <w:ind w:left="142" w:right="142"/>
              <w:jc w:val="left"/>
              <w:rPr>
                <w:rFonts w:ascii="Arial" w:hAnsi="Arial" w:cs="Arial"/>
              </w:rPr>
            </w:pPr>
            <w:r w:rsidRPr="00F73788">
              <w:rPr>
                <w:rFonts w:ascii="Arial" w:hAnsi="Arial" w:cs="Arial"/>
              </w:rPr>
              <w:t>"Nutzungsart_ist" LIKE 'Gewaesser' AND "Profiltyp" NOT LIKE 'offenes_Profil'</w:t>
            </w:r>
          </w:p>
          <w:p w14:paraId="3FD8493C" w14:textId="58ABD33D" w:rsidR="00DD021B" w:rsidRPr="00F73788" w:rsidRDefault="00DD021B" w:rsidP="00DD021B">
            <w:pPr>
              <w:pStyle w:val="Textkrper"/>
              <w:spacing w:beforeLines="60" w:before="144" w:afterLines="60" w:after="144"/>
              <w:ind w:left="142" w:right="142"/>
              <w:jc w:val="left"/>
              <w:rPr>
                <w:rFonts w:ascii="Arial" w:hAnsi="Arial" w:cs="Arial"/>
              </w:rPr>
            </w:pPr>
            <w:r w:rsidRPr="00F73788">
              <w:rPr>
                <w:rFonts w:ascii="Arial" w:hAnsi="Arial" w:cs="Arial"/>
              </w:rPr>
              <w:t>Alternativ:</w:t>
            </w:r>
          </w:p>
          <w:p w14:paraId="677E5C7C" w14:textId="6A5DE7E1" w:rsidR="00DD021B" w:rsidRPr="00595501" w:rsidRDefault="00DD021B" w:rsidP="00DD021B">
            <w:pPr>
              <w:pStyle w:val="Textkrper"/>
              <w:spacing w:beforeLines="60" w:before="144" w:afterLines="60" w:after="144"/>
              <w:ind w:left="142" w:right="142"/>
              <w:jc w:val="left"/>
              <w:rPr>
                <w:rFonts w:ascii="Arial" w:hAnsi="Arial" w:cs="Arial"/>
                <w:highlight w:val="yellow"/>
              </w:rPr>
            </w:pPr>
            <w:r w:rsidRPr="00F73788">
              <w:rPr>
                <w:rFonts w:ascii="Arial" w:hAnsi="Arial" w:cs="Arial"/>
              </w:rPr>
              <w:t>"eindol" = 1 (Geoportal Kanton Solothurn)</w:t>
            </w:r>
          </w:p>
        </w:tc>
      </w:tr>
      <w:tr w:rsidR="00DD021B" w:rsidRPr="007354A1" w14:paraId="1664B5E8" w14:textId="77777777" w:rsidTr="00CF0C81">
        <w:trPr>
          <w:trHeight w:val="194"/>
        </w:trPr>
        <w:tc>
          <w:tcPr>
            <w:tcW w:w="2564" w:type="dxa"/>
            <w:shd w:val="clear" w:color="auto" w:fill="D9D9D9" w:themeFill="background1" w:themeFillShade="D9"/>
          </w:tcPr>
          <w:p w14:paraId="527FCC12" w14:textId="77777777" w:rsidR="00DD021B" w:rsidRPr="007354A1" w:rsidRDefault="00DD021B" w:rsidP="00DD021B">
            <w:pPr>
              <w:pStyle w:val="Textkrper"/>
              <w:spacing w:beforeLines="60" w:before="144" w:afterLines="60" w:after="144"/>
              <w:ind w:left="142" w:right="142"/>
              <w:jc w:val="left"/>
              <w:rPr>
                <w:sz w:val="8"/>
                <w:szCs w:val="8"/>
                <w:highlight w:val="yellow"/>
              </w:rPr>
            </w:pPr>
          </w:p>
        </w:tc>
        <w:tc>
          <w:tcPr>
            <w:tcW w:w="6084" w:type="dxa"/>
            <w:shd w:val="clear" w:color="auto" w:fill="D9D9D9" w:themeFill="background1" w:themeFillShade="D9"/>
          </w:tcPr>
          <w:p w14:paraId="0BC4C275" w14:textId="77777777" w:rsidR="00DD021B" w:rsidRPr="00595501" w:rsidRDefault="00DD021B" w:rsidP="00DD021B">
            <w:pPr>
              <w:pStyle w:val="Textkrper"/>
              <w:spacing w:beforeLines="60" w:before="144" w:afterLines="60" w:after="144"/>
              <w:ind w:left="142" w:right="142"/>
              <w:jc w:val="left"/>
              <w:rPr>
                <w:rFonts w:ascii="Arial" w:hAnsi="Arial" w:cs="Arial"/>
                <w:highlight w:val="yellow"/>
              </w:rPr>
            </w:pPr>
          </w:p>
        </w:tc>
      </w:tr>
      <w:tr w:rsidR="00DD021B" w:rsidRPr="007354A1" w14:paraId="31707F78" w14:textId="77777777" w:rsidTr="00CF0C81">
        <w:trPr>
          <w:trHeight w:val="521"/>
        </w:trPr>
        <w:tc>
          <w:tcPr>
            <w:tcW w:w="2564" w:type="dxa"/>
          </w:tcPr>
          <w:p w14:paraId="69BA1384" w14:textId="77777777" w:rsidR="00DD021B" w:rsidRPr="00747FCD" w:rsidRDefault="00DD021B" w:rsidP="00DD021B">
            <w:pPr>
              <w:pStyle w:val="Textkrper"/>
              <w:spacing w:beforeLines="60" w:before="144" w:afterLines="60" w:after="144"/>
              <w:ind w:left="142" w:right="142"/>
              <w:jc w:val="left"/>
              <w:rPr>
                <w:i/>
                <w:sz w:val="16"/>
              </w:rPr>
            </w:pPr>
            <w:r w:rsidRPr="00747FCD">
              <w:t>Entwässerungsleitungen Leitungen Dritter und Sanierungsleitungen</w:t>
            </w:r>
            <w:r w:rsidRPr="00747FCD">
              <w:rPr>
                <w:i/>
                <w:sz w:val="16"/>
              </w:rPr>
              <w:t xml:space="preserve"> </w:t>
            </w:r>
          </w:p>
          <w:p w14:paraId="30A34FFC" w14:textId="23AE1DCD" w:rsidR="00DD021B" w:rsidRPr="007354A1" w:rsidRDefault="00DD021B" w:rsidP="00DD021B">
            <w:pPr>
              <w:pStyle w:val="Textkrper"/>
              <w:spacing w:beforeLines="60" w:before="144" w:afterLines="60" w:after="144"/>
              <w:ind w:left="142" w:right="142"/>
              <w:jc w:val="left"/>
              <w:rPr>
                <w:highlight w:val="yellow"/>
              </w:rPr>
            </w:pPr>
            <w:r w:rsidRPr="00747FCD">
              <w:rPr>
                <w:i/>
                <w:sz w:val="16"/>
              </w:rPr>
              <w:t>Schmutzabwasser</w:t>
            </w:r>
          </w:p>
        </w:tc>
        <w:tc>
          <w:tcPr>
            <w:tcW w:w="6084" w:type="dxa"/>
          </w:tcPr>
          <w:p w14:paraId="38C28965" w14:textId="533E1F3D" w:rsidR="00DD021B" w:rsidRPr="00595501" w:rsidRDefault="00DD021B" w:rsidP="00DD021B">
            <w:pPr>
              <w:pStyle w:val="Textkrper"/>
              <w:spacing w:beforeLines="60" w:before="144" w:afterLines="60" w:after="144"/>
              <w:ind w:left="142" w:right="142"/>
              <w:jc w:val="left"/>
              <w:rPr>
                <w:rFonts w:ascii="Arial" w:hAnsi="Arial" w:cs="Arial"/>
              </w:rPr>
            </w:pPr>
            <w:r w:rsidRPr="00754DFF">
              <w:rPr>
                <w:rFonts w:ascii="Arial" w:hAnsi="Arial" w:cs="Arial"/>
              </w:rPr>
              <w:t>("Nutzungsart_geplant" LIKE 'Schmutzabwasser' OR "Nutzungsart_geplant"</w:t>
            </w:r>
            <w:r>
              <w:rPr>
                <w:rFonts w:ascii="Arial" w:hAnsi="Arial" w:cs="Arial"/>
              </w:rPr>
              <w:t xml:space="preserve"> LIKE 'Industrieabwasser')  AND</w:t>
            </w:r>
            <w:r w:rsidRPr="00754DFF">
              <w:rPr>
                <w:rFonts w:ascii="Arial" w:hAnsi="Arial" w:cs="Arial"/>
              </w:rPr>
              <w:t xml:space="preserve"> "Finanzierung" NOT LIKE 'oeffentlich' AND ("FunktionHierarchisch" LIKE 'PAA.Liegenschaftsentwaesserung' OR "FunktionHierarchisch" LIKE 'PAA.Strassenentwaesserung' OR "FunktionHierarchisch" LIKE 'PAA.Sammelkanal' OR "FunktionHierarchisch" LIKE 'PAA.Hauptsammelkanal'</w:t>
            </w:r>
            <w:r w:rsidR="009E7AD2">
              <w:rPr>
                <w:rFonts w:ascii="Arial" w:hAnsi="Arial" w:cs="Arial"/>
              </w:rPr>
              <w:t xml:space="preserve"> </w:t>
            </w:r>
            <w:r w:rsidR="009E7AD2" w:rsidRPr="009E7AD2">
              <w:rPr>
                <w:rFonts w:ascii="Arial" w:hAnsi="Arial" w:cs="Arial"/>
              </w:rPr>
              <w:t>OR "FunktionHierarchisch" LIKE 'SAA.Sanierngsleitung'</w:t>
            </w:r>
            <w:r w:rsidRPr="00754DFF">
              <w:rPr>
                <w:rFonts w:ascii="Arial" w:hAnsi="Arial" w:cs="Arial"/>
              </w:rPr>
              <w:t>)</w:t>
            </w:r>
          </w:p>
          <w:p w14:paraId="2C040640" w14:textId="0F5AE49B" w:rsidR="00DD021B" w:rsidRPr="00595501" w:rsidRDefault="00DD021B" w:rsidP="00DD021B">
            <w:pPr>
              <w:pStyle w:val="Textkrper"/>
              <w:spacing w:beforeLines="60" w:before="144" w:afterLines="60" w:after="144"/>
              <w:ind w:left="142" w:right="142"/>
              <w:jc w:val="left"/>
              <w:rPr>
                <w:rFonts w:ascii="Arial" w:hAnsi="Arial" w:cs="Arial"/>
                <w:highlight w:val="yellow"/>
              </w:rPr>
            </w:pPr>
          </w:p>
        </w:tc>
      </w:tr>
      <w:tr w:rsidR="00DD021B" w:rsidRPr="007354A1" w14:paraId="17D38050" w14:textId="77777777" w:rsidTr="00CF0C81">
        <w:trPr>
          <w:trHeight w:val="521"/>
        </w:trPr>
        <w:tc>
          <w:tcPr>
            <w:tcW w:w="2564" w:type="dxa"/>
          </w:tcPr>
          <w:p w14:paraId="25B5BD94" w14:textId="77777777" w:rsidR="00DD021B" w:rsidRPr="009B7E70" w:rsidRDefault="00DD021B" w:rsidP="00DD021B">
            <w:pPr>
              <w:pStyle w:val="Textkrper"/>
              <w:spacing w:beforeLines="60" w:before="144" w:afterLines="60" w:after="144"/>
              <w:ind w:left="142" w:right="142"/>
              <w:jc w:val="left"/>
              <w:rPr>
                <w:i/>
                <w:sz w:val="16"/>
              </w:rPr>
            </w:pPr>
            <w:r w:rsidRPr="009B7E70">
              <w:t>Entwässerungsleitungen Leitungen Dritter und Sanierungsleitungen</w:t>
            </w:r>
            <w:r w:rsidRPr="009B7E70">
              <w:rPr>
                <w:i/>
                <w:sz w:val="16"/>
              </w:rPr>
              <w:t xml:space="preserve"> </w:t>
            </w:r>
          </w:p>
          <w:p w14:paraId="43D6FD9A" w14:textId="0B49B51D" w:rsidR="00DD021B" w:rsidRPr="009B7E70" w:rsidRDefault="00DD021B" w:rsidP="00DD021B">
            <w:pPr>
              <w:pStyle w:val="Textkrper"/>
              <w:spacing w:beforeLines="60" w:before="144" w:afterLines="60" w:after="144"/>
              <w:ind w:left="142" w:right="142"/>
              <w:jc w:val="left"/>
            </w:pPr>
            <w:r w:rsidRPr="009B7E70">
              <w:rPr>
                <w:i/>
                <w:sz w:val="16"/>
              </w:rPr>
              <w:t>Regenabwasser</w:t>
            </w:r>
          </w:p>
        </w:tc>
        <w:tc>
          <w:tcPr>
            <w:tcW w:w="6084" w:type="dxa"/>
          </w:tcPr>
          <w:p w14:paraId="7783D6C7" w14:textId="19A0140F" w:rsidR="00DD021B" w:rsidRPr="00754DFF" w:rsidRDefault="00DD021B" w:rsidP="00DD021B">
            <w:pPr>
              <w:pStyle w:val="Textkrper"/>
              <w:spacing w:beforeLines="60" w:before="144" w:afterLines="60" w:after="144"/>
              <w:ind w:left="142" w:right="142"/>
              <w:jc w:val="left"/>
              <w:rPr>
                <w:rFonts w:ascii="Arial" w:hAnsi="Arial" w:cs="Arial"/>
              </w:rPr>
            </w:pPr>
            <w:r w:rsidRPr="00754DFF">
              <w:rPr>
                <w:rFonts w:ascii="Arial" w:hAnsi="Arial" w:cs="Arial"/>
              </w:rPr>
              <w:t>("Nutzungsart_g</w:t>
            </w:r>
            <w:r>
              <w:rPr>
                <w:rFonts w:ascii="Arial" w:hAnsi="Arial" w:cs="Arial"/>
              </w:rPr>
              <w:t xml:space="preserve">eplant" LIKE 'Regenabwasser' OR </w:t>
            </w:r>
            <w:r w:rsidRPr="00754DFF">
              <w:rPr>
                <w:rFonts w:ascii="Arial" w:hAnsi="Arial" w:cs="Arial"/>
              </w:rPr>
              <w:t>"Nutzungsart_geplant" LIKE 'Reinabwasser' OR  "Nutzungsart_ge</w:t>
            </w:r>
            <w:r>
              <w:rPr>
                <w:rFonts w:ascii="Arial" w:hAnsi="Arial" w:cs="Arial"/>
              </w:rPr>
              <w:t xml:space="preserve">plant" LIKE 'Bachwasser' </w:t>
            </w:r>
            <w:r w:rsidRPr="00DD021B">
              <w:rPr>
                <w:rFonts w:ascii="Arial" w:hAnsi="Arial" w:cs="Arial"/>
              </w:rPr>
              <w:t>OR  "Nutzungsart_geplant" LIKE 'Niederschlagsabwasser'</w:t>
            </w:r>
            <w:r>
              <w:rPr>
                <w:rFonts w:ascii="Arial" w:hAnsi="Arial" w:cs="Arial"/>
              </w:rPr>
              <w:t xml:space="preserve">) AND  </w:t>
            </w:r>
            <w:r w:rsidRPr="00754DFF">
              <w:rPr>
                <w:rFonts w:ascii="Arial" w:hAnsi="Arial" w:cs="Arial"/>
              </w:rPr>
              <w:t>"Finanzieru</w:t>
            </w:r>
            <w:r>
              <w:rPr>
                <w:rFonts w:ascii="Arial" w:hAnsi="Arial" w:cs="Arial"/>
              </w:rPr>
              <w:t xml:space="preserve">ng" NOT LIKE 'oeffentlich' AND </w:t>
            </w:r>
            <w:r w:rsidRPr="00754DFF">
              <w:rPr>
                <w:rFonts w:ascii="Arial" w:hAnsi="Arial" w:cs="Arial"/>
              </w:rPr>
              <w:t>("FunktionHierarchisch" LIKE 'PAA.Liegenschaftsentwaesserung' OR "FunktionHierarchisch" LIKE 'PAA.Strassenentwaesserung' OR "FunktionHierarchisch" LIKE 'PAA.Sammelkanal'  OR "FunktionHierarchisch" LIKE 'PAA.Hauptsammelkanal')</w:t>
            </w:r>
            <w:r w:rsidRPr="00595501">
              <w:rPr>
                <w:rFonts w:ascii="Arial" w:hAnsi="Arial" w:cs="Arial"/>
                <w:highlight w:val="yellow"/>
              </w:rPr>
              <w:t xml:space="preserve"> </w:t>
            </w:r>
          </w:p>
        </w:tc>
      </w:tr>
      <w:tr w:rsidR="00DD021B" w:rsidRPr="007354A1" w14:paraId="30034207" w14:textId="77777777" w:rsidTr="00CF0C81">
        <w:trPr>
          <w:trHeight w:val="521"/>
        </w:trPr>
        <w:tc>
          <w:tcPr>
            <w:tcW w:w="2564" w:type="dxa"/>
          </w:tcPr>
          <w:p w14:paraId="7837479A" w14:textId="77777777" w:rsidR="00DD021B" w:rsidRPr="009B7E70" w:rsidRDefault="00DD021B" w:rsidP="00DD021B">
            <w:pPr>
              <w:pStyle w:val="Textkrper"/>
              <w:spacing w:beforeLines="60" w:before="144" w:afterLines="60" w:after="144"/>
              <w:ind w:left="142" w:right="142"/>
              <w:jc w:val="left"/>
              <w:rPr>
                <w:i/>
                <w:sz w:val="16"/>
              </w:rPr>
            </w:pPr>
            <w:r w:rsidRPr="009B7E70">
              <w:t>Entwässerungsleitungen Leitungen Dritter und Sanierungsleitungen</w:t>
            </w:r>
            <w:r w:rsidRPr="009B7E70">
              <w:rPr>
                <w:i/>
                <w:sz w:val="16"/>
              </w:rPr>
              <w:t xml:space="preserve"> </w:t>
            </w:r>
          </w:p>
          <w:p w14:paraId="27EE45D2" w14:textId="432832F2" w:rsidR="00DD021B" w:rsidRPr="009B7E70" w:rsidRDefault="00DD021B" w:rsidP="00DD021B">
            <w:pPr>
              <w:pStyle w:val="Textkrper"/>
              <w:spacing w:beforeLines="60" w:before="144" w:afterLines="60" w:after="144"/>
              <w:ind w:left="142" w:right="142"/>
              <w:jc w:val="left"/>
            </w:pPr>
            <w:r w:rsidRPr="009B7E70">
              <w:rPr>
                <w:i/>
                <w:sz w:val="16"/>
              </w:rPr>
              <w:t>Mischabwasser</w:t>
            </w:r>
          </w:p>
        </w:tc>
        <w:tc>
          <w:tcPr>
            <w:tcW w:w="6084" w:type="dxa"/>
          </w:tcPr>
          <w:p w14:paraId="5626F7F4" w14:textId="0C8CF1E4" w:rsidR="00DD021B" w:rsidRPr="00754DFF" w:rsidRDefault="00DD021B" w:rsidP="00DD021B">
            <w:pPr>
              <w:pStyle w:val="Textkrper"/>
              <w:spacing w:beforeLines="60" w:before="144" w:afterLines="60" w:after="144"/>
              <w:ind w:left="142" w:right="142"/>
              <w:jc w:val="left"/>
              <w:rPr>
                <w:rFonts w:ascii="Arial" w:hAnsi="Arial" w:cs="Arial"/>
              </w:rPr>
            </w:pPr>
            <w:r w:rsidRPr="00754DFF">
              <w:rPr>
                <w:rFonts w:ascii="Arial" w:hAnsi="Arial" w:cs="Arial"/>
              </w:rPr>
              <w:t>"Nutzungsart_ge</w:t>
            </w:r>
            <w:r>
              <w:rPr>
                <w:rFonts w:ascii="Arial" w:hAnsi="Arial" w:cs="Arial"/>
              </w:rPr>
              <w:t xml:space="preserve">plant" LIKE 'Mischabwasser' AND </w:t>
            </w:r>
            <w:r w:rsidRPr="00754DFF">
              <w:rPr>
                <w:rFonts w:ascii="Arial" w:hAnsi="Arial" w:cs="Arial"/>
              </w:rPr>
              <w:t>"Finanzieru</w:t>
            </w:r>
            <w:r>
              <w:rPr>
                <w:rFonts w:ascii="Arial" w:hAnsi="Arial" w:cs="Arial"/>
              </w:rPr>
              <w:t>ng" NOT LIKE 'oeffentlich' AND</w:t>
            </w:r>
            <w:r w:rsidRPr="00754DFF">
              <w:rPr>
                <w:rFonts w:ascii="Arial" w:hAnsi="Arial" w:cs="Arial"/>
              </w:rPr>
              <w:t xml:space="preserve"> ("FunktionHierarchisch" LIKE 'PAA.Liegenschaftsentwaesserung' OR "FunktionHierarchisch" LIKE 'PAA.Strassenentwaesserung' OR "FunktionHierarchisch" LIKE 'PAA.Sammelkanal'  OR "FunktionHierarchisch" LIKE 'PAA.Hauptsammelkanal')</w:t>
            </w:r>
            <w:r w:rsidRPr="00595501">
              <w:rPr>
                <w:rFonts w:ascii="Arial" w:hAnsi="Arial" w:cs="Arial"/>
                <w:highlight w:val="yellow"/>
              </w:rPr>
              <w:t xml:space="preserve"> </w:t>
            </w:r>
          </w:p>
        </w:tc>
      </w:tr>
      <w:tr w:rsidR="00DD021B" w:rsidRPr="007354A1" w14:paraId="4C796C42" w14:textId="77777777" w:rsidTr="00CF0C81">
        <w:trPr>
          <w:trHeight w:val="236"/>
        </w:trPr>
        <w:tc>
          <w:tcPr>
            <w:tcW w:w="2564" w:type="dxa"/>
            <w:shd w:val="clear" w:color="auto" w:fill="D9D9D9" w:themeFill="background1" w:themeFillShade="D9"/>
          </w:tcPr>
          <w:p w14:paraId="0808E016" w14:textId="77777777" w:rsidR="00DD021B" w:rsidRPr="007354A1" w:rsidRDefault="00DD021B" w:rsidP="00DD021B">
            <w:pPr>
              <w:spacing w:beforeLines="60" w:before="144" w:afterLines="60" w:after="144"/>
              <w:ind w:left="142" w:right="142"/>
              <w:jc w:val="left"/>
              <w:rPr>
                <w:sz w:val="8"/>
                <w:szCs w:val="8"/>
                <w:highlight w:val="yellow"/>
              </w:rPr>
            </w:pPr>
          </w:p>
        </w:tc>
        <w:tc>
          <w:tcPr>
            <w:tcW w:w="6084" w:type="dxa"/>
            <w:shd w:val="clear" w:color="auto" w:fill="D9D9D9" w:themeFill="background1" w:themeFillShade="D9"/>
          </w:tcPr>
          <w:p w14:paraId="578961CA" w14:textId="77777777" w:rsidR="00DD021B" w:rsidRPr="00595501" w:rsidRDefault="00DD021B" w:rsidP="00DD021B">
            <w:pPr>
              <w:pStyle w:val="Textkrper"/>
              <w:spacing w:beforeLines="60" w:before="144" w:afterLines="60" w:after="144"/>
              <w:ind w:left="142" w:right="142"/>
              <w:jc w:val="left"/>
              <w:rPr>
                <w:rFonts w:ascii="Arial" w:hAnsi="Arial" w:cs="Arial"/>
                <w:highlight w:val="yellow"/>
              </w:rPr>
            </w:pPr>
          </w:p>
        </w:tc>
      </w:tr>
      <w:tr w:rsidR="00DD021B" w:rsidRPr="007354A1" w14:paraId="76AA1FC0" w14:textId="77777777" w:rsidTr="00CF0C81">
        <w:trPr>
          <w:trHeight w:val="521"/>
        </w:trPr>
        <w:tc>
          <w:tcPr>
            <w:tcW w:w="2564" w:type="dxa"/>
          </w:tcPr>
          <w:p w14:paraId="693AECB3" w14:textId="77777777" w:rsidR="00DD021B" w:rsidRPr="009B7E70" w:rsidRDefault="00DD021B" w:rsidP="00DD021B">
            <w:pPr>
              <w:pStyle w:val="Textkrper"/>
              <w:spacing w:beforeLines="60" w:before="144" w:afterLines="60" w:after="144"/>
              <w:ind w:left="142" w:right="142"/>
              <w:jc w:val="left"/>
            </w:pPr>
            <w:r w:rsidRPr="009B7E70">
              <w:t>Grundwasserschutzzone</w:t>
            </w:r>
          </w:p>
          <w:p w14:paraId="14978F3C" w14:textId="77777777" w:rsidR="00DD021B" w:rsidRPr="009B7E70" w:rsidRDefault="00DD021B" w:rsidP="00DD021B">
            <w:pPr>
              <w:spacing w:beforeLines="60" w:before="144" w:afterLines="60" w:after="144"/>
              <w:ind w:left="142" w:right="142"/>
              <w:jc w:val="left"/>
              <w:rPr>
                <w:szCs w:val="20"/>
              </w:rPr>
            </w:pPr>
            <w:r w:rsidRPr="009B7E70">
              <w:rPr>
                <w:i/>
                <w:sz w:val="16"/>
              </w:rPr>
              <w:t>S1</w:t>
            </w:r>
          </w:p>
        </w:tc>
        <w:tc>
          <w:tcPr>
            <w:tcW w:w="6084" w:type="dxa"/>
          </w:tcPr>
          <w:p w14:paraId="155E9C1C" w14:textId="5061EABD" w:rsidR="00DD021B" w:rsidRPr="009B7E70" w:rsidRDefault="00DD021B" w:rsidP="00DD021B">
            <w:pPr>
              <w:pStyle w:val="Textkrper"/>
              <w:spacing w:beforeLines="60" w:before="144" w:afterLines="60" w:after="144"/>
              <w:ind w:left="142" w:right="142"/>
              <w:jc w:val="left"/>
              <w:rPr>
                <w:rFonts w:ascii="Arial" w:hAnsi="Arial" w:cs="Arial"/>
                <w:lang w:val="en-GB"/>
              </w:rPr>
            </w:pPr>
            <w:r w:rsidRPr="009B7E70">
              <w:rPr>
                <w:rFonts w:ascii="Arial" w:hAnsi="Arial" w:cs="Arial"/>
                <w:lang w:val="en-GB"/>
              </w:rPr>
              <w:t xml:space="preserve">"Typ" = 'S1' AND "Status.Rechtsstatus" = 'inKraft' </w:t>
            </w:r>
          </w:p>
          <w:p w14:paraId="69979132" w14:textId="77777777" w:rsidR="00DD021B" w:rsidRPr="009B7E70" w:rsidRDefault="00DD021B" w:rsidP="00DD021B">
            <w:pPr>
              <w:pStyle w:val="Textkrper"/>
              <w:spacing w:beforeLines="60" w:before="144" w:afterLines="60" w:after="144"/>
              <w:ind w:left="142" w:right="142"/>
              <w:jc w:val="left"/>
              <w:rPr>
                <w:rFonts w:ascii="Arial" w:hAnsi="Arial" w:cs="Arial"/>
              </w:rPr>
            </w:pPr>
            <w:r w:rsidRPr="009B7E70">
              <w:rPr>
                <w:rFonts w:ascii="Arial" w:hAnsi="Arial" w:cs="Arial"/>
              </w:rPr>
              <w:t>aus dem Modell PlanerischerGewaesserschutz_LV03_V1_1</w:t>
            </w:r>
          </w:p>
        </w:tc>
      </w:tr>
      <w:tr w:rsidR="00DD021B" w:rsidRPr="007354A1" w14:paraId="244B5AA0" w14:textId="77777777" w:rsidTr="00CF0C81">
        <w:trPr>
          <w:trHeight w:val="521"/>
        </w:trPr>
        <w:tc>
          <w:tcPr>
            <w:tcW w:w="2564" w:type="dxa"/>
          </w:tcPr>
          <w:p w14:paraId="7790FADD" w14:textId="77777777" w:rsidR="00DD021B" w:rsidRPr="009B7E70" w:rsidRDefault="00DD021B" w:rsidP="00DD021B">
            <w:pPr>
              <w:pStyle w:val="Textkrper"/>
              <w:spacing w:beforeLines="60" w:before="144" w:afterLines="60" w:after="144"/>
              <w:ind w:left="142" w:right="142"/>
              <w:jc w:val="left"/>
            </w:pPr>
            <w:r w:rsidRPr="009B7E70">
              <w:t>Grundwasserschutzzone</w:t>
            </w:r>
          </w:p>
          <w:p w14:paraId="0FF4E2B4" w14:textId="77777777" w:rsidR="00DD021B" w:rsidRPr="009B7E70" w:rsidRDefault="00DD021B" w:rsidP="00DD021B">
            <w:pPr>
              <w:spacing w:beforeLines="60" w:before="144" w:afterLines="60" w:after="144"/>
              <w:ind w:left="142" w:right="142"/>
              <w:jc w:val="left"/>
              <w:rPr>
                <w:szCs w:val="20"/>
              </w:rPr>
            </w:pPr>
            <w:r w:rsidRPr="009B7E70">
              <w:rPr>
                <w:i/>
                <w:sz w:val="16"/>
              </w:rPr>
              <w:t>S2</w:t>
            </w:r>
          </w:p>
        </w:tc>
        <w:tc>
          <w:tcPr>
            <w:tcW w:w="6084" w:type="dxa"/>
          </w:tcPr>
          <w:p w14:paraId="40A9D4F4" w14:textId="01029864" w:rsidR="00DD021B" w:rsidRPr="009B7E70" w:rsidRDefault="00DD021B" w:rsidP="00DD021B">
            <w:pPr>
              <w:pStyle w:val="Textkrper"/>
              <w:spacing w:beforeLines="60" w:before="144" w:afterLines="60" w:after="144"/>
              <w:ind w:left="142" w:right="142"/>
              <w:jc w:val="left"/>
              <w:rPr>
                <w:rFonts w:ascii="Arial" w:hAnsi="Arial" w:cs="Arial"/>
                <w:lang w:val="en-GB"/>
              </w:rPr>
            </w:pPr>
            <w:r w:rsidRPr="009B7E70">
              <w:rPr>
                <w:rFonts w:ascii="Arial" w:hAnsi="Arial" w:cs="Arial"/>
                <w:lang w:val="en-GB"/>
              </w:rPr>
              <w:t xml:space="preserve">"Typ" = 'S2' AND "Status.Rechtsstatus" = 'inKraft' </w:t>
            </w:r>
          </w:p>
          <w:p w14:paraId="4E5B6C02" w14:textId="77777777" w:rsidR="00DD021B" w:rsidRPr="009B7E70" w:rsidRDefault="00DD021B" w:rsidP="00DD021B">
            <w:pPr>
              <w:pStyle w:val="Textkrper"/>
              <w:spacing w:beforeLines="60" w:before="144" w:afterLines="60" w:after="144"/>
              <w:ind w:left="142" w:right="142"/>
              <w:jc w:val="left"/>
              <w:rPr>
                <w:rFonts w:ascii="Arial" w:hAnsi="Arial" w:cs="Arial"/>
              </w:rPr>
            </w:pPr>
            <w:r w:rsidRPr="009B7E70">
              <w:rPr>
                <w:rFonts w:ascii="Arial" w:hAnsi="Arial" w:cs="Arial"/>
              </w:rPr>
              <w:t>aus dem Modell PlanerischerGewaesserschutz_LV03_V1_1</w:t>
            </w:r>
          </w:p>
        </w:tc>
      </w:tr>
      <w:tr w:rsidR="00DD021B" w:rsidRPr="007354A1" w14:paraId="1705670E" w14:textId="77777777" w:rsidTr="00CF0C81">
        <w:trPr>
          <w:trHeight w:val="521"/>
        </w:trPr>
        <w:tc>
          <w:tcPr>
            <w:tcW w:w="2564" w:type="dxa"/>
          </w:tcPr>
          <w:p w14:paraId="79E0740E" w14:textId="77777777" w:rsidR="00DD021B" w:rsidRPr="009B7E70" w:rsidRDefault="00DD021B" w:rsidP="00DD021B">
            <w:pPr>
              <w:pStyle w:val="Textkrper"/>
              <w:spacing w:beforeLines="60" w:before="144" w:afterLines="60" w:after="144"/>
              <w:ind w:left="142" w:right="142"/>
              <w:jc w:val="left"/>
            </w:pPr>
            <w:r w:rsidRPr="009B7E70">
              <w:lastRenderedPageBreak/>
              <w:t>Grundwasserschutzzone</w:t>
            </w:r>
          </w:p>
          <w:p w14:paraId="32D12550" w14:textId="77777777" w:rsidR="00DD021B" w:rsidRPr="009B7E70" w:rsidRDefault="00DD021B" w:rsidP="00DD021B">
            <w:pPr>
              <w:spacing w:beforeLines="60" w:before="144" w:afterLines="60" w:after="144"/>
              <w:ind w:left="142" w:right="142"/>
              <w:jc w:val="left"/>
              <w:rPr>
                <w:szCs w:val="20"/>
              </w:rPr>
            </w:pPr>
            <w:r w:rsidRPr="009B7E70">
              <w:rPr>
                <w:i/>
                <w:sz w:val="16"/>
              </w:rPr>
              <w:t>S3</w:t>
            </w:r>
          </w:p>
        </w:tc>
        <w:tc>
          <w:tcPr>
            <w:tcW w:w="6084" w:type="dxa"/>
          </w:tcPr>
          <w:p w14:paraId="1C913B04" w14:textId="6CBAD450" w:rsidR="00DD021B" w:rsidRPr="009B7E70" w:rsidRDefault="00DD021B" w:rsidP="00DD021B">
            <w:pPr>
              <w:pStyle w:val="Textkrper"/>
              <w:spacing w:beforeLines="60" w:before="144" w:afterLines="60" w:after="144"/>
              <w:ind w:left="142" w:right="142"/>
              <w:jc w:val="left"/>
              <w:rPr>
                <w:rFonts w:ascii="Arial" w:hAnsi="Arial" w:cs="Arial"/>
                <w:lang w:val="en-GB"/>
              </w:rPr>
            </w:pPr>
            <w:r w:rsidRPr="009B7E70">
              <w:rPr>
                <w:rFonts w:ascii="Arial" w:hAnsi="Arial" w:cs="Arial"/>
                <w:lang w:val="en-GB"/>
              </w:rPr>
              <w:t xml:space="preserve">("Typ" = 'S3' OR "Typ" = 'S3Zu' OR "Typ" = 'Sh'  OR "Typ" = 'Sm'  OR "Typ" = 'S_kantonaleArt'') AND "Status.Rechtsstatus" = 'inKraft' </w:t>
            </w:r>
          </w:p>
          <w:p w14:paraId="0A91D0D6" w14:textId="77777777" w:rsidR="00DD021B" w:rsidRPr="009B7E70" w:rsidRDefault="00DD021B" w:rsidP="00DD021B">
            <w:pPr>
              <w:pStyle w:val="Textkrper"/>
              <w:spacing w:beforeLines="60" w:before="144" w:afterLines="60" w:after="144"/>
              <w:ind w:left="142" w:right="142"/>
              <w:jc w:val="left"/>
              <w:rPr>
                <w:rFonts w:ascii="Arial" w:hAnsi="Arial" w:cs="Arial"/>
              </w:rPr>
            </w:pPr>
            <w:r w:rsidRPr="009B7E70">
              <w:rPr>
                <w:rFonts w:ascii="Arial" w:hAnsi="Arial" w:cs="Arial"/>
              </w:rPr>
              <w:t>aus dem Modell PlanerischerGewaesserschutz_LV03_V1_1</w:t>
            </w:r>
          </w:p>
        </w:tc>
      </w:tr>
      <w:tr w:rsidR="00DD021B" w:rsidRPr="007354A1" w14:paraId="61F635F3" w14:textId="77777777" w:rsidTr="00CF0C81">
        <w:trPr>
          <w:trHeight w:val="521"/>
        </w:trPr>
        <w:tc>
          <w:tcPr>
            <w:tcW w:w="2564" w:type="dxa"/>
            <w:shd w:val="clear" w:color="auto" w:fill="D9D9D9" w:themeFill="background1" w:themeFillShade="D9"/>
          </w:tcPr>
          <w:p w14:paraId="454F383C" w14:textId="77777777" w:rsidR="00DD021B" w:rsidRPr="00B412AD" w:rsidRDefault="00DD021B" w:rsidP="00DD021B">
            <w:pPr>
              <w:spacing w:beforeLines="60" w:before="144" w:afterLines="60" w:after="144"/>
              <w:ind w:left="142" w:right="142"/>
              <w:jc w:val="left"/>
              <w:rPr>
                <w:szCs w:val="20"/>
              </w:rPr>
            </w:pPr>
            <w:r w:rsidRPr="00B412AD">
              <w:rPr>
                <w:b/>
                <w:i/>
                <w:szCs w:val="20"/>
              </w:rPr>
              <w:t>Situation</w:t>
            </w:r>
          </w:p>
        </w:tc>
        <w:tc>
          <w:tcPr>
            <w:tcW w:w="6084" w:type="dxa"/>
            <w:shd w:val="clear" w:color="auto" w:fill="D9D9D9" w:themeFill="background1" w:themeFillShade="D9"/>
          </w:tcPr>
          <w:p w14:paraId="0B2D3FD3" w14:textId="77777777" w:rsidR="00DD021B" w:rsidRPr="00B412AD" w:rsidRDefault="00DD021B" w:rsidP="00DD021B">
            <w:pPr>
              <w:pStyle w:val="Textkrper"/>
              <w:spacing w:beforeLines="60" w:before="144" w:afterLines="60" w:after="144"/>
              <w:ind w:left="142" w:right="142"/>
              <w:jc w:val="left"/>
              <w:rPr>
                <w:rFonts w:ascii="Arial" w:hAnsi="Arial" w:cs="Arial"/>
              </w:rPr>
            </w:pPr>
          </w:p>
        </w:tc>
      </w:tr>
      <w:tr w:rsidR="00DD021B" w:rsidRPr="007354A1" w14:paraId="13F87F7A" w14:textId="77777777" w:rsidTr="00CF0C81">
        <w:trPr>
          <w:trHeight w:val="521"/>
        </w:trPr>
        <w:tc>
          <w:tcPr>
            <w:tcW w:w="2564" w:type="dxa"/>
          </w:tcPr>
          <w:p w14:paraId="3D80A33D" w14:textId="77777777" w:rsidR="00DD021B" w:rsidRPr="00B412AD" w:rsidRDefault="00DD021B" w:rsidP="00DD021B">
            <w:pPr>
              <w:pStyle w:val="Textkrper"/>
              <w:spacing w:beforeLines="60" w:before="144" w:afterLines="60" w:after="144"/>
              <w:ind w:left="142" w:right="142"/>
              <w:jc w:val="left"/>
              <w:rPr>
                <w:b/>
                <w:i/>
              </w:rPr>
            </w:pPr>
            <w:r w:rsidRPr="00B412AD">
              <w:t>Amtliche Vermessung</w:t>
            </w:r>
          </w:p>
        </w:tc>
        <w:tc>
          <w:tcPr>
            <w:tcW w:w="6084" w:type="dxa"/>
          </w:tcPr>
          <w:p w14:paraId="0B032D96" w14:textId="77777777" w:rsidR="00DD021B" w:rsidRPr="00B412AD" w:rsidRDefault="00DD021B" w:rsidP="00DD021B">
            <w:pPr>
              <w:pStyle w:val="Textkrper"/>
              <w:spacing w:beforeLines="60" w:before="144" w:afterLines="60" w:after="144"/>
              <w:ind w:left="142" w:right="142"/>
              <w:jc w:val="left"/>
              <w:rPr>
                <w:rFonts w:ascii="Arial" w:hAnsi="Arial" w:cs="Arial"/>
              </w:rPr>
            </w:pPr>
            <w:r w:rsidRPr="00B412AD">
              <w:rPr>
                <w:rFonts w:ascii="Arial" w:hAnsi="Arial" w:cs="Arial"/>
              </w:rPr>
              <w:t>Diverse (s. AV-WMS Anhang A2, Darstellungsrichtlinien, KKVA 2010); Die Gebäude werden grau, der Wald gemustert und das Gewässer blau dargestellt</w:t>
            </w:r>
          </w:p>
        </w:tc>
      </w:tr>
    </w:tbl>
    <w:p w14:paraId="49C7317A" w14:textId="3E88AF7A" w:rsidR="00796270" w:rsidRPr="004B1738" w:rsidRDefault="00293111" w:rsidP="000333C4">
      <w:pPr>
        <w:pStyle w:val="berschrift2"/>
      </w:pPr>
      <w:bookmarkStart w:id="77" w:name="_Toc63262728"/>
      <w:r w:rsidRPr="004B1738">
        <w:t>Planansicht Massnahmenplan</w:t>
      </w:r>
      <w:bookmarkEnd w:id="77"/>
    </w:p>
    <w:p w14:paraId="428D5ACA" w14:textId="6A21E4E9" w:rsidR="00D806A5" w:rsidRPr="004B1738" w:rsidRDefault="00D806A5" w:rsidP="00C41ABA">
      <w:pPr>
        <w:pStyle w:val="Beschriftung"/>
        <w:keepNext/>
        <w:ind w:hanging="1588"/>
      </w:pPr>
      <w:bookmarkStart w:id="78" w:name="_Ref33617290"/>
      <w:bookmarkStart w:id="79" w:name="_Toc63317076"/>
      <w:r w:rsidRPr="004B1738">
        <w:t xml:space="preserve">Tabelle </w:t>
      </w:r>
      <w:r w:rsidR="00D46611">
        <w:fldChar w:fldCharType="begin"/>
      </w:r>
      <w:r w:rsidR="00D46611">
        <w:instrText xml:space="preserve"> SEQ Tabelle \* ARABIC </w:instrText>
      </w:r>
      <w:r w:rsidR="00D46611">
        <w:fldChar w:fldCharType="separate"/>
      </w:r>
      <w:r w:rsidR="00D46611">
        <w:rPr>
          <w:noProof/>
        </w:rPr>
        <w:t>12</w:t>
      </w:r>
      <w:r w:rsidR="00D46611">
        <w:rPr>
          <w:noProof/>
        </w:rPr>
        <w:fldChar w:fldCharType="end"/>
      </w:r>
      <w:bookmarkEnd w:id="78"/>
      <w:r w:rsidRPr="004B1738">
        <w:t>: Regeln und Filter für die Darstellung der relevanten Daten des Massnahmenplans</w:t>
      </w:r>
      <w:bookmarkEnd w:id="79"/>
    </w:p>
    <w:tbl>
      <w:tblPr>
        <w:tblStyle w:val="Tabellenraster"/>
        <w:tblW w:w="8648" w:type="dxa"/>
        <w:tblInd w:w="-851" w:type="dxa"/>
        <w:tblBorders>
          <w:top w:val="none" w:sz="0" w:space="0" w:color="auto"/>
          <w:left w:val="none" w:sz="0" w:space="0" w:color="auto"/>
          <w:right w:val="none" w:sz="0" w:space="0" w:color="auto"/>
          <w:insideV w:val="dotted" w:sz="4" w:space="0" w:color="auto"/>
        </w:tblBorders>
        <w:tblCellMar>
          <w:left w:w="0" w:type="dxa"/>
          <w:bottom w:w="57" w:type="dxa"/>
          <w:right w:w="0" w:type="dxa"/>
        </w:tblCellMar>
        <w:tblLook w:val="04A0" w:firstRow="1" w:lastRow="0" w:firstColumn="1" w:lastColumn="0" w:noHBand="0" w:noVBand="1"/>
      </w:tblPr>
      <w:tblGrid>
        <w:gridCol w:w="3261"/>
        <w:gridCol w:w="5387"/>
      </w:tblGrid>
      <w:tr w:rsidR="000333C4" w:rsidRPr="004B1738" w14:paraId="729216A7" w14:textId="77777777" w:rsidTr="00011A84">
        <w:trPr>
          <w:trHeight w:val="250"/>
          <w:tblHeader/>
        </w:trPr>
        <w:tc>
          <w:tcPr>
            <w:tcW w:w="3261" w:type="dxa"/>
            <w:shd w:val="clear" w:color="auto" w:fill="D9D9D9" w:themeFill="background1" w:themeFillShade="D9"/>
          </w:tcPr>
          <w:p w14:paraId="4CB50CFC" w14:textId="77777777" w:rsidR="000333C4" w:rsidRPr="004B1738" w:rsidRDefault="000333C4" w:rsidP="000333C4">
            <w:pPr>
              <w:pStyle w:val="Standardfett"/>
              <w:ind w:left="142" w:right="136"/>
              <w:rPr>
                <w:sz w:val="24"/>
                <w:szCs w:val="24"/>
              </w:rPr>
            </w:pPr>
            <w:r w:rsidRPr="004B1738">
              <w:rPr>
                <w:sz w:val="24"/>
                <w:szCs w:val="24"/>
              </w:rPr>
              <w:t>Darstellungsebene</w:t>
            </w:r>
          </w:p>
        </w:tc>
        <w:tc>
          <w:tcPr>
            <w:tcW w:w="5387" w:type="dxa"/>
            <w:shd w:val="clear" w:color="auto" w:fill="D9D9D9" w:themeFill="background1" w:themeFillShade="D9"/>
          </w:tcPr>
          <w:p w14:paraId="58C00034" w14:textId="4B9703C6" w:rsidR="000333C4" w:rsidRPr="004B1738" w:rsidRDefault="000333C4" w:rsidP="000333C4">
            <w:pPr>
              <w:pStyle w:val="Standardfett"/>
              <w:ind w:left="145" w:right="157"/>
              <w:rPr>
                <w:sz w:val="24"/>
                <w:szCs w:val="24"/>
              </w:rPr>
            </w:pPr>
            <w:r w:rsidRPr="004B1738">
              <w:rPr>
                <w:sz w:val="24"/>
                <w:szCs w:val="24"/>
              </w:rPr>
              <w:t>Filterkriterien</w:t>
            </w:r>
          </w:p>
        </w:tc>
      </w:tr>
      <w:tr w:rsidR="000333C4" w:rsidRPr="004B1738" w14:paraId="74488ADB" w14:textId="77777777" w:rsidTr="00011A84">
        <w:trPr>
          <w:trHeight w:val="269"/>
          <w:tblHeader/>
        </w:trPr>
        <w:tc>
          <w:tcPr>
            <w:tcW w:w="3261" w:type="dxa"/>
            <w:shd w:val="clear" w:color="auto" w:fill="D9D9D9" w:themeFill="background1" w:themeFillShade="D9"/>
            <w:vAlign w:val="center"/>
          </w:tcPr>
          <w:p w14:paraId="697BF4FC" w14:textId="77777777" w:rsidR="000333C4" w:rsidRPr="004B1738" w:rsidRDefault="000333C4" w:rsidP="008A6F3D">
            <w:pPr>
              <w:ind w:left="142" w:right="136"/>
              <w:jc w:val="left"/>
              <w:rPr>
                <w:szCs w:val="20"/>
              </w:rPr>
            </w:pPr>
            <w:r w:rsidRPr="004B1738">
              <w:rPr>
                <w:b/>
                <w:i/>
                <w:szCs w:val="20"/>
              </w:rPr>
              <w:t>Massnahmen mit Bezeichnung gem. Massnahmentabelle</w:t>
            </w:r>
          </w:p>
        </w:tc>
        <w:tc>
          <w:tcPr>
            <w:tcW w:w="5387" w:type="dxa"/>
            <w:shd w:val="clear" w:color="auto" w:fill="D9D9D9" w:themeFill="background1" w:themeFillShade="D9"/>
          </w:tcPr>
          <w:p w14:paraId="53724C2D" w14:textId="77777777" w:rsidR="000333C4" w:rsidRPr="004B1738" w:rsidRDefault="000333C4" w:rsidP="000333C4">
            <w:pPr>
              <w:pStyle w:val="Aufzhlung"/>
              <w:ind w:left="145" w:right="157"/>
            </w:pPr>
          </w:p>
        </w:tc>
      </w:tr>
      <w:tr w:rsidR="000333C4" w:rsidRPr="004B1738" w14:paraId="3F36F128" w14:textId="77777777" w:rsidTr="00011A84">
        <w:trPr>
          <w:trHeight w:val="252"/>
          <w:tblHeader/>
        </w:trPr>
        <w:tc>
          <w:tcPr>
            <w:tcW w:w="3261" w:type="dxa"/>
            <w:vAlign w:val="center"/>
          </w:tcPr>
          <w:p w14:paraId="1E03F7BC" w14:textId="025906F1" w:rsidR="000333C4" w:rsidRPr="004B1738" w:rsidRDefault="000333C4" w:rsidP="008A6F3D">
            <w:pPr>
              <w:pStyle w:val="Textkrper"/>
              <w:ind w:left="142" w:right="136"/>
              <w:jc w:val="left"/>
            </w:pPr>
            <w:r w:rsidRPr="004B1738">
              <w:t>Massnahme:</w:t>
            </w:r>
            <w:r w:rsidR="00B31711" w:rsidRPr="004B1738">
              <w:t xml:space="preserve"> </w:t>
            </w:r>
            <w:r w:rsidR="004456F9" w:rsidRPr="004B1738">
              <w:t>Neuerschliessung/ Neubau</w:t>
            </w:r>
          </w:p>
        </w:tc>
        <w:tc>
          <w:tcPr>
            <w:tcW w:w="5387" w:type="dxa"/>
          </w:tcPr>
          <w:p w14:paraId="1943AAA9" w14:textId="262C3C42" w:rsidR="000333C4" w:rsidRPr="004B1738" w:rsidRDefault="00BD053A" w:rsidP="00BD053A">
            <w:pPr>
              <w:pStyle w:val="Textkrper"/>
              <w:ind w:left="145" w:right="157"/>
              <w:rPr>
                <w:rFonts w:ascii="Arial" w:hAnsi="Arial" w:cs="Arial"/>
              </w:rPr>
            </w:pPr>
            <w:r w:rsidRPr="004B1738">
              <w:rPr>
                <w:rFonts w:ascii="Arial" w:hAnsi="Arial" w:cs="Arial"/>
              </w:rPr>
              <w:t>("Kategorie" LIKE 'Netzerweiterung' OR "Kategorie"LIKE 'Sonderbauwerk_Neubau') AND "Status" NOT LIKE 'erledigt' AND "Status" NOT LIKE 'sistiert'</w:t>
            </w:r>
          </w:p>
        </w:tc>
      </w:tr>
      <w:tr w:rsidR="000333C4" w:rsidRPr="004B1738" w14:paraId="2F3B2654" w14:textId="77777777" w:rsidTr="00011A84">
        <w:trPr>
          <w:trHeight w:val="521"/>
          <w:tblHeader/>
        </w:trPr>
        <w:tc>
          <w:tcPr>
            <w:tcW w:w="3261" w:type="dxa"/>
            <w:vAlign w:val="center"/>
          </w:tcPr>
          <w:p w14:paraId="39CE5C74" w14:textId="0997E5DE" w:rsidR="000333C4" w:rsidRPr="004B1738" w:rsidRDefault="000333C4" w:rsidP="008A6F3D">
            <w:pPr>
              <w:pStyle w:val="Textkrper"/>
              <w:ind w:left="142" w:right="136"/>
              <w:jc w:val="left"/>
            </w:pPr>
            <w:r w:rsidRPr="004B1738">
              <w:t xml:space="preserve">Massnahme: </w:t>
            </w:r>
            <w:r w:rsidR="004456F9" w:rsidRPr="004B1738">
              <w:t>Werterhalt/Sanierung</w:t>
            </w:r>
          </w:p>
        </w:tc>
        <w:tc>
          <w:tcPr>
            <w:tcW w:w="5387" w:type="dxa"/>
          </w:tcPr>
          <w:p w14:paraId="3CBDAE93" w14:textId="3FE24FCF" w:rsidR="000333C4" w:rsidRPr="004B1738" w:rsidRDefault="00BD053A" w:rsidP="00BD053A">
            <w:pPr>
              <w:pStyle w:val="Textkrper"/>
              <w:ind w:left="145" w:right="157"/>
              <w:rPr>
                <w:rFonts w:ascii="Arial" w:hAnsi="Arial" w:cs="Arial"/>
              </w:rPr>
            </w:pPr>
            <w:r w:rsidRPr="004B1738">
              <w:rPr>
                <w:rFonts w:ascii="Arial" w:hAnsi="Arial" w:cs="Arial"/>
              </w:rPr>
              <w:t>("Kategorie" LIKE 'Erhaltung_Erneuerung' OR "Kategorie" LIKE 'Erhaltung_unbekannt'  OR "Kategorie" LIKE  'Erhaltung_Renovierung_Reparatur' ) AND "Status" NOT LIKE 'erledigt' AND "Status" NOT LIKE 'sistiert'</w:t>
            </w:r>
          </w:p>
        </w:tc>
      </w:tr>
      <w:tr w:rsidR="000333C4" w:rsidRPr="004B1738" w14:paraId="4B5D6D59" w14:textId="77777777" w:rsidTr="00011A84">
        <w:trPr>
          <w:trHeight w:val="521"/>
          <w:tblHeader/>
        </w:trPr>
        <w:tc>
          <w:tcPr>
            <w:tcW w:w="3261" w:type="dxa"/>
            <w:vAlign w:val="center"/>
          </w:tcPr>
          <w:p w14:paraId="0B3A2D59" w14:textId="105FA8DA" w:rsidR="000333C4" w:rsidRPr="004B1738" w:rsidRDefault="000333C4" w:rsidP="008A6F3D">
            <w:pPr>
              <w:pStyle w:val="Textkrper"/>
              <w:ind w:left="142" w:right="136"/>
              <w:jc w:val="left"/>
            </w:pPr>
            <w:r w:rsidRPr="004B1738">
              <w:t xml:space="preserve">Massnahme: </w:t>
            </w:r>
            <w:r w:rsidR="004456F9" w:rsidRPr="004B1738">
              <w:t>Konzeptionell</w:t>
            </w:r>
          </w:p>
        </w:tc>
        <w:tc>
          <w:tcPr>
            <w:tcW w:w="5387" w:type="dxa"/>
          </w:tcPr>
          <w:p w14:paraId="51EA7816" w14:textId="4888036C" w:rsidR="000333C4" w:rsidRPr="004B1738" w:rsidRDefault="00BD053A" w:rsidP="00BD053A">
            <w:pPr>
              <w:pStyle w:val="Textkrper"/>
              <w:ind w:left="145" w:right="157"/>
              <w:rPr>
                <w:rFonts w:ascii="Arial" w:hAnsi="Arial" w:cs="Arial"/>
              </w:rPr>
            </w:pPr>
            <w:r w:rsidRPr="004B1738">
              <w:rPr>
                <w:rFonts w:ascii="Arial" w:hAnsi="Arial" w:cs="Arial"/>
              </w:rPr>
              <w:t>("Kategorie" LIKE 'Abflussvermeidung_Retention_Versickerung'  OR "Kategorie" LIKE 'Aufhebung'   OR "Kategorie" LIKE   'Fremdwasserreduktion' OR "Kategorie" LIKE   'Funktionsaenderung'OR "Kategorie" LIKE   'Sonderbauwerk_Anpassung') AND "Status" NOT LIKE 'erledigt' AND "Status" NOT LIKE 'sistiert'</w:t>
            </w:r>
          </w:p>
        </w:tc>
      </w:tr>
      <w:tr w:rsidR="000333C4" w:rsidRPr="004B1738" w14:paraId="126F0C7C" w14:textId="77777777" w:rsidTr="00011A84">
        <w:trPr>
          <w:trHeight w:val="521"/>
          <w:tblHeader/>
        </w:trPr>
        <w:tc>
          <w:tcPr>
            <w:tcW w:w="3261" w:type="dxa"/>
            <w:vAlign w:val="center"/>
          </w:tcPr>
          <w:p w14:paraId="3A8BFF8C" w14:textId="69B59636" w:rsidR="000333C4" w:rsidRPr="004B1738" w:rsidRDefault="000333C4" w:rsidP="008A6F3D">
            <w:pPr>
              <w:pStyle w:val="Textkrper"/>
              <w:ind w:left="142" w:right="136"/>
              <w:jc w:val="left"/>
            </w:pPr>
            <w:r w:rsidRPr="004B1738">
              <w:t xml:space="preserve">Massnahme: </w:t>
            </w:r>
            <w:r w:rsidR="004456F9" w:rsidRPr="004B1738">
              <w:t>Administrativ</w:t>
            </w:r>
          </w:p>
        </w:tc>
        <w:tc>
          <w:tcPr>
            <w:tcW w:w="5387" w:type="dxa"/>
          </w:tcPr>
          <w:p w14:paraId="27D77F31" w14:textId="15BA1ACC" w:rsidR="000333C4" w:rsidRPr="004B1738" w:rsidRDefault="004B1738" w:rsidP="009950DC">
            <w:pPr>
              <w:pStyle w:val="Textkrper"/>
              <w:ind w:left="145" w:right="157"/>
              <w:rPr>
                <w:rFonts w:ascii="Arial" w:hAnsi="Arial" w:cs="Arial"/>
              </w:rPr>
            </w:pPr>
            <w:r w:rsidRPr="004B1738">
              <w:rPr>
                <w:rFonts w:ascii="Arial" w:hAnsi="Arial" w:cs="Arial"/>
              </w:rPr>
              <w:t>("Kategorie" LIKE 'administrative_Massnahme'  OR "Kategorie" LIKE   'Datenmanagement') AND "Status" NOT LIKE 'erledigt' AND "Status" NOT LIKE 'sistiert'</w:t>
            </w:r>
          </w:p>
        </w:tc>
      </w:tr>
      <w:tr w:rsidR="000333C4" w:rsidRPr="007354A1" w14:paraId="0939382D" w14:textId="77777777" w:rsidTr="00011A84">
        <w:trPr>
          <w:trHeight w:val="521"/>
          <w:tblHeader/>
        </w:trPr>
        <w:tc>
          <w:tcPr>
            <w:tcW w:w="3261" w:type="dxa"/>
            <w:vAlign w:val="center"/>
          </w:tcPr>
          <w:p w14:paraId="493EBE5F" w14:textId="5C74D464" w:rsidR="000333C4" w:rsidRPr="004B1738" w:rsidRDefault="000333C4" w:rsidP="008A6F3D">
            <w:pPr>
              <w:pStyle w:val="Textkrper"/>
              <w:ind w:left="142" w:right="136"/>
              <w:jc w:val="left"/>
            </w:pPr>
            <w:r w:rsidRPr="004B1738">
              <w:t xml:space="preserve">Massnahme: </w:t>
            </w:r>
            <w:r w:rsidR="004456F9" w:rsidRPr="004B1738">
              <w:t>Andere</w:t>
            </w:r>
          </w:p>
        </w:tc>
        <w:tc>
          <w:tcPr>
            <w:tcW w:w="5387" w:type="dxa"/>
          </w:tcPr>
          <w:p w14:paraId="071A2DBD" w14:textId="30A07D26" w:rsidR="000333C4" w:rsidRPr="004B1738" w:rsidRDefault="004B1738" w:rsidP="000333C4">
            <w:pPr>
              <w:pStyle w:val="Textkrper"/>
              <w:ind w:left="145" w:right="157"/>
              <w:rPr>
                <w:rFonts w:ascii="Arial" w:hAnsi="Arial" w:cs="Arial"/>
              </w:rPr>
            </w:pPr>
            <w:r w:rsidRPr="004B1738">
              <w:rPr>
                <w:rFonts w:ascii="Arial" w:hAnsi="Arial" w:cs="Arial"/>
              </w:rPr>
              <w:t>("Kategorie" LIKE 'GEP_Bearbeitung' OR "Kategorie" LIKE 'Kontrolle_und_Ueberwachung'   OR "Kategorie" LIKE  'Massnahme_im_Gewaesser'   OR "Kategorie" LIKE  'Stoerfallvorsorge'  OR "Kategorie" LIKE  'andere' OR "Kategorie" LIKE 'Erhaltung_Reinigung' OR "Kategorie" LIKE  'unbekannt' ) AND "Status" NOT LIKE 'erledigt' AND "Status" NOT LIKE 'sistiert'</w:t>
            </w:r>
          </w:p>
        </w:tc>
      </w:tr>
    </w:tbl>
    <w:p w14:paraId="29A02BBC" w14:textId="77777777" w:rsidR="00796270" w:rsidRPr="007354A1" w:rsidRDefault="00796270">
      <w:pPr>
        <w:rPr>
          <w:highlight w:val="yellow"/>
        </w:rPr>
      </w:pPr>
    </w:p>
    <w:tbl>
      <w:tblPr>
        <w:tblStyle w:val="Tabellenraster"/>
        <w:tblW w:w="8648" w:type="dxa"/>
        <w:tblInd w:w="-851" w:type="dxa"/>
        <w:tblBorders>
          <w:left w:val="none" w:sz="0" w:space="0" w:color="auto"/>
          <w:right w:val="none" w:sz="0" w:space="0" w:color="auto"/>
          <w:insideV w:val="dotted" w:sz="4" w:space="0" w:color="auto"/>
        </w:tblBorders>
        <w:tblCellMar>
          <w:left w:w="0" w:type="dxa"/>
          <w:bottom w:w="57" w:type="dxa"/>
          <w:right w:w="0" w:type="dxa"/>
        </w:tblCellMar>
        <w:tblLook w:val="04A0" w:firstRow="1" w:lastRow="0" w:firstColumn="1" w:lastColumn="0" w:noHBand="0" w:noVBand="1"/>
      </w:tblPr>
      <w:tblGrid>
        <w:gridCol w:w="3261"/>
        <w:gridCol w:w="5387"/>
      </w:tblGrid>
      <w:tr w:rsidR="00EC6463" w:rsidRPr="007354A1" w14:paraId="33D49674" w14:textId="77777777" w:rsidTr="00D76C09">
        <w:trPr>
          <w:trHeight w:val="521"/>
          <w:tblHeader/>
        </w:trPr>
        <w:tc>
          <w:tcPr>
            <w:tcW w:w="3261" w:type="dxa"/>
            <w:shd w:val="clear" w:color="auto" w:fill="D9D9D9" w:themeFill="background1" w:themeFillShade="D9"/>
            <w:vAlign w:val="center"/>
          </w:tcPr>
          <w:p w14:paraId="7C62075D" w14:textId="71F0D6A5" w:rsidR="00EC6463" w:rsidRPr="00BD053A" w:rsidRDefault="00EC6463" w:rsidP="008A6F3D">
            <w:pPr>
              <w:pStyle w:val="Textkrper"/>
              <w:ind w:left="142" w:right="136"/>
              <w:jc w:val="left"/>
            </w:pPr>
            <w:r w:rsidRPr="00BD053A">
              <w:rPr>
                <w:b/>
                <w:i/>
                <w:szCs w:val="20"/>
              </w:rPr>
              <w:lastRenderedPageBreak/>
              <w:t xml:space="preserve">Massnahmen </w:t>
            </w:r>
            <w:r w:rsidR="00A022B5" w:rsidRPr="00BD053A">
              <w:rPr>
                <w:b/>
                <w:i/>
                <w:szCs w:val="20"/>
              </w:rPr>
              <w:t>Entwässerungsanlagen</w:t>
            </w:r>
          </w:p>
        </w:tc>
        <w:tc>
          <w:tcPr>
            <w:tcW w:w="5387" w:type="dxa"/>
            <w:shd w:val="clear" w:color="auto" w:fill="D9D9D9" w:themeFill="background1" w:themeFillShade="D9"/>
          </w:tcPr>
          <w:p w14:paraId="57C175E4" w14:textId="77777777" w:rsidR="00EC6463" w:rsidRPr="007354A1" w:rsidRDefault="00EC6463" w:rsidP="00EC6463">
            <w:pPr>
              <w:pStyle w:val="Textkrper"/>
              <w:ind w:left="145" w:right="157"/>
              <w:rPr>
                <w:highlight w:val="yellow"/>
              </w:rPr>
            </w:pPr>
          </w:p>
        </w:tc>
      </w:tr>
      <w:tr w:rsidR="00A022B5" w:rsidRPr="007354A1" w14:paraId="24A46A8D" w14:textId="77777777" w:rsidTr="00D76C09">
        <w:trPr>
          <w:trHeight w:val="521"/>
          <w:tblHeader/>
        </w:trPr>
        <w:tc>
          <w:tcPr>
            <w:tcW w:w="3261" w:type="dxa"/>
            <w:shd w:val="clear" w:color="auto" w:fill="auto"/>
            <w:vAlign w:val="center"/>
          </w:tcPr>
          <w:p w14:paraId="7203A3F4" w14:textId="0D791D43" w:rsidR="00A022B5" w:rsidRPr="00BD053A" w:rsidRDefault="00C87B22" w:rsidP="008A6F3D">
            <w:pPr>
              <w:pStyle w:val="Textkrper"/>
              <w:ind w:left="142" w:right="136"/>
              <w:jc w:val="left"/>
              <w:rPr>
                <w:szCs w:val="20"/>
              </w:rPr>
            </w:pPr>
            <w:r w:rsidRPr="00BD053A">
              <w:rPr>
                <w:szCs w:val="20"/>
              </w:rPr>
              <w:t>Sanierung Abwasserbauwerk</w:t>
            </w:r>
          </w:p>
        </w:tc>
        <w:tc>
          <w:tcPr>
            <w:tcW w:w="5387" w:type="dxa"/>
            <w:shd w:val="clear" w:color="auto" w:fill="auto"/>
          </w:tcPr>
          <w:p w14:paraId="6B23AA0C" w14:textId="77777777" w:rsidR="00754DFF" w:rsidRPr="005A14CD" w:rsidRDefault="00754DFF" w:rsidP="00754DFF">
            <w:pPr>
              <w:pStyle w:val="Default"/>
              <w:rPr>
                <w:rFonts w:ascii="Arial" w:hAnsi="Arial" w:cs="Arial"/>
                <w:sz w:val="20"/>
                <w:szCs w:val="20"/>
              </w:rPr>
            </w:pPr>
            <w:r w:rsidRPr="005A14CD">
              <w:rPr>
                <w:rFonts w:ascii="Arial" w:hAnsi="Arial" w:cs="Arial"/>
                <w:sz w:val="20"/>
                <w:szCs w:val="20"/>
              </w:rPr>
              <w:t>Wird entweder über die Klasse Knoten, welche eine Beziehung Massnahme &lt;-&gt; Knoten aufweisen, dargestellt (Massnahme_knotenassocref)</w:t>
            </w:r>
            <w:r w:rsidRPr="005A14CD">
              <w:rPr>
                <w:rFonts w:ascii="Arial" w:hAnsi="Arial" w:cs="Arial"/>
                <w:sz w:val="20"/>
                <w:szCs w:val="20"/>
              </w:rPr>
              <w:cr/>
            </w:r>
          </w:p>
          <w:p w14:paraId="523F6DD1" w14:textId="77777777" w:rsidR="00754DFF" w:rsidRPr="005A14CD" w:rsidRDefault="00754DFF" w:rsidP="00754DFF">
            <w:pPr>
              <w:pStyle w:val="Default"/>
              <w:rPr>
                <w:rFonts w:ascii="Arial" w:hAnsi="Arial" w:cs="Arial"/>
                <w:sz w:val="20"/>
                <w:szCs w:val="20"/>
              </w:rPr>
            </w:pPr>
          </w:p>
          <w:p w14:paraId="10B5AC6C" w14:textId="44FB6421" w:rsidR="001E4D34" w:rsidRPr="007354A1" w:rsidRDefault="00754DFF" w:rsidP="00754DFF">
            <w:pPr>
              <w:pStyle w:val="Default"/>
              <w:rPr>
                <w:rFonts w:ascii="Frutiger LT 45 Light" w:hAnsi="Frutiger LT 45 Light"/>
                <w:sz w:val="20"/>
                <w:szCs w:val="20"/>
                <w:highlight w:val="yellow"/>
              </w:rPr>
            </w:pPr>
            <w:r w:rsidRPr="005A14CD">
              <w:rPr>
                <w:rFonts w:ascii="Arial" w:hAnsi="Arial" w:cs="Arial"/>
                <w:sz w:val="20"/>
                <w:szCs w:val="20"/>
              </w:rPr>
              <w:t>oder falls eine Massnahme erfasst über die Klasse Massnahme:</w:t>
            </w:r>
            <w:r w:rsidRPr="005A14CD">
              <w:rPr>
                <w:rFonts w:ascii="Arial" w:hAnsi="Arial" w:cs="Arial"/>
                <w:sz w:val="20"/>
                <w:szCs w:val="20"/>
              </w:rPr>
              <w:cr/>
              <w:t>"Kategorie" LIKE 'Erhaltung_Renovierung_Reparatur' AND "Status" NOT LIKE 'erledigt' AND "Status" NOT LIKE 'sistiert' AND "KnotenRef" NOT LIKE ' '</w:t>
            </w:r>
          </w:p>
        </w:tc>
      </w:tr>
    </w:tbl>
    <w:p w14:paraId="03BA22AB" w14:textId="77777777" w:rsidR="00796270" w:rsidRPr="007354A1" w:rsidRDefault="00796270">
      <w:pPr>
        <w:rPr>
          <w:highlight w:val="yellow"/>
        </w:rPr>
      </w:pPr>
    </w:p>
    <w:tbl>
      <w:tblPr>
        <w:tblStyle w:val="Tabellenraster"/>
        <w:tblW w:w="8648" w:type="dxa"/>
        <w:tblInd w:w="-851" w:type="dxa"/>
        <w:tblBorders>
          <w:left w:val="none" w:sz="0" w:space="0" w:color="auto"/>
          <w:right w:val="none" w:sz="0" w:space="0" w:color="auto"/>
          <w:insideV w:val="dotted" w:sz="4" w:space="0" w:color="auto"/>
        </w:tblBorders>
        <w:tblCellMar>
          <w:left w:w="0" w:type="dxa"/>
          <w:bottom w:w="57" w:type="dxa"/>
          <w:right w:w="0" w:type="dxa"/>
        </w:tblCellMar>
        <w:tblLook w:val="04A0" w:firstRow="1" w:lastRow="0" w:firstColumn="1" w:lastColumn="0" w:noHBand="0" w:noVBand="1"/>
      </w:tblPr>
      <w:tblGrid>
        <w:gridCol w:w="3261"/>
        <w:gridCol w:w="5387"/>
      </w:tblGrid>
      <w:tr w:rsidR="00A33A1F" w:rsidRPr="00BD053A" w14:paraId="179C0E52" w14:textId="77777777" w:rsidTr="00D76C09">
        <w:trPr>
          <w:trHeight w:val="521"/>
          <w:tblHeader/>
        </w:trPr>
        <w:tc>
          <w:tcPr>
            <w:tcW w:w="3261" w:type="dxa"/>
            <w:shd w:val="clear" w:color="auto" w:fill="D9D9D9" w:themeFill="background1" w:themeFillShade="D9"/>
            <w:vAlign w:val="center"/>
          </w:tcPr>
          <w:p w14:paraId="3CD2F436" w14:textId="342EA3A9" w:rsidR="00A33A1F" w:rsidRPr="00BD053A" w:rsidRDefault="004B3D2B" w:rsidP="008A6F3D">
            <w:pPr>
              <w:pStyle w:val="Textkrper"/>
              <w:ind w:left="142" w:right="136"/>
              <w:jc w:val="left"/>
              <w:rPr>
                <w:b/>
                <w:i/>
                <w:szCs w:val="20"/>
              </w:rPr>
            </w:pPr>
            <w:r w:rsidRPr="00BD053A">
              <w:rPr>
                <w:b/>
                <w:i/>
                <w:szCs w:val="20"/>
              </w:rPr>
              <w:t>Flächenförmige und linienförmige</w:t>
            </w:r>
            <w:r w:rsidR="00A33A1F" w:rsidRPr="00BD053A">
              <w:rPr>
                <w:b/>
                <w:i/>
                <w:szCs w:val="20"/>
              </w:rPr>
              <w:t xml:space="preserve"> raumbezogene Massnahmen</w:t>
            </w:r>
          </w:p>
        </w:tc>
        <w:tc>
          <w:tcPr>
            <w:tcW w:w="5387" w:type="dxa"/>
            <w:shd w:val="clear" w:color="auto" w:fill="D9D9D9" w:themeFill="background1" w:themeFillShade="D9"/>
          </w:tcPr>
          <w:p w14:paraId="03EF8A5F" w14:textId="77777777" w:rsidR="00A33A1F" w:rsidRPr="00BD053A" w:rsidRDefault="00A33A1F" w:rsidP="00A33A1F">
            <w:pPr>
              <w:pStyle w:val="Default"/>
              <w:rPr>
                <w:sz w:val="20"/>
                <w:szCs w:val="20"/>
              </w:rPr>
            </w:pPr>
          </w:p>
        </w:tc>
      </w:tr>
      <w:tr w:rsidR="00A33A1F" w:rsidRPr="00BD053A" w14:paraId="32CD1D88" w14:textId="77777777" w:rsidTr="00D76C09">
        <w:trPr>
          <w:trHeight w:val="521"/>
          <w:tblHeader/>
        </w:trPr>
        <w:tc>
          <w:tcPr>
            <w:tcW w:w="3261" w:type="dxa"/>
            <w:shd w:val="clear" w:color="auto" w:fill="auto"/>
            <w:vAlign w:val="center"/>
          </w:tcPr>
          <w:p w14:paraId="54F500EB" w14:textId="5A9F25E6" w:rsidR="00A33A1F" w:rsidRPr="00BD053A" w:rsidRDefault="004B3D2B" w:rsidP="004B3D2B">
            <w:pPr>
              <w:pStyle w:val="Textkrper"/>
              <w:ind w:left="142" w:right="136"/>
              <w:jc w:val="left"/>
              <w:rPr>
                <w:szCs w:val="20"/>
              </w:rPr>
            </w:pPr>
            <w:r w:rsidRPr="00BD053A">
              <w:rPr>
                <w:szCs w:val="20"/>
              </w:rPr>
              <w:t>Flächenförmige r</w:t>
            </w:r>
            <w:r w:rsidR="00A33A1F" w:rsidRPr="00BD053A">
              <w:rPr>
                <w:szCs w:val="20"/>
              </w:rPr>
              <w:t>aumbezogene Massnahmen gem. Massnahmentabelle</w:t>
            </w:r>
            <w:r w:rsidRPr="00BD053A">
              <w:rPr>
                <w:szCs w:val="20"/>
              </w:rPr>
              <w:t xml:space="preserve"> </w:t>
            </w:r>
          </w:p>
        </w:tc>
        <w:tc>
          <w:tcPr>
            <w:tcW w:w="5387" w:type="dxa"/>
            <w:shd w:val="clear" w:color="auto" w:fill="auto"/>
          </w:tcPr>
          <w:p w14:paraId="7C12569A" w14:textId="77777777" w:rsidR="00BD053A" w:rsidRPr="00BD053A" w:rsidRDefault="00BD053A" w:rsidP="00BD053A">
            <w:pPr>
              <w:pStyle w:val="Default"/>
              <w:rPr>
                <w:rFonts w:ascii="Arial" w:hAnsi="Arial" w:cs="Arial"/>
                <w:sz w:val="20"/>
                <w:szCs w:val="20"/>
              </w:rPr>
            </w:pPr>
            <w:r w:rsidRPr="00BD053A">
              <w:rPr>
                <w:rFonts w:ascii="Arial" w:hAnsi="Arial" w:cs="Arial"/>
                <w:sz w:val="20"/>
                <w:szCs w:val="20"/>
              </w:rPr>
              <w:t>"Perimeter" &lt;&gt; Null AND "Status" NOT LIKE 'erledigt' AND "Status" NOT LIKE 'sistiert'</w:t>
            </w:r>
          </w:p>
          <w:p w14:paraId="66915A77" w14:textId="77777777" w:rsidR="00BD053A" w:rsidRPr="00BD053A" w:rsidRDefault="00BD053A" w:rsidP="00BD053A">
            <w:pPr>
              <w:pStyle w:val="Default"/>
              <w:rPr>
                <w:rFonts w:ascii="Arial" w:hAnsi="Arial" w:cs="Arial"/>
                <w:sz w:val="20"/>
                <w:szCs w:val="20"/>
              </w:rPr>
            </w:pPr>
          </w:p>
          <w:p w14:paraId="71487632" w14:textId="77777777" w:rsidR="00BD053A" w:rsidRPr="00BD053A" w:rsidRDefault="00BD053A" w:rsidP="00BD053A">
            <w:pPr>
              <w:pStyle w:val="Default"/>
              <w:rPr>
                <w:rFonts w:ascii="Arial" w:hAnsi="Arial" w:cs="Arial"/>
                <w:sz w:val="20"/>
                <w:szCs w:val="20"/>
              </w:rPr>
            </w:pPr>
            <w:r w:rsidRPr="00BD053A">
              <w:rPr>
                <w:rFonts w:ascii="Arial" w:hAnsi="Arial" w:cs="Arial"/>
                <w:sz w:val="20"/>
                <w:szCs w:val="20"/>
              </w:rPr>
              <w:t>Falls Polygon als eigene Feature Class:</w:t>
            </w:r>
          </w:p>
          <w:p w14:paraId="56310D03" w14:textId="03EB5CBF" w:rsidR="00A33A1F" w:rsidRPr="00BD053A" w:rsidRDefault="00BD053A" w:rsidP="00BD053A">
            <w:pPr>
              <w:pStyle w:val="Default"/>
              <w:rPr>
                <w:rFonts w:ascii="Arial" w:hAnsi="Arial" w:cs="Arial"/>
                <w:sz w:val="20"/>
                <w:szCs w:val="20"/>
              </w:rPr>
            </w:pPr>
            <w:r w:rsidRPr="00BD053A">
              <w:rPr>
                <w:rFonts w:ascii="Arial" w:hAnsi="Arial" w:cs="Arial"/>
                <w:sz w:val="20"/>
                <w:szCs w:val="20"/>
              </w:rPr>
              <w:t>"Status" NOT LIKE 'erledigt' AND "Status" NOT LIKE 'sistiert'</w:t>
            </w:r>
          </w:p>
        </w:tc>
      </w:tr>
      <w:tr w:rsidR="00F62D25" w:rsidRPr="00BD053A" w14:paraId="70DEE8BE" w14:textId="77777777" w:rsidTr="00D76C09">
        <w:trPr>
          <w:trHeight w:val="521"/>
          <w:tblHeader/>
        </w:trPr>
        <w:tc>
          <w:tcPr>
            <w:tcW w:w="3261" w:type="dxa"/>
            <w:shd w:val="clear" w:color="auto" w:fill="auto"/>
            <w:vAlign w:val="center"/>
          </w:tcPr>
          <w:p w14:paraId="5958C7DB" w14:textId="4475A9DF" w:rsidR="00F62D25" w:rsidRPr="00BD053A" w:rsidRDefault="004B3D2B" w:rsidP="004B3D2B">
            <w:pPr>
              <w:pStyle w:val="Textkrper"/>
              <w:ind w:left="142" w:right="136"/>
              <w:jc w:val="left"/>
              <w:rPr>
                <w:szCs w:val="20"/>
              </w:rPr>
            </w:pPr>
            <w:r w:rsidRPr="00BD053A">
              <w:rPr>
                <w:szCs w:val="20"/>
              </w:rPr>
              <w:t>Linienförmige r</w:t>
            </w:r>
            <w:r w:rsidR="00F62D25" w:rsidRPr="00BD053A">
              <w:rPr>
                <w:szCs w:val="20"/>
              </w:rPr>
              <w:t>aumbezogene Massnahmen gem. Massnahmentabelle</w:t>
            </w:r>
          </w:p>
        </w:tc>
        <w:tc>
          <w:tcPr>
            <w:tcW w:w="5387" w:type="dxa"/>
            <w:shd w:val="clear" w:color="auto" w:fill="auto"/>
          </w:tcPr>
          <w:p w14:paraId="4964BF59" w14:textId="77777777" w:rsidR="00BD053A" w:rsidRPr="00BD053A" w:rsidRDefault="00BD053A" w:rsidP="00BD053A">
            <w:pPr>
              <w:pStyle w:val="Default"/>
              <w:rPr>
                <w:rFonts w:ascii="Arial" w:hAnsi="Arial" w:cs="Arial"/>
                <w:sz w:val="20"/>
                <w:szCs w:val="20"/>
              </w:rPr>
            </w:pPr>
            <w:r w:rsidRPr="00BD053A">
              <w:rPr>
                <w:rFonts w:ascii="Arial" w:hAnsi="Arial" w:cs="Arial"/>
                <w:sz w:val="20"/>
                <w:szCs w:val="20"/>
              </w:rPr>
              <w:t>"Linie" &lt;&gt; Null AND "Status" NOT LIKE 'erledigt' AND "Status" NOT LIKE 'sistiert'</w:t>
            </w:r>
          </w:p>
          <w:p w14:paraId="390D9079" w14:textId="77777777" w:rsidR="00BD053A" w:rsidRPr="00BD053A" w:rsidRDefault="00BD053A" w:rsidP="00BD053A">
            <w:pPr>
              <w:pStyle w:val="Default"/>
              <w:rPr>
                <w:rFonts w:ascii="Arial" w:hAnsi="Arial" w:cs="Arial"/>
                <w:sz w:val="20"/>
                <w:szCs w:val="20"/>
              </w:rPr>
            </w:pPr>
          </w:p>
          <w:p w14:paraId="586C5550" w14:textId="77777777" w:rsidR="00BD053A" w:rsidRPr="00BD053A" w:rsidRDefault="00BD053A" w:rsidP="00BD053A">
            <w:pPr>
              <w:pStyle w:val="Default"/>
              <w:rPr>
                <w:rFonts w:ascii="Arial" w:hAnsi="Arial" w:cs="Arial"/>
                <w:sz w:val="20"/>
                <w:szCs w:val="20"/>
              </w:rPr>
            </w:pPr>
            <w:r w:rsidRPr="00BD053A">
              <w:rPr>
                <w:rFonts w:ascii="Arial" w:hAnsi="Arial" w:cs="Arial"/>
                <w:sz w:val="20"/>
                <w:szCs w:val="20"/>
              </w:rPr>
              <w:t>Falls Linie als eigene Feature Class:</w:t>
            </w:r>
          </w:p>
          <w:p w14:paraId="3DF81232" w14:textId="4F11B25B" w:rsidR="00F62D25" w:rsidRPr="00BD053A" w:rsidRDefault="00BD053A" w:rsidP="00BD053A">
            <w:pPr>
              <w:pStyle w:val="Default"/>
              <w:rPr>
                <w:rFonts w:ascii="Arial" w:hAnsi="Arial" w:cs="Arial"/>
                <w:sz w:val="20"/>
                <w:szCs w:val="20"/>
              </w:rPr>
            </w:pPr>
            <w:r w:rsidRPr="00BD053A">
              <w:rPr>
                <w:rFonts w:ascii="Arial" w:hAnsi="Arial" w:cs="Arial"/>
                <w:sz w:val="20"/>
                <w:szCs w:val="20"/>
              </w:rPr>
              <w:t>"Status" NOT LIKE 'erledigt' AND "Status" NOT LIKE 'sistiert'</w:t>
            </w:r>
          </w:p>
        </w:tc>
      </w:tr>
    </w:tbl>
    <w:p w14:paraId="2B1A380A" w14:textId="3C6C2580" w:rsidR="000421D1" w:rsidRPr="00BD053A" w:rsidRDefault="000421D1" w:rsidP="000421D1">
      <w:pPr>
        <w:rPr>
          <w:rFonts w:cs="Arial"/>
          <w:lang w:eastAsia="de-DE"/>
        </w:rPr>
      </w:pPr>
    </w:p>
    <w:p w14:paraId="0E783FFE" w14:textId="627A3D84" w:rsidR="000421D1" w:rsidRPr="00906D82" w:rsidRDefault="000421D1" w:rsidP="00906D82">
      <w:pPr>
        <w:ind w:left="-851"/>
        <w:rPr>
          <w:lang w:eastAsia="de-DE"/>
        </w:rPr>
      </w:pPr>
      <w:r w:rsidRPr="00BD053A">
        <w:rPr>
          <w:rFonts w:cs="Arial"/>
          <w:lang w:eastAsia="de-DE"/>
        </w:rPr>
        <w:t>Die weiteren Layer sind gemäss dem Darstellungsmode</w:t>
      </w:r>
      <w:r w:rsidR="00BD053A">
        <w:rPr>
          <w:rFonts w:cs="Arial"/>
          <w:lang w:eastAsia="de-DE"/>
        </w:rPr>
        <w:t>ll des GEP-Erschliessungsplanes</w:t>
      </w:r>
      <w:r w:rsidRPr="00BD053A">
        <w:rPr>
          <w:rFonts w:cs="Arial"/>
          <w:lang w:eastAsia="de-DE"/>
        </w:rPr>
        <w:t xml:space="preserve"> darzustellen.</w:t>
      </w:r>
    </w:p>
    <w:p w14:paraId="1E65D26B" w14:textId="7F8A326A" w:rsidR="00293111" w:rsidRPr="009922C7" w:rsidRDefault="00F36574" w:rsidP="00293111">
      <w:pPr>
        <w:pStyle w:val="berschrift2"/>
      </w:pPr>
      <w:bookmarkStart w:id="80" w:name="_Toc63262729"/>
      <w:r w:rsidRPr="009922C7">
        <w:t>Planansicht Werkkataster IST-Zu</w:t>
      </w:r>
      <w:r w:rsidR="00293111" w:rsidRPr="009922C7">
        <w:t>stand</w:t>
      </w:r>
      <w:bookmarkEnd w:id="80"/>
    </w:p>
    <w:p w14:paraId="73BCFEC5" w14:textId="4E111920" w:rsidR="009675CA" w:rsidRDefault="009675CA" w:rsidP="009675CA">
      <w:pPr>
        <w:pStyle w:val="Fliesstext"/>
        <w:ind w:left="-851"/>
        <w:rPr>
          <w:lang w:eastAsia="de-DE"/>
        </w:rPr>
      </w:pPr>
      <w:r w:rsidRPr="009922C7">
        <w:rPr>
          <w:lang w:eastAsia="de-DE"/>
        </w:rPr>
        <w:t>Für die Planansicht Werkkataster IST-Zustand sollen im Vergleich zum Erschliessungsplan «GEP» keine neuen Symbole hinzugefügt werden. Die Filterkriterien werden jedoch so angewandt, dass auch private Leitungen oder sekundäre Abwasseranlagen dargestellt werden.</w:t>
      </w:r>
      <w:r w:rsidR="00754DFF">
        <w:rPr>
          <w:lang w:eastAsia="de-DE"/>
        </w:rPr>
        <w:t xml:space="preserve"> Zudem wird nicht nach der Nutzungsart_geplant sondern die Nutzungsart_ist gefiltert.</w:t>
      </w:r>
      <w:r w:rsidR="009922C7">
        <w:rPr>
          <w:lang w:eastAsia="de-DE"/>
        </w:rPr>
        <w:t xml:space="preserve"> </w:t>
      </w:r>
      <w:r w:rsidR="00E71DFE">
        <w:rPr>
          <w:lang w:eastAsia="de-DE"/>
        </w:rPr>
        <w:t xml:space="preserve">Für weitere genauere Informationen wird auf  </w:t>
      </w:r>
      <w:r w:rsidR="00E71DFE">
        <w:rPr>
          <w:lang w:eastAsia="de-DE"/>
        </w:rPr>
        <w:fldChar w:fldCharType="begin"/>
      </w:r>
      <w:r w:rsidR="00E71DFE">
        <w:rPr>
          <w:lang w:eastAsia="de-DE"/>
        </w:rPr>
        <w:instrText xml:space="preserve"> REF _Ref33093144 \r \h </w:instrText>
      </w:r>
      <w:r w:rsidR="00E71DFE">
        <w:rPr>
          <w:lang w:eastAsia="de-DE"/>
        </w:rPr>
      </w:r>
      <w:r w:rsidR="00E71DFE">
        <w:rPr>
          <w:lang w:eastAsia="de-DE"/>
        </w:rPr>
        <w:fldChar w:fldCharType="separate"/>
      </w:r>
      <w:r w:rsidR="00D46611">
        <w:rPr>
          <w:lang w:eastAsia="de-DE"/>
        </w:rPr>
        <w:t>Anhang II</w:t>
      </w:r>
      <w:r w:rsidR="00E71DFE">
        <w:rPr>
          <w:lang w:eastAsia="de-DE"/>
        </w:rPr>
        <w:fldChar w:fldCharType="end"/>
      </w:r>
      <w:r w:rsidR="00E71DFE">
        <w:rPr>
          <w:lang w:eastAsia="de-DE"/>
        </w:rPr>
        <w:t xml:space="preserve"> verwiesen.</w:t>
      </w:r>
    </w:p>
    <w:p w14:paraId="4C46EEAA" w14:textId="77777777" w:rsidR="0053146E" w:rsidRPr="009922C7" w:rsidRDefault="0053146E" w:rsidP="009675CA">
      <w:pPr>
        <w:pStyle w:val="Fliesstext"/>
        <w:ind w:left="-851"/>
        <w:rPr>
          <w:lang w:eastAsia="de-DE"/>
        </w:rPr>
      </w:pPr>
    </w:p>
    <w:tbl>
      <w:tblPr>
        <w:tblStyle w:val="Tabellenraster"/>
        <w:tblW w:w="8648" w:type="dxa"/>
        <w:tblInd w:w="-851" w:type="dxa"/>
        <w:tblBorders>
          <w:left w:val="none" w:sz="0" w:space="0" w:color="auto"/>
          <w:right w:val="none" w:sz="0" w:space="0" w:color="auto"/>
          <w:insideV w:val="dotted" w:sz="4" w:space="0" w:color="auto"/>
        </w:tblBorders>
        <w:tblCellMar>
          <w:left w:w="0" w:type="dxa"/>
          <w:bottom w:w="57" w:type="dxa"/>
          <w:right w:w="0" w:type="dxa"/>
        </w:tblCellMar>
        <w:tblLook w:val="04A0" w:firstRow="1" w:lastRow="0" w:firstColumn="1" w:lastColumn="0" w:noHBand="0" w:noVBand="1"/>
      </w:tblPr>
      <w:tblGrid>
        <w:gridCol w:w="2564"/>
        <w:gridCol w:w="6084"/>
      </w:tblGrid>
      <w:tr w:rsidR="009675CA" w:rsidRPr="00595501" w14:paraId="7EC84F62" w14:textId="77777777" w:rsidTr="00CA23CF">
        <w:trPr>
          <w:trHeight w:val="183"/>
        </w:trPr>
        <w:tc>
          <w:tcPr>
            <w:tcW w:w="2564" w:type="dxa"/>
            <w:tcBorders>
              <w:bottom w:val="single" w:sz="4" w:space="0" w:color="auto"/>
            </w:tcBorders>
            <w:shd w:val="clear" w:color="auto" w:fill="D9D9D9" w:themeFill="background1" w:themeFillShade="D9"/>
          </w:tcPr>
          <w:p w14:paraId="36C6D2FD" w14:textId="4BEC12CC" w:rsidR="009675CA" w:rsidRPr="009675CA" w:rsidRDefault="009675CA" w:rsidP="009675CA">
            <w:pPr>
              <w:pStyle w:val="Textkrper"/>
              <w:spacing w:beforeLines="60" w:before="144" w:afterLines="60" w:after="144"/>
              <w:ind w:left="142" w:right="142"/>
              <w:jc w:val="left"/>
              <w:rPr>
                <w:b/>
                <w:sz w:val="8"/>
                <w:szCs w:val="8"/>
                <w:highlight w:val="yellow"/>
              </w:rPr>
            </w:pPr>
            <w:r w:rsidRPr="009675CA">
              <w:rPr>
                <w:b/>
                <w:sz w:val="24"/>
                <w:szCs w:val="24"/>
              </w:rPr>
              <w:t>Darstellungsebene</w:t>
            </w:r>
          </w:p>
        </w:tc>
        <w:tc>
          <w:tcPr>
            <w:tcW w:w="6084" w:type="dxa"/>
            <w:tcBorders>
              <w:bottom w:val="single" w:sz="4" w:space="0" w:color="auto"/>
            </w:tcBorders>
            <w:shd w:val="clear" w:color="auto" w:fill="D9D9D9" w:themeFill="background1" w:themeFillShade="D9"/>
          </w:tcPr>
          <w:p w14:paraId="04990E5A" w14:textId="3A9A05D5" w:rsidR="009675CA" w:rsidRPr="009675CA" w:rsidRDefault="009675CA" w:rsidP="009675CA">
            <w:pPr>
              <w:pStyle w:val="Textkrper"/>
              <w:spacing w:beforeLines="60" w:before="144" w:afterLines="60" w:after="144"/>
              <w:ind w:left="142" w:right="142"/>
              <w:jc w:val="left"/>
              <w:rPr>
                <w:rFonts w:ascii="Arial" w:hAnsi="Arial" w:cs="Arial"/>
                <w:b/>
                <w:highlight w:val="yellow"/>
              </w:rPr>
            </w:pPr>
            <w:r w:rsidRPr="009675CA">
              <w:rPr>
                <w:b/>
                <w:sz w:val="24"/>
                <w:szCs w:val="24"/>
              </w:rPr>
              <w:t>Filterkriterien</w:t>
            </w:r>
          </w:p>
        </w:tc>
      </w:tr>
      <w:tr w:rsidR="009922C7" w:rsidRPr="009B7E70" w14:paraId="0372A0DE" w14:textId="77777777" w:rsidTr="00CA23CF">
        <w:tblPrEx>
          <w:tblBorders>
            <w:left w:val="single" w:sz="4" w:space="0" w:color="auto"/>
            <w:right w:val="single" w:sz="4" w:space="0" w:color="auto"/>
            <w:insideV w:val="single" w:sz="4" w:space="0" w:color="auto"/>
          </w:tblBorders>
          <w:tblCellMar>
            <w:left w:w="108" w:type="dxa"/>
            <w:bottom w:w="0" w:type="dxa"/>
            <w:right w:w="108" w:type="dxa"/>
          </w:tblCellMar>
        </w:tblPrEx>
        <w:trPr>
          <w:trHeight w:val="521"/>
        </w:trPr>
        <w:tc>
          <w:tcPr>
            <w:tcW w:w="2564" w:type="dxa"/>
            <w:tcBorders>
              <w:left w:val="nil"/>
              <w:right w:val="dotted" w:sz="4" w:space="0" w:color="auto"/>
            </w:tcBorders>
          </w:tcPr>
          <w:p w14:paraId="5FFAAC82" w14:textId="201064EF" w:rsidR="009922C7" w:rsidRPr="00747FCD" w:rsidRDefault="009922C7" w:rsidP="009922C7">
            <w:pPr>
              <w:pStyle w:val="Textkrper"/>
              <w:spacing w:beforeLines="60" w:before="144" w:afterLines="60" w:after="144"/>
              <w:ind w:left="142" w:right="142"/>
              <w:jc w:val="left"/>
              <w:rPr>
                <w:i/>
                <w:sz w:val="16"/>
              </w:rPr>
            </w:pPr>
            <w:r w:rsidRPr="00747FCD">
              <w:t>Entwässerungs</w:t>
            </w:r>
            <w:r w:rsidR="009E7AD2">
              <w:t xml:space="preserve">anlagen </w:t>
            </w:r>
            <w:r w:rsidRPr="00747FCD">
              <w:t xml:space="preserve">Dritter </w:t>
            </w:r>
            <w:r w:rsidR="009E7AD2">
              <w:t>(Bund, Kanton, etc.)</w:t>
            </w:r>
          </w:p>
          <w:p w14:paraId="148FD140" w14:textId="2EB8DE2E" w:rsidR="009922C7" w:rsidRPr="00F73788" w:rsidRDefault="009922C7" w:rsidP="009922C7">
            <w:pPr>
              <w:pStyle w:val="Textkrper"/>
              <w:spacing w:beforeLines="60" w:before="144" w:afterLines="60" w:after="144"/>
              <w:ind w:left="142" w:right="142"/>
              <w:jc w:val="left"/>
            </w:pPr>
            <w:r w:rsidRPr="00747FCD">
              <w:rPr>
                <w:i/>
                <w:sz w:val="16"/>
              </w:rPr>
              <w:t>Schmutzabwasser</w:t>
            </w:r>
          </w:p>
        </w:tc>
        <w:tc>
          <w:tcPr>
            <w:tcW w:w="6084" w:type="dxa"/>
            <w:tcBorders>
              <w:left w:val="dotted" w:sz="4" w:space="0" w:color="auto"/>
              <w:right w:val="nil"/>
            </w:tcBorders>
          </w:tcPr>
          <w:p w14:paraId="662508A6" w14:textId="77777777" w:rsidR="00E304C3" w:rsidRPr="00E304C3" w:rsidRDefault="00E304C3" w:rsidP="00E304C3">
            <w:pPr>
              <w:pStyle w:val="Textkrper"/>
              <w:spacing w:beforeLines="60" w:before="144" w:afterLines="60" w:after="144"/>
              <w:ind w:left="142" w:right="142"/>
              <w:jc w:val="left"/>
              <w:rPr>
                <w:rFonts w:ascii="Arial" w:hAnsi="Arial" w:cs="Arial"/>
              </w:rPr>
            </w:pPr>
            <w:r w:rsidRPr="00E304C3">
              <w:rPr>
                <w:rFonts w:ascii="Arial" w:hAnsi="Arial" w:cs="Arial"/>
              </w:rPr>
              <w:t xml:space="preserve">("Nutzungsart_ist" LIKE 'Schmutzabwasser' OR "Nutzungsart_ist" LIKE 'Industrieabwasser') AND "FunktionHierarchisch" LIKE 'SAA%' AND ("Organisation.Organisationstyp" NOT LIKE 'Privat' AND("FunktionHierarchisch" NOT LIKE 'SAA.Liegenschaftsentwässerung' OR "FunktionHierarchisch" NOT LIKE </w:t>
            </w:r>
            <w:r w:rsidRPr="00E304C3">
              <w:rPr>
                <w:rFonts w:ascii="Arial" w:hAnsi="Arial" w:cs="Arial"/>
              </w:rPr>
              <w:lastRenderedPageBreak/>
              <w:t xml:space="preserve">'PAA.Liegenschaftsentwässerung')) AND "FunktionHydraulisch" NOT LIKE 'Drainagetransportleitung' AND "FunktionHydraulisch" NOT LIKE 'Sickerleitung' </w:t>
            </w:r>
          </w:p>
          <w:p w14:paraId="6C5B3E51" w14:textId="13CB7234" w:rsidR="009922C7" w:rsidRPr="00F73788" w:rsidRDefault="00E304C3" w:rsidP="00E304C3">
            <w:pPr>
              <w:pStyle w:val="Textkrper"/>
              <w:spacing w:beforeLines="60" w:before="144" w:afterLines="60" w:after="144"/>
              <w:ind w:left="142" w:right="142"/>
              <w:jc w:val="left"/>
              <w:rPr>
                <w:rFonts w:ascii="Arial" w:hAnsi="Arial" w:cs="Arial"/>
              </w:rPr>
            </w:pPr>
            <w:r w:rsidRPr="00E304C3">
              <w:rPr>
                <w:rFonts w:ascii="Arial" w:hAnsi="Arial" w:cs="Arial"/>
              </w:rPr>
              <w:t>Organisationstyp aus Organisationstabelle (Join über EigentuemerRef)</w:t>
            </w:r>
          </w:p>
        </w:tc>
      </w:tr>
      <w:tr w:rsidR="009922C7" w:rsidRPr="009B7E70" w14:paraId="6AB8CBC9" w14:textId="77777777" w:rsidTr="00CA23CF">
        <w:tblPrEx>
          <w:tblBorders>
            <w:left w:val="single" w:sz="4" w:space="0" w:color="auto"/>
            <w:right w:val="single" w:sz="4" w:space="0" w:color="auto"/>
            <w:insideV w:val="single" w:sz="4" w:space="0" w:color="auto"/>
          </w:tblBorders>
          <w:tblCellMar>
            <w:left w:w="108" w:type="dxa"/>
            <w:bottom w:w="0" w:type="dxa"/>
            <w:right w:w="108" w:type="dxa"/>
          </w:tblCellMar>
        </w:tblPrEx>
        <w:trPr>
          <w:trHeight w:val="521"/>
        </w:trPr>
        <w:tc>
          <w:tcPr>
            <w:tcW w:w="2564" w:type="dxa"/>
            <w:tcBorders>
              <w:left w:val="nil"/>
              <w:right w:val="dotted" w:sz="4" w:space="0" w:color="auto"/>
            </w:tcBorders>
          </w:tcPr>
          <w:p w14:paraId="0A3BAA1E" w14:textId="77777777" w:rsidR="009E7AD2" w:rsidRPr="00747FCD" w:rsidRDefault="009E7AD2" w:rsidP="009E7AD2">
            <w:pPr>
              <w:pStyle w:val="Textkrper"/>
              <w:spacing w:beforeLines="60" w:before="144" w:afterLines="60" w:after="144"/>
              <w:ind w:left="142" w:right="142"/>
              <w:jc w:val="left"/>
              <w:rPr>
                <w:i/>
                <w:sz w:val="16"/>
              </w:rPr>
            </w:pPr>
            <w:r w:rsidRPr="00747FCD">
              <w:lastRenderedPageBreak/>
              <w:t>Entwässerungs</w:t>
            </w:r>
            <w:r>
              <w:t xml:space="preserve">anlagen </w:t>
            </w:r>
            <w:r w:rsidRPr="00747FCD">
              <w:t xml:space="preserve">Dritter </w:t>
            </w:r>
            <w:r>
              <w:t>(Bund, Kanton, etc.)</w:t>
            </w:r>
          </w:p>
          <w:p w14:paraId="32C1A98D" w14:textId="0D786C15" w:rsidR="009922C7" w:rsidRPr="00747FCD" w:rsidRDefault="009922C7" w:rsidP="009922C7">
            <w:pPr>
              <w:pStyle w:val="Textkrper"/>
              <w:spacing w:beforeLines="60" w:before="144" w:afterLines="60" w:after="144"/>
              <w:ind w:left="142" w:right="142"/>
              <w:jc w:val="left"/>
            </w:pPr>
            <w:r w:rsidRPr="009B7E70">
              <w:rPr>
                <w:i/>
                <w:sz w:val="16"/>
              </w:rPr>
              <w:t>Regenabwasser</w:t>
            </w:r>
          </w:p>
        </w:tc>
        <w:tc>
          <w:tcPr>
            <w:tcW w:w="6084" w:type="dxa"/>
            <w:tcBorders>
              <w:left w:val="dotted" w:sz="4" w:space="0" w:color="auto"/>
              <w:right w:val="nil"/>
            </w:tcBorders>
          </w:tcPr>
          <w:p w14:paraId="0EFD691C" w14:textId="380760D7" w:rsidR="00E304C3" w:rsidRPr="00E304C3" w:rsidRDefault="00E304C3" w:rsidP="00E304C3">
            <w:pPr>
              <w:pStyle w:val="Textkrper"/>
              <w:spacing w:beforeLines="60" w:before="144" w:afterLines="60" w:after="144"/>
              <w:ind w:left="142" w:right="142"/>
              <w:jc w:val="left"/>
              <w:rPr>
                <w:rFonts w:ascii="Arial" w:hAnsi="Arial" w:cs="Arial"/>
              </w:rPr>
            </w:pPr>
            <w:r w:rsidRPr="00E304C3">
              <w:rPr>
                <w:rFonts w:ascii="Arial" w:hAnsi="Arial" w:cs="Arial"/>
              </w:rPr>
              <w:t>("Nutzungsa</w:t>
            </w:r>
            <w:r>
              <w:rPr>
                <w:rFonts w:ascii="Arial" w:hAnsi="Arial" w:cs="Arial"/>
              </w:rPr>
              <w:t xml:space="preserve">rt_ist" LIKE 'Regenabwasser' OR </w:t>
            </w:r>
            <w:r w:rsidRPr="00E304C3">
              <w:rPr>
                <w:rFonts w:ascii="Arial" w:hAnsi="Arial" w:cs="Arial"/>
              </w:rPr>
              <w:t xml:space="preserve">"Nutzungsart_ist" LIKE 'Reinabwasser' OR  "Nutzungsart_ist" LIKE 'Bachwasser' OR  "Nutzungsart_ist" LIKE 'Niederschlagsabwasser') AND ("FunktionHierarchisch" LIKE 'SAA%' OR "FunktionHierarchisch" LIKE 'PAA.Strassenentwaesserung') AND ("Organisation.Organisationstyp" NOT LIKE 'Privat' AND("FunktionHierarchisch" NOT LIKE 'SAA.Liegenschaftsentwässerung' OR "FunktionHierarchisch" NOT LIKE 'PAA.Liegenschaftsentwässerung')) AND "FunktionHydraulisch" NOT LIKE 'Drainagetransportleitung' AND "FunktionHydraulisch" NOT LIKE 'Sickerleitung' </w:t>
            </w:r>
          </w:p>
          <w:p w14:paraId="4A92544C" w14:textId="23C37F7D" w:rsidR="009922C7" w:rsidRPr="009B7E70" w:rsidRDefault="00E304C3" w:rsidP="00E304C3">
            <w:pPr>
              <w:pStyle w:val="Textkrper"/>
              <w:spacing w:beforeLines="60" w:before="144" w:afterLines="60" w:after="144"/>
              <w:ind w:left="142" w:right="142"/>
              <w:jc w:val="left"/>
              <w:rPr>
                <w:rFonts w:ascii="Arial" w:hAnsi="Arial" w:cs="Arial"/>
              </w:rPr>
            </w:pPr>
            <w:r w:rsidRPr="00E304C3">
              <w:rPr>
                <w:rFonts w:ascii="Arial" w:hAnsi="Arial" w:cs="Arial"/>
              </w:rPr>
              <w:t>Organisationstyp aus Organisationstabelle (Join über EigentuemerRef)</w:t>
            </w:r>
          </w:p>
        </w:tc>
      </w:tr>
      <w:tr w:rsidR="009922C7" w:rsidRPr="009B7E70" w14:paraId="79D977C0" w14:textId="77777777" w:rsidTr="00CA23CF">
        <w:tblPrEx>
          <w:tblBorders>
            <w:left w:val="single" w:sz="4" w:space="0" w:color="auto"/>
            <w:right w:val="single" w:sz="4" w:space="0" w:color="auto"/>
            <w:insideV w:val="single" w:sz="4" w:space="0" w:color="auto"/>
          </w:tblBorders>
          <w:tblCellMar>
            <w:left w:w="108" w:type="dxa"/>
            <w:bottom w:w="0" w:type="dxa"/>
            <w:right w:w="108" w:type="dxa"/>
          </w:tblCellMar>
        </w:tblPrEx>
        <w:trPr>
          <w:trHeight w:val="521"/>
        </w:trPr>
        <w:tc>
          <w:tcPr>
            <w:tcW w:w="2564" w:type="dxa"/>
            <w:tcBorders>
              <w:left w:val="nil"/>
              <w:right w:val="dotted" w:sz="4" w:space="0" w:color="auto"/>
            </w:tcBorders>
          </w:tcPr>
          <w:p w14:paraId="7DCA270D" w14:textId="77777777" w:rsidR="009E7AD2" w:rsidRPr="00747FCD" w:rsidRDefault="009E7AD2" w:rsidP="009E7AD2">
            <w:pPr>
              <w:pStyle w:val="Textkrper"/>
              <w:spacing w:beforeLines="60" w:before="144" w:afterLines="60" w:after="144"/>
              <w:ind w:left="142" w:right="142"/>
              <w:jc w:val="left"/>
              <w:rPr>
                <w:i/>
                <w:sz w:val="16"/>
              </w:rPr>
            </w:pPr>
            <w:r w:rsidRPr="00747FCD">
              <w:t>Entwässerungs</w:t>
            </w:r>
            <w:r>
              <w:t xml:space="preserve">anlagen </w:t>
            </w:r>
            <w:r w:rsidRPr="00747FCD">
              <w:t xml:space="preserve">Dritter </w:t>
            </w:r>
            <w:r>
              <w:t>(Bund, Kanton, etc.)</w:t>
            </w:r>
          </w:p>
          <w:p w14:paraId="52DE4B6F" w14:textId="2F889321" w:rsidR="009922C7" w:rsidRPr="009B7E70" w:rsidRDefault="009922C7" w:rsidP="009922C7">
            <w:pPr>
              <w:pStyle w:val="Textkrper"/>
              <w:spacing w:beforeLines="60" w:before="144" w:afterLines="60" w:after="144"/>
              <w:ind w:left="142" w:right="142"/>
              <w:jc w:val="left"/>
            </w:pPr>
            <w:r w:rsidRPr="009B7E70">
              <w:rPr>
                <w:i/>
                <w:sz w:val="16"/>
              </w:rPr>
              <w:t>Mischabwasser</w:t>
            </w:r>
          </w:p>
        </w:tc>
        <w:tc>
          <w:tcPr>
            <w:tcW w:w="6084" w:type="dxa"/>
            <w:tcBorders>
              <w:left w:val="dotted" w:sz="4" w:space="0" w:color="auto"/>
              <w:right w:val="nil"/>
            </w:tcBorders>
          </w:tcPr>
          <w:p w14:paraId="7BC1ACD0" w14:textId="77777777" w:rsidR="00E304C3" w:rsidRPr="00E304C3" w:rsidRDefault="00E304C3" w:rsidP="00E304C3">
            <w:pPr>
              <w:pStyle w:val="Textkrper"/>
              <w:spacing w:beforeLines="60" w:before="144" w:afterLines="60" w:after="144"/>
              <w:ind w:left="142" w:right="142"/>
              <w:jc w:val="left"/>
              <w:rPr>
                <w:rFonts w:ascii="Arial" w:hAnsi="Arial" w:cs="Arial"/>
              </w:rPr>
            </w:pPr>
            <w:r w:rsidRPr="00E304C3">
              <w:rPr>
                <w:rFonts w:ascii="Arial" w:hAnsi="Arial" w:cs="Arial"/>
              </w:rPr>
              <w:t xml:space="preserve">"Nutzungsart_ist" LIKE 'Mischabwasser' AND "FunktionHierarchisch" LIKE 'SAA%' AND ("Organisation.Organisationstyp" NOT LIKE 'Privat' AND("FunktionHierarchisch" NOT LIKE 'SAA.Liegenschaftsentwässerung' OR "FunktionHierarchisch" NOT LIKE 'PAA.Liegenschaftsentwässerung')) AND "FunktionHydraulisch" NOT LIKE 'Drainagetransportleitung' AND "FunktionHydraulisch" NOT LIKE 'Sickerleitung' </w:t>
            </w:r>
          </w:p>
          <w:p w14:paraId="3500C6DA" w14:textId="03A3DBF4" w:rsidR="009922C7" w:rsidRPr="009B7E70" w:rsidRDefault="00E304C3" w:rsidP="00E304C3">
            <w:pPr>
              <w:pStyle w:val="Textkrper"/>
              <w:spacing w:beforeLines="60" w:before="144" w:afterLines="60" w:after="144"/>
              <w:ind w:left="142" w:right="142"/>
              <w:jc w:val="left"/>
              <w:rPr>
                <w:rFonts w:ascii="Arial" w:hAnsi="Arial" w:cs="Arial"/>
              </w:rPr>
            </w:pPr>
            <w:r w:rsidRPr="00E304C3">
              <w:rPr>
                <w:rFonts w:ascii="Arial" w:hAnsi="Arial" w:cs="Arial"/>
              </w:rPr>
              <w:t>Organisationstyp aus Organisationstabelle (Join über EigentuemerRef)</w:t>
            </w:r>
            <w:r w:rsidR="009922C7" w:rsidRPr="009B7E70">
              <w:rPr>
                <w:rFonts w:ascii="Arial" w:hAnsi="Arial" w:cs="Arial"/>
              </w:rPr>
              <w:t xml:space="preserve"> </w:t>
            </w:r>
          </w:p>
        </w:tc>
      </w:tr>
      <w:tr w:rsidR="009E7AD2" w:rsidRPr="009B7E70" w14:paraId="35703401" w14:textId="77777777" w:rsidTr="00CA23CF">
        <w:tblPrEx>
          <w:tblBorders>
            <w:left w:val="single" w:sz="4" w:space="0" w:color="auto"/>
            <w:right w:val="single" w:sz="4" w:space="0" w:color="auto"/>
            <w:insideV w:val="single" w:sz="4" w:space="0" w:color="auto"/>
          </w:tblBorders>
          <w:tblCellMar>
            <w:left w:w="108" w:type="dxa"/>
            <w:bottom w:w="0" w:type="dxa"/>
            <w:right w:w="108" w:type="dxa"/>
          </w:tblCellMar>
        </w:tblPrEx>
        <w:trPr>
          <w:trHeight w:val="521"/>
        </w:trPr>
        <w:tc>
          <w:tcPr>
            <w:tcW w:w="2564" w:type="dxa"/>
            <w:tcBorders>
              <w:left w:val="nil"/>
              <w:right w:val="dotted" w:sz="4" w:space="0" w:color="auto"/>
            </w:tcBorders>
          </w:tcPr>
          <w:p w14:paraId="694BD8AF" w14:textId="77777777" w:rsidR="009E7AD2" w:rsidRDefault="009E7AD2" w:rsidP="009E7AD2">
            <w:pPr>
              <w:pStyle w:val="Textkrper"/>
              <w:spacing w:beforeLines="60" w:before="144" w:afterLines="60" w:after="144"/>
              <w:ind w:left="142" w:right="142"/>
              <w:jc w:val="left"/>
            </w:pPr>
            <w:r>
              <w:t>Liegenschaftsentwässerung</w:t>
            </w:r>
          </w:p>
          <w:p w14:paraId="2A7E63C1" w14:textId="152294C0" w:rsidR="009E7AD2" w:rsidRPr="00747FCD" w:rsidRDefault="009E7AD2" w:rsidP="009E7AD2">
            <w:pPr>
              <w:pStyle w:val="Textkrper"/>
              <w:spacing w:beforeLines="60" w:before="144" w:afterLines="60" w:after="144"/>
              <w:ind w:left="142" w:right="142"/>
              <w:jc w:val="left"/>
            </w:pPr>
            <w:r w:rsidRPr="00747FCD">
              <w:rPr>
                <w:i/>
                <w:sz w:val="16"/>
              </w:rPr>
              <w:t>Schmutzabwasser</w:t>
            </w:r>
          </w:p>
        </w:tc>
        <w:tc>
          <w:tcPr>
            <w:tcW w:w="6084" w:type="dxa"/>
            <w:tcBorders>
              <w:left w:val="dotted" w:sz="4" w:space="0" w:color="auto"/>
              <w:right w:val="nil"/>
            </w:tcBorders>
          </w:tcPr>
          <w:p w14:paraId="72C506C9" w14:textId="77777777" w:rsidR="00E304C3" w:rsidRPr="00E304C3" w:rsidRDefault="00E304C3" w:rsidP="00E304C3">
            <w:pPr>
              <w:pStyle w:val="Textkrper"/>
              <w:spacing w:beforeLines="60" w:before="144" w:afterLines="60" w:after="144"/>
              <w:ind w:left="142" w:right="142"/>
              <w:jc w:val="left"/>
              <w:rPr>
                <w:rFonts w:ascii="Arial" w:hAnsi="Arial" w:cs="Arial"/>
              </w:rPr>
            </w:pPr>
            <w:r w:rsidRPr="00E304C3">
              <w:rPr>
                <w:rFonts w:ascii="Arial" w:hAnsi="Arial" w:cs="Arial"/>
              </w:rPr>
              <w:t xml:space="preserve">("Nutzungsart_ist" LIKE 'Schmutzabwasser' OR "Nutzungsart_ist" LIKE 'Industrieabwasser') AND "Organisation.Organisationstyp" LIKE 'Privat' AND ("FunktionHierarchisch" LIKE 'SAA.Liegenschaftsentwässerung' OR "FunktionHierarchisch" LIKE 'PAA.Liegenschaftsentwässerung') AND "FunktionHydraulisch" NOT LIKE 'Drainagetransportleitung' AND "FunktionHydraulisch" NOT LIKE 'Sickerleitung' </w:t>
            </w:r>
          </w:p>
          <w:p w14:paraId="4DC5B9A8" w14:textId="695479AA" w:rsidR="009E7AD2" w:rsidRPr="00E71DFE" w:rsidRDefault="00E304C3" w:rsidP="00E304C3">
            <w:pPr>
              <w:pStyle w:val="Textkrper"/>
              <w:spacing w:beforeLines="60" w:before="144" w:afterLines="60" w:after="144"/>
              <w:ind w:left="142" w:right="142"/>
              <w:jc w:val="left"/>
              <w:rPr>
                <w:rFonts w:ascii="Arial" w:hAnsi="Arial" w:cs="Arial"/>
              </w:rPr>
            </w:pPr>
            <w:r w:rsidRPr="00E304C3">
              <w:rPr>
                <w:rFonts w:ascii="Arial" w:hAnsi="Arial" w:cs="Arial"/>
              </w:rPr>
              <w:t>Organisationstyp aus Organisationstabelle (Join über EigentuemerRef)</w:t>
            </w:r>
          </w:p>
        </w:tc>
      </w:tr>
      <w:tr w:rsidR="009E7AD2" w:rsidRPr="009B7E70" w14:paraId="487FEFCC" w14:textId="77777777" w:rsidTr="00CA23CF">
        <w:tblPrEx>
          <w:tblBorders>
            <w:left w:val="single" w:sz="4" w:space="0" w:color="auto"/>
            <w:right w:val="single" w:sz="4" w:space="0" w:color="auto"/>
            <w:insideV w:val="single" w:sz="4" w:space="0" w:color="auto"/>
          </w:tblBorders>
          <w:tblCellMar>
            <w:left w:w="108" w:type="dxa"/>
            <w:bottom w:w="0" w:type="dxa"/>
            <w:right w:w="108" w:type="dxa"/>
          </w:tblCellMar>
        </w:tblPrEx>
        <w:trPr>
          <w:trHeight w:val="521"/>
        </w:trPr>
        <w:tc>
          <w:tcPr>
            <w:tcW w:w="2564" w:type="dxa"/>
            <w:tcBorders>
              <w:left w:val="nil"/>
              <w:right w:val="dotted" w:sz="4" w:space="0" w:color="auto"/>
            </w:tcBorders>
          </w:tcPr>
          <w:p w14:paraId="269A4C26" w14:textId="77777777" w:rsidR="009E7AD2" w:rsidRDefault="009E7AD2" w:rsidP="009E7AD2">
            <w:pPr>
              <w:pStyle w:val="Textkrper"/>
              <w:spacing w:beforeLines="60" w:before="144" w:afterLines="60" w:after="144"/>
              <w:ind w:left="142" w:right="142"/>
              <w:jc w:val="left"/>
            </w:pPr>
            <w:r>
              <w:t>Liegenschaftsentwässerung</w:t>
            </w:r>
          </w:p>
          <w:p w14:paraId="33D55C8A" w14:textId="70C2F585" w:rsidR="009E7AD2" w:rsidRPr="00747FCD" w:rsidRDefault="009E7AD2" w:rsidP="009E7AD2">
            <w:pPr>
              <w:pStyle w:val="Textkrper"/>
              <w:spacing w:beforeLines="60" w:before="144" w:afterLines="60" w:after="144"/>
              <w:ind w:left="142" w:right="142"/>
              <w:jc w:val="left"/>
            </w:pPr>
            <w:r>
              <w:rPr>
                <w:i/>
                <w:sz w:val="16"/>
              </w:rPr>
              <w:t>Regen</w:t>
            </w:r>
            <w:r w:rsidRPr="00747FCD">
              <w:rPr>
                <w:i/>
                <w:sz w:val="16"/>
              </w:rPr>
              <w:t>abwasser</w:t>
            </w:r>
          </w:p>
        </w:tc>
        <w:tc>
          <w:tcPr>
            <w:tcW w:w="6084" w:type="dxa"/>
            <w:tcBorders>
              <w:left w:val="dotted" w:sz="4" w:space="0" w:color="auto"/>
              <w:right w:val="nil"/>
            </w:tcBorders>
          </w:tcPr>
          <w:p w14:paraId="543A7DFA" w14:textId="6E309F4D" w:rsidR="00E304C3" w:rsidRPr="00E304C3" w:rsidRDefault="00E304C3" w:rsidP="00E304C3">
            <w:pPr>
              <w:pStyle w:val="Textkrper"/>
              <w:spacing w:beforeLines="60" w:before="144" w:afterLines="60" w:after="144"/>
              <w:ind w:left="142" w:right="142"/>
              <w:jc w:val="left"/>
              <w:rPr>
                <w:rFonts w:ascii="Arial" w:hAnsi="Arial" w:cs="Arial"/>
              </w:rPr>
            </w:pPr>
            <w:r w:rsidRPr="00E304C3">
              <w:rPr>
                <w:rFonts w:ascii="Arial" w:hAnsi="Arial" w:cs="Arial"/>
              </w:rPr>
              <w:t>("Nutzungsa</w:t>
            </w:r>
            <w:r>
              <w:rPr>
                <w:rFonts w:ascii="Arial" w:hAnsi="Arial" w:cs="Arial"/>
              </w:rPr>
              <w:t xml:space="preserve">rt_ist" LIKE 'Regenabwasser' OR </w:t>
            </w:r>
            <w:r w:rsidRPr="00E304C3">
              <w:rPr>
                <w:rFonts w:ascii="Arial" w:hAnsi="Arial" w:cs="Arial"/>
              </w:rPr>
              <w:t xml:space="preserve">"Nutzungsart_ist" LIKE 'Reinabwasser' OR  "Nutzungsart_ist" LIKE 'Bachwasser' OR  "Nutzungsart_ist" LIKE 'Niederschlagsabwasser') AND "Organisation.Organisationstyp" LIKE 'Privat' AND ("FunktionHierarchisch" LIKE 'SAA.Liegenschaftsentwässerung' OR "FunktionHierarchisch" LIKE 'PAA.Liegenschaftsentwässerung') AND "FunktionHydraulisch" NOT LIKE 'Drainagetransportleitung' AND "FunktionHydraulisch" NOT LIKE 'Sickerleitung' </w:t>
            </w:r>
          </w:p>
          <w:p w14:paraId="1B4BDD92" w14:textId="0A1D3C11" w:rsidR="009E7AD2" w:rsidRPr="00E71DFE" w:rsidRDefault="00E304C3" w:rsidP="00E304C3">
            <w:pPr>
              <w:pStyle w:val="Textkrper"/>
              <w:spacing w:beforeLines="60" w:before="144" w:afterLines="60" w:after="144"/>
              <w:ind w:left="142" w:right="142"/>
              <w:jc w:val="left"/>
              <w:rPr>
                <w:rFonts w:ascii="Arial" w:hAnsi="Arial" w:cs="Arial"/>
              </w:rPr>
            </w:pPr>
            <w:r w:rsidRPr="00E304C3">
              <w:rPr>
                <w:rFonts w:ascii="Arial" w:hAnsi="Arial" w:cs="Arial"/>
              </w:rPr>
              <w:t>Organisationstyp aus Organisationstabelle (Join über EigentuemerRef)</w:t>
            </w:r>
          </w:p>
        </w:tc>
      </w:tr>
      <w:tr w:rsidR="009E7AD2" w:rsidRPr="009B7E70" w14:paraId="38A17D38" w14:textId="77777777" w:rsidTr="00CA23CF">
        <w:tblPrEx>
          <w:tblBorders>
            <w:left w:val="single" w:sz="4" w:space="0" w:color="auto"/>
            <w:right w:val="single" w:sz="4" w:space="0" w:color="auto"/>
            <w:insideV w:val="single" w:sz="4" w:space="0" w:color="auto"/>
          </w:tblBorders>
          <w:tblCellMar>
            <w:left w:w="108" w:type="dxa"/>
            <w:bottom w:w="0" w:type="dxa"/>
            <w:right w:w="108" w:type="dxa"/>
          </w:tblCellMar>
        </w:tblPrEx>
        <w:trPr>
          <w:trHeight w:val="521"/>
        </w:trPr>
        <w:tc>
          <w:tcPr>
            <w:tcW w:w="2564" w:type="dxa"/>
            <w:tcBorders>
              <w:left w:val="nil"/>
              <w:right w:val="dotted" w:sz="4" w:space="0" w:color="auto"/>
            </w:tcBorders>
          </w:tcPr>
          <w:p w14:paraId="07044121" w14:textId="77777777" w:rsidR="009E7AD2" w:rsidRDefault="009E7AD2" w:rsidP="009E7AD2">
            <w:pPr>
              <w:pStyle w:val="Textkrper"/>
              <w:spacing w:beforeLines="60" w:before="144" w:afterLines="60" w:after="144"/>
              <w:ind w:left="142" w:right="142"/>
              <w:jc w:val="left"/>
            </w:pPr>
            <w:r>
              <w:lastRenderedPageBreak/>
              <w:t>Liegenschaftsentwässerung</w:t>
            </w:r>
          </w:p>
          <w:p w14:paraId="69FBA74F" w14:textId="4098F3D2" w:rsidR="009E7AD2" w:rsidRPr="00747FCD" w:rsidRDefault="009E7AD2" w:rsidP="009E7AD2">
            <w:pPr>
              <w:pStyle w:val="Textkrper"/>
              <w:spacing w:beforeLines="60" w:before="144" w:afterLines="60" w:after="144"/>
              <w:ind w:left="142" w:right="142"/>
              <w:jc w:val="left"/>
            </w:pPr>
            <w:r>
              <w:rPr>
                <w:i/>
                <w:sz w:val="16"/>
              </w:rPr>
              <w:t>Mischa</w:t>
            </w:r>
            <w:r w:rsidRPr="00747FCD">
              <w:rPr>
                <w:i/>
                <w:sz w:val="16"/>
              </w:rPr>
              <w:t>bwasser</w:t>
            </w:r>
          </w:p>
        </w:tc>
        <w:tc>
          <w:tcPr>
            <w:tcW w:w="6084" w:type="dxa"/>
            <w:tcBorders>
              <w:left w:val="dotted" w:sz="4" w:space="0" w:color="auto"/>
              <w:right w:val="nil"/>
            </w:tcBorders>
          </w:tcPr>
          <w:p w14:paraId="7439CBAE" w14:textId="77777777" w:rsidR="00E304C3" w:rsidRPr="00E304C3" w:rsidRDefault="00E304C3" w:rsidP="00E304C3">
            <w:pPr>
              <w:pStyle w:val="Textkrper"/>
              <w:spacing w:beforeLines="60" w:before="144" w:afterLines="60" w:after="144"/>
              <w:ind w:left="142" w:right="142"/>
              <w:jc w:val="left"/>
              <w:rPr>
                <w:rFonts w:ascii="Arial" w:hAnsi="Arial" w:cs="Arial"/>
              </w:rPr>
            </w:pPr>
            <w:r w:rsidRPr="00E304C3">
              <w:rPr>
                <w:rFonts w:ascii="Arial" w:hAnsi="Arial" w:cs="Arial"/>
              </w:rPr>
              <w:t xml:space="preserve">"Nutzungsart_ist" LIKE 'Mischabwasser'   AND "Organisation.Organisationstyp" LIKE 'Privat' AND ("FunktionHierarchisch" LIKE 'SAA.Liegenschaftsentwässerung' OR "FunktionHierarchisch" LIKE 'PAA.Liegenschaftsentwässerung') AND "FunktionHydraulisch" NOT LIKE 'Drainagetransportleitung' AND "FunktionHydraulisch" NOT LIKE 'Sickerleitung' </w:t>
            </w:r>
          </w:p>
          <w:p w14:paraId="764E65BA" w14:textId="25042DFB" w:rsidR="009E7AD2" w:rsidRPr="00E71DFE" w:rsidRDefault="00E304C3" w:rsidP="00E304C3">
            <w:pPr>
              <w:pStyle w:val="Textkrper"/>
              <w:spacing w:beforeLines="60" w:before="144" w:afterLines="60" w:after="144"/>
              <w:ind w:left="142" w:right="142"/>
              <w:jc w:val="left"/>
              <w:rPr>
                <w:rFonts w:ascii="Arial" w:hAnsi="Arial" w:cs="Arial"/>
              </w:rPr>
            </w:pPr>
            <w:r w:rsidRPr="00E304C3">
              <w:rPr>
                <w:rFonts w:ascii="Arial" w:hAnsi="Arial" w:cs="Arial"/>
              </w:rPr>
              <w:t>Organisationstyp aus Organisationstabelle (Join über EigentuemerRef)</w:t>
            </w:r>
          </w:p>
        </w:tc>
      </w:tr>
      <w:tr w:rsidR="009E7AD2" w:rsidRPr="009B7E70" w14:paraId="7E7D1286" w14:textId="77777777" w:rsidTr="00CA23CF">
        <w:tblPrEx>
          <w:tblBorders>
            <w:left w:val="single" w:sz="4" w:space="0" w:color="auto"/>
            <w:right w:val="single" w:sz="4" w:space="0" w:color="auto"/>
            <w:insideV w:val="single" w:sz="4" w:space="0" w:color="auto"/>
          </w:tblBorders>
          <w:tblCellMar>
            <w:left w:w="108" w:type="dxa"/>
            <w:bottom w:w="0" w:type="dxa"/>
            <w:right w:w="108" w:type="dxa"/>
          </w:tblCellMar>
        </w:tblPrEx>
        <w:trPr>
          <w:trHeight w:val="521"/>
        </w:trPr>
        <w:tc>
          <w:tcPr>
            <w:tcW w:w="2564" w:type="dxa"/>
            <w:tcBorders>
              <w:left w:val="nil"/>
              <w:right w:val="dotted" w:sz="4" w:space="0" w:color="auto"/>
            </w:tcBorders>
          </w:tcPr>
          <w:p w14:paraId="42523E1B" w14:textId="2810A566" w:rsidR="009E7AD2" w:rsidRPr="00747FCD" w:rsidRDefault="009E7AD2" w:rsidP="009E7AD2">
            <w:pPr>
              <w:pStyle w:val="Textkrper"/>
              <w:spacing w:beforeLines="60" w:before="144" w:afterLines="60" w:after="144"/>
              <w:ind w:left="142" w:right="142"/>
              <w:jc w:val="left"/>
            </w:pPr>
            <w:r>
              <w:t>Drainageleitung</w:t>
            </w:r>
          </w:p>
        </w:tc>
        <w:tc>
          <w:tcPr>
            <w:tcW w:w="6084" w:type="dxa"/>
            <w:tcBorders>
              <w:left w:val="dotted" w:sz="4" w:space="0" w:color="auto"/>
              <w:right w:val="nil"/>
            </w:tcBorders>
          </w:tcPr>
          <w:p w14:paraId="68256ABF" w14:textId="1C372C43" w:rsidR="009E7AD2" w:rsidRPr="00E71DFE" w:rsidRDefault="00E304C3" w:rsidP="003B5B73">
            <w:pPr>
              <w:pStyle w:val="Textkrper"/>
              <w:spacing w:beforeLines="60" w:before="144" w:afterLines="60" w:after="144"/>
              <w:ind w:left="142" w:right="142"/>
              <w:jc w:val="left"/>
              <w:rPr>
                <w:rFonts w:ascii="Arial" w:hAnsi="Arial" w:cs="Arial"/>
              </w:rPr>
            </w:pPr>
            <w:r w:rsidRPr="00E304C3">
              <w:rPr>
                <w:rFonts w:ascii="Arial" w:hAnsi="Arial" w:cs="Arial"/>
              </w:rPr>
              <w:t>"FunktionHierarchisch" LIKE 'SAA%' AND ("FunktionHydraulisch" LIKE 'Drainagetransportleitung' OR "FunktionHydraulisch" LIKE 'Sickerleitung')</w:t>
            </w:r>
          </w:p>
        </w:tc>
      </w:tr>
      <w:tr w:rsidR="0076251E" w:rsidRPr="009B7E70" w14:paraId="46BE614D" w14:textId="77777777" w:rsidTr="00CA23CF">
        <w:tblPrEx>
          <w:tblBorders>
            <w:left w:val="single" w:sz="4" w:space="0" w:color="auto"/>
            <w:right w:val="single" w:sz="4" w:space="0" w:color="auto"/>
            <w:insideV w:val="single" w:sz="4" w:space="0" w:color="auto"/>
          </w:tblBorders>
          <w:tblCellMar>
            <w:left w:w="108" w:type="dxa"/>
            <w:bottom w:w="0" w:type="dxa"/>
            <w:right w:w="108" w:type="dxa"/>
          </w:tblCellMar>
        </w:tblPrEx>
        <w:trPr>
          <w:trHeight w:val="521"/>
        </w:trPr>
        <w:tc>
          <w:tcPr>
            <w:tcW w:w="2564" w:type="dxa"/>
            <w:tcBorders>
              <w:left w:val="nil"/>
              <w:right w:val="dotted" w:sz="4" w:space="0" w:color="auto"/>
            </w:tcBorders>
          </w:tcPr>
          <w:p w14:paraId="24DD5B8E" w14:textId="4747C62D" w:rsidR="0076251E" w:rsidRPr="009B7E70" w:rsidRDefault="0076251E" w:rsidP="0076251E">
            <w:pPr>
              <w:pStyle w:val="Textkrper"/>
              <w:spacing w:beforeLines="60" w:before="144" w:afterLines="60" w:after="144"/>
              <w:ind w:left="142" w:right="142"/>
              <w:jc w:val="left"/>
            </w:pPr>
            <w:r>
              <w:t>Entwässerungsanlagen Dritter, dazugehörige Knoten</w:t>
            </w:r>
          </w:p>
        </w:tc>
        <w:tc>
          <w:tcPr>
            <w:tcW w:w="6084" w:type="dxa"/>
            <w:tcBorders>
              <w:left w:val="dotted" w:sz="4" w:space="0" w:color="auto"/>
              <w:right w:val="nil"/>
            </w:tcBorders>
          </w:tcPr>
          <w:p w14:paraId="5B0E1812" w14:textId="60297BB8" w:rsidR="0076251E" w:rsidRPr="009922C7" w:rsidRDefault="0076251E" w:rsidP="0076251E">
            <w:pPr>
              <w:pStyle w:val="Textkrper"/>
              <w:spacing w:beforeLines="60" w:before="144" w:afterLines="60" w:after="144"/>
              <w:ind w:left="142" w:right="142"/>
              <w:jc w:val="left"/>
              <w:rPr>
                <w:rFonts w:ascii="Arial" w:hAnsi="Arial" w:cs="Arial"/>
              </w:rPr>
            </w:pPr>
            <w:r w:rsidRPr="0076251E">
              <w:rPr>
                <w:rFonts w:ascii="Arial" w:hAnsi="Arial" w:cs="Arial"/>
              </w:rPr>
              <w:t>Die Knoten können wie die entsprechenden Leitungen gefiltert werden.</w:t>
            </w:r>
          </w:p>
        </w:tc>
      </w:tr>
    </w:tbl>
    <w:p w14:paraId="107D5ACA" w14:textId="1096AF9F" w:rsidR="00293111" w:rsidRPr="00F36574" w:rsidRDefault="00293111" w:rsidP="00293111">
      <w:pPr>
        <w:pStyle w:val="berschrift2"/>
      </w:pPr>
      <w:bookmarkStart w:id="81" w:name="_Toc63262730"/>
      <w:r w:rsidRPr="00F36574">
        <w:t xml:space="preserve">Planansicht </w:t>
      </w:r>
      <w:r w:rsidR="000B35AE" w:rsidRPr="00F36574">
        <w:t>Zustandsplan Kanalisation</w:t>
      </w:r>
      <w:bookmarkEnd w:id="81"/>
    </w:p>
    <w:p w14:paraId="7FDC13CA" w14:textId="21AAB01C" w:rsidR="00F36574" w:rsidRPr="00F36574" w:rsidRDefault="00F36574" w:rsidP="00F36574">
      <w:pPr>
        <w:pStyle w:val="Fliesstext"/>
        <w:rPr>
          <w:lang w:eastAsia="de-DE"/>
        </w:rPr>
      </w:pPr>
      <w:r w:rsidRPr="00F36574">
        <w:rPr>
          <w:lang w:eastAsia="de-DE"/>
        </w:rPr>
        <w:t xml:space="preserve">Die Filterkriterien können der Planansicht Werkkataster IST-Zustand entnommen werden. Zusätzlich wird die Einfärbung nach dem Attribut «BaulicherZustand» bestimmt. Für genauere Informationen wird auf </w:t>
      </w:r>
      <w:r w:rsidRPr="00F36574">
        <w:rPr>
          <w:lang w:eastAsia="de-DE"/>
        </w:rPr>
        <w:fldChar w:fldCharType="begin"/>
      </w:r>
      <w:r w:rsidRPr="00F36574">
        <w:rPr>
          <w:lang w:eastAsia="de-DE"/>
        </w:rPr>
        <w:instrText xml:space="preserve"> REF _Ref33093144 \r \h  \* MERGEFORMAT </w:instrText>
      </w:r>
      <w:r w:rsidRPr="00F36574">
        <w:rPr>
          <w:lang w:eastAsia="de-DE"/>
        </w:rPr>
      </w:r>
      <w:r w:rsidRPr="00F36574">
        <w:rPr>
          <w:lang w:eastAsia="de-DE"/>
        </w:rPr>
        <w:fldChar w:fldCharType="separate"/>
      </w:r>
      <w:r w:rsidR="00D46611">
        <w:rPr>
          <w:lang w:eastAsia="de-DE"/>
        </w:rPr>
        <w:t>Anhang II</w:t>
      </w:r>
      <w:r w:rsidRPr="00F36574">
        <w:rPr>
          <w:lang w:eastAsia="de-DE"/>
        </w:rPr>
        <w:fldChar w:fldCharType="end"/>
      </w:r>
      <w:r w:rsidRPr="00F36574">
        <w:rPr>
          <w:lang w:eastAsia="de-DE"/>
        </w:rPr>
        <w:t xml:space="preserve"> verwiesen.</w:t>
      </w:r>
    </w:p>
    <w:p w14:paraId="3BAFDD63" w14:textId="3075146C" w:rsidR="000B35AE" w:rsidRPr="00F36574" w:rsidRDefault="000B35AE" w:rsidP="000B35AE">
      <w:pPr>
        <w:pStyle w:val="berschrift2"/>
      </w:pPr>
      <w:bookmarkStart w:id="82" w:name="_Toc63262731"/>
      <w:r w:rsidRPr="00F36574">
        <w:t xml:space="preserve">Planansicht für die </w:t>
      </w:r>
      <w:r w:rsidR="00BA1851">
        <w:t>Planansicht</w:t>
      </w:r>
      <w:r w:rsidRPr="00F36574">
        <w:t xml:space="preserve"> </w:t>
      </w:r>
      <w:r w:rsidR="005A7F52">
        <w:t>Abwasserbehandlung ländlicher Raum (ALR)</w:t>
      </w:r>
      <w:bookmarkEnd w:id="82"/>
    </w:p>
    <w:p w14:paraId="3B9A7A45" w14:textId="39293137" w:rsidR="00F36574" w:rsidRPr="00F36574" w:rsidRDefault="00F36574" w:rsidP="00F36574">
      <w:pPr>
        <w:pStyle w:val="Fliesstext"/>
        <w:rPr>
          <w:lang w:eastAsia="de-DE"/>
        </w:rPr>
      </w:pPr>
      <w:r w:rsidRPr="00F36574">
        <w:rPr>
          <w:lang w:eastAsia="de-DE"/>
        </w:rPr>
        <w:t xml:space="preserve">Die Filterkriterien können der Planansicht </w:t>
      </w:r>
      <w:r>
        <w:rPr>
          <w:lang w:eastAsia="de-DE"/>
        </w:rPr>
        <w:t>Erschliessungsplan «GEP»</w:t>
      </w:r>
      <w:r w:rsidRPr="00F36574">
        <w:rPr>
          <w:lang w:eastAsia="de-DE"/>
        </w:rPr>
        <w:t xml:space="preserve"> entnommen werden. Zusätzlich wird die Einfärbung nach dem Attribut «BaulicherZustand» bestimmt. Für genauere Informationen wird auf </w:t>
      </w:r>
      <w:r w:rsidRPr="00F36574">
        <w:rPr>
          <w:lang w:eastAsia="de-DE"/>
        </w:rPr>
        <w:fldChar w:fldCharType="begin"/>
      </w:r>
      <w:r w:rsidRPr="00F36574">
        <w:rPr>
          <w:lang w:eastAsia="de-DE"/>
        </w:rPr>
        <w:instrText xml:space="preserve"> REF _Ref33093144 \r \h </w:instrText>
      </w:r>
      <w:r>
        <w:rPr>
          <w:lang w:eastAsia="de-DE"/>
        </w:rPr>
        <w:instrText xml:space="preserve"> \* MERGEFORMAT </w:instrText>
      </w:r>
      <w:r w:rsidRPr="00F36574">
        <w:rPr>
          <w:lang w:eastAsia="de-DE"/>
        </w:rPr>
      </w:r>
      <w:r w:rsidRPr="00F36574">
        <w:rPr>
          <w:lang w:eastAsia="de-DE"/>
        </w:rPr>
        <w:fldChar w:fldCharType="separate"/>
      </w:r>
      <w:r w:rsidR="00D46611">
        <w:rPr>
          <w:lang w:eastAsia="de-DE"/>
        </w:rPr>
        <w:t>Anhang II</w:t>
      </w:r>
      <w:r w:rsidRPr="00F36574">
        <w:rPr>
          <w:lang w:eastAsia="de-DE"/>
        </w:rPr>
        <w:fldChar w:fldCharType="end"/>
      </w:r>
      <w:r w:rsidRPr="00F36574">
        <w:rPr>
          <w:lang w:eastAsia="de-DE"/>
        </w:rPr>
        <w:t xml:space="preserve"> verwiesen.</w:t>
      </w:r>
    </w:p>
    <w:p w14:paraId="3452EDBA" w14:textId="2DA9E428" w:rsidR="000B35AE" w:rsidRPr="00F36574" w:rsidRDefault="000B35AE" w:rsidP="000B35AE">
      <w:pPr>
        <w:pStyle w:val="berschrift2"/>
      </w:pPr>
      <w:bookmarkStart w:id="83" w:name="_Toc63262732"/>
      <w:r w:rsidRPr="00F36574">
        <w:t>Planansicht Zustandsplan Teileinzugsgebiet IST</w:t>
      </w:r>
      <w:bookmarkEnd w:id="83"/>
    </w:p>
    <w:p w14:paraId="69A294EA" w14:textId="6B753D10" w:rsidR="00F36574" w:rsidRPr="00F36574" w:rsidRDefault="00F36574" w:rsidP="00F36574">
      <w:pPr>
        <w:pStyle w:val="Fliesstext"/>
        <w:rPr>
          <w:lang w:eastAsia="de-DE"/>
        </w:rPr>
      </w:pPr>
      <w:r w:rsidRPr="00F36574">
        <w:rPr>
          <w:lang w:eastAsia="de-DE"/>
        </w:rPr>
        <w:t xml:space="preserve">Die Filterkriterien können der Planansicht Erschliessungsplan «GEP» entnommen werden. Für genauere Informationen wird auf </w:t>
      </w:r>
      <w:r w:rsidRPr="00F36574">
        <w:rPr>
          <w:lang w:eastAsia="de-DE"/>
        </w:rPr>
        <w:fldChar w:fldCharType="begin"/>
      </w:r>
      <w:r w:rsidRPr="00F36574">
        <w:rPr>
          <w:lang w:eastAsia="de-DE"/>
        </w:rPr>
        <w:instrText xml:space="preserve"> REF _Ref33093144 \r \h  \* MERGEFORMAT </w:instrText>
      </w:r>
      <w:r w:rsidRPr="00F36574">
        <w:rPr>
          <w:lang w:eastAsia="de-DE"/>
        </w:rPr>
      </w:r>
      <w:r w:rsidRPr="00F36574">
        <w:rPr>
          <w:lang w:eastAsia="de-DE"/>
        </w:rPr>
        <w:fldChar w:fldCharType="separate"/>
      </w:r>
      <w:r w:rsidR="00D46611">
        <w:rPr>
          <w:lang w:eastAsia="de-DE"/>
        </w:rPr>
        <w:t>Anhang II</w:t>
      </w:r>
      <w:r w:rsidRPr="00F36574">
        <w:rPr>
          <w:lang w:eastAsia="de-DE"/>
        </w:rPr>
        <w:fldChar w:fldCharType="end"/>
      </w:r>
      <w:r w:rsidR="00906D82">
        <w:rPr>
          <w:lang w:eastAsia="de-DE"/>
        </w:rPr>
        <w:t xml:space="preserve"> verwiesen.</w:t>
      </w:r>
    </w:p>
    <w:p w14:paraId="25072101" w14:textId="51F5EF19" w:rsidR="00F165A4" w:rsidRPr="00F36574" w:rsidRDefault="000B35AE" w:rsidP="000421D1">
      <w:pPr>
        <w:pStyle w:val="berschrift2"/>
      </w:pPr>
      <w:bookmarkStart w:id="84" w:name="_Toc63262733"/>
      <w:r w:rsidRPr="00F36574">
        <w:t>Planansicht Zustandsplan Teileinzugsgebiet SOLL</w:t>
      </w:r>
      <w:bookmarkEnd w:id="84"/>
    </w:p>
    <w:p w14:paraId="62E27F1A" w14:textId="2689791A" w:rsidR="00F36574" w:rsidRPr="00F36574" w:rsidRDefault="00F36574" w:rsidP="00F36574">
      <w:pPr>
        <w:pStyle w:val="Fliesstext"/>
        <w:rPr>
          <w:lang w:eastAsia="de-DE"/>
        </w:rPr>
      </w:pPr>
      <w:r w:rsidRPr="00F36574">
        <w:rPr>
          <w:lang w:eastAsia="de-DE"/>
        </w:rPr>
        <w:t xml:space="preserve">Die Filterkriterien können der Planansicht Erschliessungsplan «GEP» entnommen werden. Für genauere Informationen wird auf </w:t>
      </w:r>
      <w:r w:rsidRPr="00F36574">
        <w:rPr>
          <w:lang w:eastAsia="de-DE"/>
        </w:rPr>
        <w:fldChar w:fldCharType="begin"/>
      </w:r>
      <w:r w:rsidRPr="00F36574">
        <w:rPr>
          <w:lang w:eastAsia="de-DE"/>
        </w:rPr>
        <w:instrText xml:space="preserve"> REF _Ref33093144 \r \h  \* MERGEFORMAT </w:instrText>
      </w:r>
      <w:r w:rsidRPr="00F36574">
        <w:rPr>
          <w:lang w:eastAsia="de-DE"/>
        </w:rPr>
      </w:r>
      <w:r w:rsidRPr="00F36574">
        <w:rPr>
          <w:lang w:eastAsia="de-DE"/>
        </w:rPr>
        <w:fldChar w:fldCharType="separate"/>
      </w:r>
      <w:r w:rsidR="00D46611">
        <w:rPr>
          <w:lang w:eastAsia="de-DE"/>
        </w:rPr>
        <w:t>Anhang II</w:t>
      </w:r>
      <w:r w:rsidRPr="00F36574">
        <w:rPr>
          <w:lang w:eastAsia="de-DE"/>
        </w:rPr>
        <w:fldChar w:fldCharType="end"/>
      </w:r>
      <w:r w:rsidR="00906D82">
        <w:rPr>
          <w:lang w:eastAsia="de-DE"/>
        </w:rPr>
        <w:t xml:space="preserve"> verwiesen.</w:t>
      </w:r>
    </w:p>
    <w:p w14:paraId="03C6D57F" w14:textId="2709BF8A" w:rsidR="000B35AE" w:rsidRPr="00F36574" w:rsidRDefault="000B35AE" w:rsidP="000B35AE">
      <w:pPr>
        <w:pStyle w:val="berschrift2"/>
      </w:pPr>
      <w:bookmarkStart w:id="85" w:name="_Toc63262734"/>
      <w:r w:rsidRPr="00F36574">
        <w:t>Planansicht Konfliktplan Schutzzonen</w:t>
      </w:r>
      <w:bookmarkEnd w:id="85"/>
    </w:p>
    <w:p w14:paraId="3C05EA5F" w14:textId="71006664" w:rsidR="00F36574" w:rsidRPr="00F36574" w:rsidRDefault="00F36574" w:rsidP="00F36574">
      <w:pPr>
        <w:pStyle w:val="Fliesstext"/>
        <w:rPr>
          <w:highlight w:val="yellow"/>
          <w:lang w:eastAsia="de-DE"/>
        </w:rPr>
      </w:pPr>
      <w:r w:rsidRPr="00F36574">
        <w:rPr>
          <w:lang w:eastAsia="de-DE"/>
        </w:rPr>
        <w:t xml:space="preserve">Die Filterkriterien können der Planansicht </w:t>
      </w:r>
      <w:r>
        <w:rPr>
          <w:lang w:eastAsia="de-DE"/>
        </w:rPr>
        <w:t xml:space="preserve">Massnahmenplan entnommen werden. Es werden nur die Massnahmen dargestellt, welche eine Schutzzone betreffen. Dies wird mit einer </w:t>
      </w:r>
      <w:r>
        <w:rPr>
          <w:lang w:eastAsia="de-DE"/>
        </w:rPr>
        <w:lastRenderedPageBreak/>
        <w:t xml:space="preserve">räumlichen Abfrage (Intersect der Massnahmen mit den Schutzzonen) erreicht. </w:t>
      </w:r>
      <w:r w:rsidRPr="00F36574">
        <w:rPr>
          <w:lang w:eastAsia="de-DE"/>
        </w:rPr>
        <w:t xml:space="preserve">Für genauere Informationen wird auf </w:t>
      </w:r>
      <w:r w:rsidRPr="00F36574">
        <w:rPr>
          <w:lang w:eastAsia="de-DE"/>
        </w:rPr>
        <w:fldChar w:fldCharType="begin"/>
      </w:r>
      <w:r w:rsidRPr="00F36574">
        <w:rPr>
          <w:lang w:eastAsia="de-DE"/>
        </w:rPr>
        <w:instrText xml:space="preserve"> REF _Ref33093144 \r \h </w:instrText>
      </w:r>
      <w:r>
        <w:rPr>
          <w:lang w:eastAsia="de-DE"/>
        </w:rPr>
        <w:instrText xml:space="preserve"> \* MERGEFORMAT </w:instrText>
      </w:r>
      <w:r w:rsidRPr="00F36574">
        <w:rPr>
          <w:lang w:eastAsia="de-DE"/>
        </w:rPr>
      </w:r>
      <w:r w:rsidRPr="00F36574">
        <w:rPr>
          <w:lang w:eastAsia="de-DE"/>
        </w:rPr>
        <w:fldChar w:fldCharType="separate"/>
      </w:r>
      <w:r w:rsidR="00D46611">
        <w:rPr>
          <w:lang w:eastAsia="de-DE"/>
        </w:rPr>
        <w:t>Anhang II</w:t>
      </w:r>
      <w:r w:rsidRPr="00F36574">
        <w:rPr>
          <w:lang w:eastAsia="de-DE"/>
        </w:rPr>
        <w:fldChar w:fldCharType="end"/>
      </w:r>
      <w:r w:rsidRPr="00F36574">
        <w:rPr>
          <w:lang w:eastAsia="de-DE"/>
        </w:rPr>
        <w:t xml:space="preserve"> verwiesen.</w:t>
      </w:r>
    </w:p>
    <w:p w14:paraId="59E9CF59" w14:textId="5827AE84" w:rsidR="000B35AE" w:rsidRPr="007354A1" w:rsidRDefault="000B35AE" w:rsidP="000B35AE">
      <w:pPr>
        <w:pStyle w:val="Fliesstext"/>
        <w:rPr>
          <w:highlight w:val="yellow"/>
          <w:lang w:eastAsia="de-DE"/>
        </w:rPr>
      </w:pPr>
    </w:p>
    <w:p w14:paraId="055ED9F8" w14:textId="77777777" w:rsidR="000B35AE" w:rsidRPr="007354A1" w:rsidRDefault="000B35AE" w:rsidP="000B35AE">
      <w:pPr>
        <w:pStyle w:val="berschrift2"/>
        <w:rPr>
          <w:highlight w:val="yellow"/>
        </w:rPr>
        <w:sectPr w:rsidR="000B35AE" w:rsidRPr="007354A1" w:rsidSect="00076FBD">
          <w:pgSz w:w="11906" w:h="16838"/>
          <w:pgMar w:top="1814" w:right="1304" w:bottom="1304" w:left="2835" w:header="709" w:footer="709" w:gutter="0"/>
          <w:pgNumType w:start="4"/>
          <w:cols w:space="708"/>
          <w:formProt w:val="0"/>
          <w:docGrid w:linePitch="360"/>
        </w:sectPr>
      </w:pPr>
    </w:p>
    <w:p w14:paraId="4553C11E" w14:textId="4AD8B0FE" w:rsidR="0043388B" w:rsidRDefault="00EF3747" w:rsidP="00EA4D61">
      <w:pPr>
        <w:pStyle w:val="Anhang"/>
        <w:ind w:left="426" w:hanging="1277"/>
      </w:pPr>
      <w:bookmarkStart w:id="86" w:name="_Toc62820131"/>
      <w:bookmarkStart w:id="87" w:name="_Ref33102462"/>
      <w:bookmarkStart w:id="88" w:name="_Ref33102550"/>
      <w:r>
        <w:lastRenderedPageBreak/>
        <w:t>Musterpläne diverse Planansichten</w:t>
      </w:r>
      <w:bookmarkEnd w:id="86"/>
    </w:p>
    <w:p w14:paraId="7356149C" w14:textId="2437219B" w:rsidR="0043388B" w:rsidRDefault="0043388B" w:rsidP="0043388B">
      <w:pPr>
        <w:pStyle w:val="Fliesstext"/>
      </w:pPr>
    </w:p>
    <w:p w14:paraId="7210F113" w14:textId="4B008DBA" w:rsidR="0043388B" w:rsidRDefault="0043388B" w:rsidP="0043388B">
      <w:pPr>
        <w:pStyle w:val="Fliesstext"/>
      </w:pPr>
    </w:p>
    <w:p w14:paraId="6F4A0853" w14:textId="33DFB81B" w:rsidR="0043388B" w:rsidRDefault="0043388B" w:rsidP="0043388B">
      <w:pPr>
        <w:pStyle w:val="Fliesstext"/>
      </w:pPr>
    </w:p>
    <w:p w14:paraId="28A6AEF7" w14:textId="1188361A" w:rsidR="0043388B" w:rsidRDefault="0043388B" w:rsidP="0043388B">
      <w:pPr>
        <w:pStyle w:val="Fliesstext"/>
      </w:pPr>
    </w:p>
    <w:p w14:paraId="31902F21" w14:textId="7F110638" w:rsidR="0043388B" w:rsidRDefault="0043388B" w:rsidP="0043388B">
      <w:pPr>
        <w:pStyle w:val="Fliesstext"/>
      </w:pPr>
    </w:p>
    <w:p w14:paraId="4B288D87" w14:textId="4E7BD8BE" w:rsidR="0043388B" w:rsidRDefault="0043388B" w:rsidP="0043388B">
      <w:pPr>
        <w:pStyle w:val="Fliesstext"/>
      </w:pPr>
    </w:p>
    <w:p w14:paraId="0036C625" w14:textId="2FEDE360" w:rsidR="0043388B" w:rsidRDefault="0043388B" w:rsidP="0043388B">
      <w:pPr>
        <w:pStyle w:val="Fliesstext"/>
      </w:pPr>
    </w:p>
    <w:p w14:paraId="5438AEEB" w14:textId="7DA5FF68" w:rsidR="0043388B" w:rsidRDefault="0043388B" w:rsidP="0043388B">
      <w:pPr>
        <w:pStyle w:val="Fliesstext"/>
      </w:pPr>
    </w:p>
    <w:p w14:paraId="64443B3B" w14:textId="044274DE" w:rsidR="0043388B" w:rsidRDefault="0043388B" w:rsidP="0043388B">
      <w:pPr>
        <w:pStyle w:val="Fliesstext"/>
      </w:pPr>
    </w:p>
    <w:p w14:paraId="048A2079" w14:textId="22D066F2" w:rsidR="0043388B" w:rsidRDefault="0043388B" w:rsidP="0043388B">
      <w:pPr>
        <w:pStyle w:val="Fliesstext"/>
      </w:pPr>
    </w:p>
    <w:p w14:paraId="300A2443" w14:textId="45241009" w:rsidR="0043388B" w:rsidRDefault="0043388B" w:rsidP="0043388B">
      <w:pPr>
        <w:pStyle w:val="Fliesstext"/>
      </w:pPr>
    </w:p>
    <w:p w14:paraId="13880EA7" w14:textId="1B1BA585" w:rsidR="0043388B" w:rsidRDefault="0043388B" w:rsidP="0043388B">
      <w:pPr>
        <w:pStyle w:val="Fliesstext"/>
      </w:pPr>
    </w:p>
    <w:p w14:paraId="0EA9ADC5" w14:textId="18EE0542" w:rsidR="0043388B" w:rsidRDefault="0043388B" w:rsidP="0043388B">
      <w:pPr>
        <w:pStyle w:val="Fliesstext"/>
      </w:pPr>
    </w:p>
    <w:p w14:paraId="7E4C85D2" w14:textId="3CDAABDE" w:rsidR="0043388B" w:rsidRDefault="0043388B" w:rsidP="0043388B">
      <w:pPr>
        <w:pStyle w:val="Fliesstext"/>
      </w:pPr>
    </w:p>
    <w:p w14:paraId="2C003AA4" w14:textId="0F84D64A" w:rsidR="0043388B" w:rsidRDefault="0043388B" w:rsidP="0043388B">
      <w:pPr>
        <w:pStyle w:val="Fliesstext"/>
      </w:pPr>
    </w:p>
    <w:p w14:paraId="761D8BE1" w14:textId="3F715AFB" w:rsidR="0043388B" w:rsidRDefault="0043388B" w:rsidP="0043388B">
      <w:pPr>
        <w:pStyle w:val="Fliesstext"/>
      </w:pPr>
    </w:p>
    <w:p w14:paraId="7ABC3801" w14:textId="2A44FCFF" w:rsidR="0043388B" w:rsidRDefault="0043388B" w:rsidP="0043388B">
      <w:pPr>
        <w:pStyle w:val="Fliesstext"/>
      </w:pPr>
    </w:p>
    <w:p w14:paraId="33AA8B3E" w14:textId="46444D78" w:rsidR="0043388B" w:rsidRDefault="0043388B" w:rsidP="0043388B">
      <w:pPr>
        <w:pStyle w:val="Fliesstext"/>
      </w:pPr>
    </w:p>
    <w:p w14:paraId="455CCCA2" w14:textId="70BC5002" w:rsidR="0043388B" w:rsidRDefault="0043388B" w:rsidP="0043388B">
      <w:pPr>
        <w:pStyle w:val="Fliesstext"/>
      </w:pPr>
    </w:p>
    <w:p w14:paraId="03565D62" w14:textId="0852F8B0" w:rsidR="0043388B" w:rsidRDefault="0043388B" w:rsidP="0043388B">
      <w:pPr>
        <w:pStyle w:val="Fliesstext"/>
      </w:pPr>
    </w:p>
    <w:p w14:paraId="721B1A8D" w14:textId="6A40D996" w:rsidR="0043388B" w:rsidRDefault="0043388B" w:rsidP="0043388B">
      <w:pPr>
        <w:pStyle w:val="Fliesstext"/>
      </w:pPr>
    </w:p>
    <w:p w14:paraId="54E8443B" w14:textId="7F7F01B8" w:rsidR="0043388B" w:rsidRDefault="0043388B" w:rsidP="0043388B">
      <w:pPr>
        <w:pStyle w:val="Fliesstext"/>
      </w:pPr>
    </w:p>
    <w:p w14:paraId="4671FDD5" w14:textId="771061EA" w:rsidR="0043388B" w:rsidRDefault="0043388B" w:rsidP="0043388B">
      <w:pPr>
        <w:pStyle w:val="Fliesstext"/>
      </w:pPr>
    </w:p>
    <w:p w14:paraId="4A89509C" w14:textId="4030762D" w:rsidR="0043388B" w:rsidRDefault="0043388B" w:rsidP="0043388B">
      <w:pPr>
        <w:pStyle w:val="Fliesstext"/>
      </w:pPr>
    </w:p>
    <w:p w14:paraId="1E3273B8" w14:textId="2577DB75" w:rsidR="0043388B" w:rsidRDefault="0043388B" w:rsidP="0043388B">
      <w:pPr>
        <w:pStyle w:val="Fliesstext"/>
      </w:pPr>
    </w:p>
    <w:p w14:paraId="022ACD3B" w14:textId="61DBA86C" w:rsidR="0043388B" w:rsidRDefault="0043388B" w:rsidP="0043388B">
      <w:pPr>
        <w:pStyle w:val="Fliesstext"/>
      </w:pPr>
    </w:p>
    <w:p w14:paraId="42D9193E" w14:textId="10EFB0A8" w:rsidR="0043388B" w:rsidRDefault="0043388B" w:rsidP="0043388B">
      <w:pPr>
        <w:pStyle w:val="Fliesstext"/>
      </w:pPr>
    </w:p>
    <w:bookmarkEnd w:id="87"/>
    <w:bookmarkEnd w:id="88"/>
    <w:p w14:paraId="69154D0E" w14:textId="58499FC0" w:rsidR="00EA4D61" w:rsidRDefault="00EA4D61" w:rsidP="00EA4D61">
      <w:pPr>
        <w:pStyle w:val="Fliesstext"/>
      </w:pPr>
    </w:p>
    <w:p w14:paraId="1B827F97" w14:textId="77777777" w:rsidR="00EF3747" w:rsidRDefault="00EF3747" w:rsidP="00EA4D61">
      <w:pPr>
        <w:pStyle w:val="Fliesstext"/>
      </w:pPr>
    </w:p>
    <w:p w14:paraId="0BB856A4" w14:textId="77777777" w:rsidR="00EA4D61" w:rsidRPr="001771DB" w:rsidRDefault="00EA4D61" w:rsidP="00EA4D61">
      <w:pPr>
        <w:pStyle w:val="Fliesstext"/>
      </w:pPr>
    </w:p>
    <w:p w14:paraId="4D87E313" w14:textId="63B61A73" w:rsidR="00B14FCC" w:rsidRDefault="00B14FCC" w:rsidP="00B14FCC">
      <w:pPr>
        <w:pStyle w:val="Anhang"/>
        <w:ind w:left="426" w:hanging="1277"/>
      </w:pPr>
      <w:bookmarkStart w:id="89" w:name="_Ref33093144"/>
      <w:bookmarkStart w:id="90" w:name="_Ref33102476"/>
      <w:bookmarkStart w:id="91" w:name="_Toc62820132"/>
      <w:bookmarkStart w:id="92" w:name="_GoBack"/>
      <w:bookmarkEnd w:id="92"/>
      <w:r w:rsidRPr="001771DB">
        <w:lastRenderedPageBreak/>
        <w:t>Tabellarischer Darstellungskatalog «GEP»</w:t>
      </w:r>
      <w:bookmarkEnd w:id="89"/>
      <w:bookmarkEnd w:id="90"/>
      <w:bookmarkEnd w:id="91"/>
    </w:p>
    <w:p w14:paraId="35B4ECB3" w14:textId="0BC309E3" w:rsidR="00EA4D61" w:rsidRDefault="00EA4D61" w:rsidP="00EA4D61">
      <w:pPr>
        <w:pStyle w:val="Fliesstext"/>
      </w:pPr>
    </w:p>
    <w:p w14:paraId="545F0302" w14:textId="143CA51C" w:rsidR="00EA4D61" w:rsidRDefault="00EA4D61" w:rsidP="00EA4D61">
      <w:pPr>
        <w:pStyle w:val="Fliesstext"/>
      </w:pPr>
    </w:p>
    <w:p w14:paraId="7596D080" w14:textId="20F5AED6" w:rsidR="00EA4D61" w:rsidRDefault="00EA4D61" w:rsidP="00EA4D61">
      <w:pPr>
        <w:pStyle w:val="Fliesstext"/>
      </w:pPr>
    </w:p>
    <w:p w14:paraId="0C4111ED" w14:textId="5CA3E19B" w:rsidR="00EA4D61" w:rsidRDefault="00EA4D61" w:rsidP="00EA4D61">
      <w:pPr>
        <w:pStyle w:val="Fliesstext"/>
      </w:pPr>
    </w:p>
    <w:p w14:paraId="1612D3FF" w14:textId="184175B1" w:rsidR="00EA4D61" w:rsidRDefault="00EA4D61" w:rsidP="00EA4D61">
      <w:pPr>
        <w:pStyle w:val="Fliesstext"/>
      </w:pPr>
    </w:p>
    <w:p w14:paraId="224CBD54" w14:textId="6C143327" w:rsidR="00EA4D61" w:rsidRDefault="00EA4D61" w:rsidP="00EA4D61">
      <w:pPr>
        <w:pStyle w:val="Fliesstext"/>
      </w:pPr>
    </w:p>
    <w:p w14:paraId="5DFB52B5" w14:textId="156FA981" w:rsidR="00EA4D61" w:rsidRDefault="00EA4D61" w:rsidP="00EA4D61">
      <w:pPr>
        <w:pStyle w:val="Fliesstext"/>
      </w:pPr>
    </w:p>
    <w:p w14:paraId="77C66D56" w14:textId="4A2ED07F" w:rsidR="00EA4D61" w:rsidRDefault="00EA4D61" w:rsidP="00EA4D61">
      <w:pPr>
        <w:pStyle w:val="Fliesstext"/>
      </w:pPr>
    </w:p>
    <w:p w14:paraId="01016DC9" w14:textId="3F0E8886" w:rsidR="00EA4D61" w:rsidRDefault="00EA4D61" w:rsidP="00EA4D61">
      <w:pPr>
        <w:pStyle w:val="Fliesstext"/>
      </w:pPr>
    </w:p>
    <w:p w14:paraId="2B984942" w14:textId="6D930411" w:rsidR="00EA4D61" w:rsidRDefault="00EA4D61" w:rsidP="00EA4D61">
      <w:pPr>
        <w:pStyle w:val="Fliesstext"/>
      </w:pPr>
    </w:p>
    <w:p w14:paraId="3C0FE7A7" w14:textId="5FBF47CC" w:rsidR="00EA4D61" w:rsidRDefault="00EA4D61" w:rsidP="00EA4D61">
      <w:pPr>
        <w:pStyle w:val="Fliesstext"/>
      </w:pPr>
    </w:p>
    <w:p w14:paraId="48324FAD" w14:textId="666BA923" w:rsidR="00EA4D61" w:rsidRDefault="00EA4D61" w:rsidP="00EA4D61">
      <w:pPr>
        <w:pStyle w:val="Fliesstext"/>
      </w:pPr>
    </w:p>
    <w:p w14:paraId="4B4484F9" w14:textId="6DEC1FF9" w:rsidR="00EA4D61" w:rsidRDefault="00EA4D61" w:rsidP="00EA4D61">
      <w:pPr>
        <w:pStyle w:val="Fliesstext"/>
      </w:pPr>
    </w:p>
    <w:p w14:paraId="16939529" w14:textId="1C4DFA61" w:rsidR="00EA4D61" w:rsidRDefault="00EA4D61" w:rsidP="00EA4D61">
      <w:pPr>
        <w:pStyle w:val="Fliesstext"/>
      </w:pPr>
    </w:p>
    <w:p w14:paraId="768B1741" w14:textId="1DECCFF1" w:rsidR="00EA4D61" w:rsidRDefault="00EA4D61" w:rsidP="00EA4D61">
      <w:pPr>
        <w:pStyle w:val="Fliesstext"/>
      </w:pPr>
    </w:p>
    <w:p w14:paraId="20F21F01" w14:textId="4A789722" w:rsidR="00EA4D61" w:rsidRDefault="00EA4D61" w:rsidP="00EA4D61">
      <w:pPr>
        <w:pStyle w:val="Fliesstext"/>
      </w:pPr>
    </w:p>
    <w:p w14:paraId="0F4ACFD1" w14:textId="6810B8B2" w:rsidR="00EA4D61" w:rsidRDefault="00EA4D61" w:rsidP="00EA4D61">
      <w:pPr>
        <w:pStyle w:val="Fliesstext"/>
      </w:pPr>
    </w:p>
    <w:p w14:paraId="648A7188" w14:textId="4766FAC6" w:rsidR="00EA4D61" w:rsidRDefault="00EA4D61" w:rsidP="00EA4D61">
      <w:pPr>
        <w:pStyle w:val="Fliesstext"/>
      </w:pPr>
    </w:p>
    <w:p w14:paraId="54AF6B2D" w14:textId="03F81444" w:rsidR="00EA4D61" w:rsidRDefault="00EA4D61" w:rsidP="00EA4D61">
      <w:pPr>
        <w:pStyle w:val="Fliesstext"/>
      </w:pPr>
    </w:p>
    <w:p w14:paraId="5F2E1658" w14:textId="1C3F072D" w:rsidR="00EA4D61" w:rsidRDefault="00EA4D61" w:rsidP="00EA4D61">
      <w:pPr>
        <w:pStyle w:val="Fliesstext"/>
      </w:pPr>
    </w:p>
    <w:p w14:paraId="39030332" w14:textId="14D82EEA" w:rsidR="00EA4D61" w:rsidRDefault="00EA4D61" w:rsidP="00EA4D61">
      <w:pPr>
        <w:pStyle w:val="Fliesstext"/>
      </w:pPr>
    </w:p>
    <w:p w14:paraId="448C7FE1" w14:textId="0F5FB93F" w:rsidR="00EA4D61" w:rsidRDefault="00EA4D61" w:rsidP="00EA4D61">
      <w:pPr>
        <w:pStyle w:val="Fliesstext"/>
      </w:pPr>
    </w:p>
    <w:p w14:paraId="66526DBE" w14:textId="0B09F0C2" w:rsidR="00EA4D61" w:rsidRDefault="00EA4D61" w:rsidP="00EA4D61">
      <w:pPr>
        <w:pStyle w:val="Fliesstext"/>
      </w:pPr>
    </w:p>
    <w:p w14:paraId="1765EDA3" w14:textId="0E8D581B" w:rsidR="00EA4D61" w:rsidRDefault="00EA4D61" w:rsidP="00EA4D61">
      <w:pPr>
        <w:pStyle w:val="Fliesstext"/>
      </w:pPr>
    </w:p>
    <w:p w14:paraId="5F79CC43" w14:textId="759734A5" w:rsidR="00EA4D61" w:rsidRDefault="00EA4D61" w:rsidP="00EA4D61">
      <w:pPr>
        <w:pStyle w:val="Fliesstext"/>
      </w:pPr>
    </w:p>
    <w:p w14:paraId="44CBA03E" w14:textId="000A8F3E" w:rsidR="00EA4D61" w:rsidRDefault="00EA4D61" w:rsidP="00EA4D61">
      <w:pPr>
        <w:pStyle w:val="Fliesstext"/>
      </w:pPr>
    </w:p>
    <w:p w14:paraId="3025E935" w14:textId="32ABA3E3" w:rsidR="00EA4D61" w:rsidRDefault="00EA4D61" w:rsidP="00EA4D61">
      <w:pPr>
        <w:pStyle w:val="Fliesstext"/>
      </w:pPr>
    </w:p>
    <w:p w14:paraId="7DBB06EA" w14:textId="2A1E6896" w:rsidR="00B336EC" w:rsidRDefault="00B336EC" w:rsidP="00EA4D61">
      <w:pPr>
        <w:pStyle w:val="Fliesstext"/>
      </w:pPr>
    </w:p>
    <w:p w14:paraId="6B9F0DF1" w14:textId="0D4D8EC2" w:rsidR="00B336EC" w:rsidRDefault="00B336EC" w:rsidP="00EA4D61">
      <w:pPr>
        <w:pStyle w:val="Fliesstext"/>
      </w:pPr>
    </w:p>
    <w:p w14:paraId="736A6325" w14:textId="747B6010" w:rsidR="00B336EC" w:rsidRDefault="00B336EC" w:rsidP="00EA4D61">
      <w:pPr>
        <w:pStyle w:val="Fliesstext"/>
      </w:pPr>
    </w:p>
    <w:p w14:paraId="11C1D223" w14:textId="20D526DE" w:rsidR="00B336EC" w:rsidRDefault="00B336EC" w:rsidP="00B336EC">
      <w:pPr>
        <w:pStyle w:val="Anhang"/>
        <w:ind w:left="426" w:hanging="1277"/>
      </w:pPr>
      <w:bookmarkStart w:id="93" w:name="_Toc62820133"/>
      <w:r>
        <w:lastRenderedPageBreak/>
        <w:t>Massnahmentabelle Musterkofen</w:t>
      </w:r>
      <w:bookmarkEnd w:id="93"/>
    </w:p>
    <w:p w14:paraId="2C40C5C0" w14:textId="0FE0F389" w:rsidR="00B336EC" w:rsidRDefault="00B336EC" w:rsidP="00B336EC">
      <w:pPr>
        <w:pStyle w:val="Fliesstext"/>
      </w:pPr>
    </w:p>
    <w:p w14:paraId="43EB8D69" w14:textId="476730AB" w:rsidR="00B336EC" w:rsidRDefault="00B336EC" w:rsidP="00B336EC">
      <w:pPr>
        <w:pStyle w:val="Fliesstext"/>
      </w:pPr>
    </w:p>
    <w:p w14:paraId="5CC2F5DF" w14:textId="09B73AB3" w:rsidR="00B336EC" w:rsidRDefault="00B336EC" w:rsidP="00B336EC">
      <w:pPr>
        <w:pStyle w:val="Fliesstext"/>
      </w:pPr>
    </w:p>
    <w:p w14:paraId="55538F96" w14:textId="1BD8FFDF" w:rsidR="00B336EC" w:rsidRDefault="00B336EC" w:rsidP="00B336EC">
      <w:pPr>
        <w:pStyle w:val="Fliesstext"/>
      </w:pPr>
    </w:p>
    <w:p w14:paraId="6EDCD139" w14:textId="32B88FC4" w:rsidR="00B336EC" w:rsidRDefault="00B336EC" w:rsidP="00B336EC">
      <w:pPr>
        <w:pStyle w:val="Fliesstext"/>
      </w:pPr>
    </w:p>
    <w:p w14:paraId="6D70260C" w14:textId="11460D9F" w:rsidR="00B336EC" w:rsidRDefault="00B336EC" w:rsidP="00B336EC">
      <w:pPr>
        <w:pStyle w:val="Fliesstext"/>
      </w:pPr>
    </w:p>
    <w:p w14:paraId="47853AB1" w14:textId="1F4E14BD" w:rsidR="00B336EC" w:rsidRDefault="00B336EC" w:rsidP="00B336EC">
      <w:pPr>
        <w:pStyle w:val="Fliesstext"/>
      </w:pPr>
    </w:p>
    <w:p w14:paraId="117E656A" w14:textId="06BA3E57" w:rsidR="00B336EC" w:rsidRDefault="00B336EC" w:rsidP="00B336EC">
      <w:pPr>
        <w:pStyle w:val="Fliesstext"/>
      </w:pPr>
    </w:p>
    <w:p w14:paraId="31F64209" w14:textId="2238B7CD" w:rsidR="00B336EC" w:rsidRDefault="00B336EC" w:rsidP="00B336EC">
      <w:pPr>
        <w:pStyle w:val="Fliesstext"/>
      </w:pPr>
    </w:p>
    <w:p w14:paraId="74EFE632" w14:textId="0064CF21" w:rsidR="00B336EC" w:rsidRDefault="00B336EC" w:rsidP="00B336EC">
      <w:pPr>
        <w:pStyle w:val="Fliesstext"/>
      </w:pPr>
    </w:p>
    <w:p w14:paraId="366AD026" w14:textId="2FC2969F" w:rsidR="00B336EC" w:rsidRDefault="00B336EC" w:rsidP="00B336EC">
      <w:pPr>
        <w:pStyle w:val="Fliesstext"/>
      </w:pPr>
    </w:p>
    <w:p w14:paraId="5719198B" w14:textId="6CC4C7F5" w:rsidR="00B336EC" w:rsidRDefault="00B336EC" w:rsidP="00B336EC">
      <w:pPr>
        <w:pStyle w:val="Fliesstext"/>
      </w:pPr>
    </w:p>
    <w:p w14:paraId="5438043B" w14:textId="08271833" w:rsidR="00B336EC" w:rsidRDefault="00B336EC" w:rsidP="00B336EC">
      <w:pPr>
        <w:pStyle w:val="Fliesstext"/>
      </w:pPr>
    </w:p>
    <w:p w14:paraId="5ED812D9" w14:textId="37FF7060" w:rsidR="00B336EC" w:rsidRDefault="00B336EC" w:rsidP="00B336EC">
      <w:pPr>
        <w:pStyle w:val="Fliesstext"/>
      </w:pPr>
    </w:p>
    <w:p w14:paraId="5D86EE36" w14:textId="0C7AB88E" w:rsidR="00B336EC" w:rsidRDefault="00B336EC" w:rsidP="00B336EC">
      <w:pPr>
        <w:pStyle w:val="Fliesstext"/>
      </w:pPr>
    </w:p>
    <w:p w14:paraId="5B06D934" w14:textId="5B5448E3" w:rsidR="00B336EC" w:rsidRDefault="00B336EC" w:rsidP="00B336EC">
      <w:pPr>
        <w:pStyle w:val="Fliesstext"/>
      </w:pPr>
    </w:p>
    <w:p w14:paraId="4B7D0541" w14:textId="32286A87" w:rsidR="00B336EC" w:rsidRDefault="00B336EC" w:rsidP="00B336EC">
      <w:pPr>
        <w:pStyle w:val="Fliesstext"/>
      </w:pPr>
    </w:p>
    <w:p w14:paraId="538B83B3" w14:textId="41BDB42F" w:rsidR="00B336EC" w:rsidRDefault="00B336EC" w:rsidP="00B336EC">
      <w:pPr>
        <w:pStyle w:val="Fliesstext"/>
      </w:pPr>
    </w:p>
    <w:p w14:paraId="25B63CC7" w14:textId="4CFEF6DE" w:rsidR="00B336EC" w:rsidRDefault="00B336EC" w:rsidP="00B336EC">
      <w:pPr>
        <w:pStyle w:val="Fliesstext"/>
      </w:pPr>
    </w:p>
    <w:p w14:paraId="6C518DF2" w14:textId="3E8D3622" w:rsidR="00B336EC" w:rsidRDefault="00B336EC" w:rsidP="00B336EC">
      <w:pPr>
        <w:pStyle w:val="Fliesstext"/>
      </w:pPr>
    </w:p>
    <w:p w14:paraId="4A627BCF" w14:textId="222657E5" w:rsidR="00B336EC" w:rsidRDefault="00B336EC" w:rsidP="00B336EC">
      <w:pPr>
        <w:pStyle w:val="Fliesstext"/>
      </w:pPr>
    </w:p>
    <w:p w14:paraId="3406A2E4" w14:textId="7F269749" w:rsidR="00B336EC" w:rsidRDefault="00B336EC" w:rsidP="00B336EC">
      <w:pPr>
        <w:pStyle w:val="Fliesstext"/>
      </w:pPr>
    </w:p>
    <w:p w14:paraId="0686D697" w14:textId="34F9247E" w:rsidR="00B336EC" w:rsidRDefault="00B336EC" w:rsidP="00B336EC">
      <w:pPr>
        <w:pStyle w:val="Fliesstext"/>
      </w:pPr>
    </w:p>
    <w:p w14:paraId="54F9B41D" w14:textId="2C348AB1" w:rsidR="00B336EC" w:rsidRDefault="00B336EC" w:rsidP="00B336EC">
      <w:pPr>
        <w:pStyle w:val="Fliesstext"/>
      </w:pPr>
    </w:p>
    <w:p w14:paraId="76B965F7" w14:textId="4B8A3BEB" w:rsidR="00B336EC" w:rsidRDefault="00B336EC" w:rsidP="00B336EC">
      <w:pPr>
        <w:pStyle w:val="Fliesstext"/>
      </w:pPr>
    </w:p>
    <w:p w14:paraId="1129726D" w14:textId="7A69A219" w:rsidR="00B336EC" w:rsidRDefault="00B336EC" w:rsidP="00B336EC">
      <w:pPr>
        <w:pStyle w:val="Fliesstext"/>
      </w:pPr>
    </w:p>
    <w:p w14:paraId="417CA14D" w14:textId="59F557FD" w:rsidR="00B336EC" w:rsidRDefault="00B336EC" w:rsidP="00B336EC">
      <w:pPr>
        <w:pStyle w:val="Fliesstext"/>
      </w:pPr>
    </w:p>
    <w:p w14:paraId="343D7275" w14:textId="26943CA4" w:rsidR="00B336EC" w:rsidRDefault="00B336EC" w:rsidP="00B336EC">
      <w:pPr>
        <w:pStyle w:val="Fliesstext"/>
      </w:pPr>
    </w:p>
    <w:p w14:paraId="1FE7342D" w14:textId="3334C22C" w:rsidR="00B336EC" w:rsidRDefault="00B336EC" w:rsidP="00B336EC">
      <w:pPr>
        <w:pStyle w:val="Fliesstext"/>
      </w:pPr>
    </w:p>
    <w:p w14:paraId="0A09F03F" w14:textId="77777777" w:rsidR="00B336EC" w:rsidRDefault="00B336EC" w:rsidP="00B336EC">
      <w:pPr>
        <w:pStyle w:val="Fliesstext"/>
      </w:pPr>
    </w:p>
    <w:p w14:paraId="59DB4C9E" w14:textId="39566E05" w:rsidR="00B336EC" w:rsidRDefault="00B336EC" w:rsidP="00B336EC">
      <w:pPr>
        <w:pStyle w:val="Anhang"/>
        <w:ind w:left="426" w:hanging="1277"/>
      </w:pPr>
      <w:bookmarkStart w:id="94" w:name="_Ref58852309"/>
      <w:bookmarkStart w:id="95" w:name="_Toc62820134"/>
      <w:r>
        <w:lastRenderedPageBreak/>
        <w:t>Massnahmentabelle Vorlage</w:t>
      </w:r>
      <w:bookmarkEnd w:id="94"/>
      <w:bookmarkEnd w:id="95"/>
    </w:p>
    <w:p w14:paraId="3C2143C4" w14:textId="77777777" w:rsidR="00B336EC" w:rsidRDefault="00B336EC" w:rsidP="00EA4D61">
      <w:pPr>
        <w:pStyle w:val="Fliesstext"/>
      </w:pPr>
    </w:p>
    <w:p w14:paraId="3EE5EDE5" w14:textId="4327C4C7" w:rsidR="00EA4D61" w:rsidRDefault="00EA4D61" w:rsidP="00EA4D61">
      <w:pPr>
        <w:pStyle w:val="Fliesstext"/>
      </w:pPr>
    </w:p>
    <w:p w14:paraId="71B8DCE2" w14:textId="77777777" w:rsidR="00970871" w:rsidRPr="006B6F2D" w:rsidRDefault="00970871" w:rsidP="00EF3747">
      <w:pPr>
        <w:pStyle w:val="Schluss"/>
        <w:rPr>
          <w:rFonts w:cs="Arial"/>
        </w:rPr>
      </w:pPr>
    </w:p>
    <w:sectPr w:rsidR="00970871" w:rsidRPr="006B6F2D" w:rsidSect="00AA0CF1">
      <w:headerReference w:type="default" r:id="rId133"/>
      <w:pgSz w:w="11906" w:h="16838"/>
      <w:pgMar w:top="1814" w:right="1304" w:bottom="1304" w:left="2835" w:header="709" w:footer="709" w:gutter="0"/>
      <w:pgNumType w:fmt="upperRoman"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030256" w14:textId="77777777" w:rsidR="0053146E" w:rsidRDefault="0053146E">
      <w:r>
        <w:separator/>
      </w:r>
    </w:p>
    <w:p w14:paraId="267D8997" w14:textId="77777777" w:rsidR="0053146E" w:rsidRDefault="0053146E"/>
  </w:endnote>
  <w:endnote w:type="continuationSeparator" w:id="0">
    <w:p w14:paraId="56E27819" w14:textId="77777777" w:rsidR="0053146E" w:rsidRDefault="0053146E">
      <w:r>
        <w:continuationSeparator/>
      </w:r>
    </w:p>
    <w:p w14:paraId="49262CE0" w14:textId="77777777" w:rsidR="0053146E" w:rsidRDefault="005314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utiger LT 45 Light">
    <w:panose1 w:val="020B0402020204020204"/>
    <w:charset w:val="00"/>
    <w:family w:val="swiss"/>
    <w:pitch w:val="variable"/>
    <w:sig w:usb0="A00000AF" w:usb1="5000204A" w:usb2="00000000" w:usb3="00000000" w:csb0="0000009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Frutiger 45 Light">
    <w:altName w:val="Arial"/>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906F3" w14:textId="49D068F7" w:rsidR="0053146E" w:rsidRPr="006B6F2D" w:rsidRDefault="0053146E" w:rsidP="00C20519">
    <w:pPr>
      <w:pStyle w:val="Fussleiste"/>
      <w:ind w:left="0"/>
    </w:pPr>
    <w:r w:rsidRPr="006B6F2D">
      <w:t>BSB + Pa</w:t>
    </w:r>
    <w:r>
      <w:t>rtner, Ingenieure und Planer AG</w:t>
    </w:r>
    <w:r w:rsidRPr="006B6F2D">
      <w:tab/>
    </w:r>
    <w:r>
      <w:tab/>
    </w:r>
    <w:bookmarkStart w:id="2" w:name="Version"/>
    <w:r w:rsidRPr="006B6F2D">
      <w:t xml:space="preserve">Version </w:t>
    </w:r>
    <w:sdt>
      <w:sdtPr>
        <w:alias w:val="Status"/>
        <w:id w:val="-1017075410"/>
        <w:placeholder>
          <w:docPart w:val="A30AFE9020DE43E7BA9691F2FECDB983"/>
        </w:placeholder>
        <w:dataBinding w:prefixMappings="xmlns:ns0='http://purl.org/dc/elements/1.1/' xmlns:ns1='http://schemas.openxmlformats.org/package/2006/metadata/core-properties' " w:xpath="/ns1:coreProperties[1]/ns1:contentStatus[1]" w:storeItemID="{6C3C8BC8-F283-45AE-878A-BAB7291924A1}"/>
        <w:text/>
      </w:sdtPr>
      <w:sdtEndPr/>
      <w:sdtContent>
        <w:r>
          <w:t>002</w:t>
        </w:r>
      </w:sdtContent>
    </w:sdt>
    <w:bookmarkEnd w:id="2"/>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2F14BC" w14:textId="77777777" w:rsidR="0053146E" w:rsidRDefault="0053146E">
      <w:r>
        <w:separator/>
      </w:r>
    </w:p>
    <w:p w14:paraId="133B53CE" w14:textId="77777777" w:rsidR="0053146E" w:rsidRDefault="0053146E"/>
  </w:footnote>
  <w:footnote w:type="continuationSeparator" w:id="0">
    <w:p w14:paraId="45B5F540" w14:textId="77777777" w:rsidR="0053146E" w:rsidRDefault="0053146E">
      <w:r>
        <w:continuationSeparator/>
      </w:r>
    </w:p>
    <w:p w14:paraId="708E7070" w14:textId="77777777" w:rsidR="0053146E" w:rsidRDefault="0053146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28DC13" w14:textId="0E81BC96" w:rsidR="0053146E" w:rsidRDefault="0053146E" w:rsidP="00D53CEA">
    <w:pPr>
      <w:pStyle w:val="Kopfzeile"/>
      <w:tabs>
        <w:tab w:val="clear" w:pos="4536"/>
        <w:tab w:val="clear" w:pos="9072"/>
        <w:tab w:val="right" w:pos="8647"/>
      </w:tabs>
      <w:ind w:left="-851"/>
    </w:pPr>
    <w:r>
      <w:t>Darstellungsmodell Generelle Entwässerungsplanung</w:t>
    </w:r>
    <w:r>
      <w:tab/>
    </w:r>
    <w:r>
      <w:fldChar w:fldCharType="begin"/>
    </w:r>
    <w:r>
      <w:instrText xml:space="preserve"> PAGE  \* Arabic  \* MERGEFORMAT </w:instrText>
    </w:r>
    <w:r>
      <w:fldChar w:fldCharType="separate"/>
    </w:r>
    <w:r w:rsidR="00D46611">
      <w:rPr>
        <w:noProof/>
      </w:rPr>
      <w:t>43</w:t>
    </w:r>
    <w:r>
      <w:fldChar w:fldCharType="end"/>
    </w:r>
  </w:p>
  <w:p w14:paraId="4A8FA543" w14:textId="77777777" w:rsidR="0053146E" w:rsidRPr="003B08EA" w:rsidRDefault="00D46611" w:rsidP="00D53CEA">
    <w:pPr>
      <w:pStyle w:val="Kopfzeile"/>
      <w:pBdr>
        <w:bottom w:val="single" w:sz="6" w:space="1" w:color="auto"/>
      </w:pBdr>
      <w:tabs>
        <w:tab w:val="clear" w:pos="4536"/>
        <w:tab w:val="clear" w:pos="9072"/>
        <w:tab w:val="right" w:pos="8647"/>
      </w:tabs>
      <w:ind w:left="-851"/>
    </w:pPr>
    <w:sdt>
      <w:sdtPr>
        <w:alias w:val="Titel"/>
        <w:tag w:val=""/>
        <w:id w:val="2062289022"/>
        <w:placeholder>
          <w:docPart w:val="ECC1C569CCF04995B81E9B24F40DD08C"/>
        </w:placeholder>
        <w:dataBinding w:prefixMappings="xmlns:ns0='http://purl.org/dc/elements/1.1/' xmlns:ns1='http://schemas.openxmlformats.org/package/2006/metadata/core-properties' " w:xpath="/ns1:coreProperties[1]/ns0:title[1]" w:storeItemID="{6C3C8BC8-F283-45AE-878A-BAB7291924A1}"/>
        <w:text/>
      </w:sdtPr>
      <w:sdtEndPr/>
      <w:sdtContent>
        <w:r w:rsidR="0053146E">
          <w:t>Modelldokumentation</w:t>
        </w:r>
      </w:sdtContent>
    </w:sdt>
    <w:r w:rsidR="0053146E">
      <w:tab/>
    </w:r>
  </w:p>
  <w:p w14:paraId="03C3C573" w14:textId="77777777" w:rsidR="0053146E" w:rsidRDefault="0053146E"/>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85492" w14:textId="1ADD2240" w:rsidR="0053146E" w:rsidRPr="003B08EA" w:rsidRDefault="0053146E" w:rsidP="00F165A4">
    <w:pPr>
      <w:pStyle w:val="Kopfzeile"/>
      <w:pBdr>
        <w:bottom w:val="single" w:sz="4" w:space="1" w:color="auto"/>
      </w:pBdr>
      <w:tabs>
        <w:tab w:val="clear" w:pos="4536"/>
        <w:tab w:val="clear" w:pos="9072"/>
        <w:tab w:val="right" w:pos="8647"/>
      </w:tabs>
      <w:ind w:left="-851"/>
    </w:pPr>
    <w:r>
      <w:t>Anhang</w:t>
    </w:r>
    <w:r>
      <w:tab/>
    </w:r>
    <w:r>
      <w:fldChar w:fldCharType="begin"/>
    </w:r>
    <w:r>
      <w:instrText xml:space="preserve"> PAGE  \* ROMAN  \* MERGEFORMAT </w:instrText>
    </w:r>
    <w:r>
      <w:fldChar w:fldCharType="separate"/>
    </w:r>
    <w:r w:rsidR="00D46611">
      <w:rPr>
        <w:noProof/>
      </w:rPr>
      <w:t>IV</w:t>
    </w:r>
    <w:r>
      <w:fldChar w:fldCharType="end"/>
    </w:r>
  </w:p>
  <w:p w14:paraId="552135B8" w14:textId="77777777" w:rsidR="0053146E" w:rsidRDefault="0053146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29F6"/>
    <w:multiLevelType w:val="multilevel"/>
    <w:tmpl w:val="DCECF40A"/>
    <w:lvl w:ilvl="0">
      <w:start w:val="1"/>
      <w:numFmt w:val="decimal"/>
      <w:lvlText w:val="%1"/>
      <w:lvlJc w:val="left"/>
      <w:pPr>
        <w:tabs>
          <w:tab w:val="num" w:pos="432"/>
        </w:tabs>
        <w:ind w:left="43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color w:val="auto"/>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1444113"/>
    <w:multiLevelType w:val="multilevel"/>
    <w:tmpl w:val="0407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 w15:restartNumberingAfterBreak="0">
    <w:nsid w:val="191C6DF1"/>
    <w:multiLevelType w:val="hybridMultilevel"/>
    <w:tmpl w:val="339C5826"/>
    <w:lvl w:ilvl="0" w:tplc="0F48AF7C">
      <w:start w:val="1"/>
      <w:numFmt w:val="bullet"/>
      <w:lvlText w:val=""/>
      <w:lvlJc w:val="left"/>
      <w:pPr>
        <w:ind w:left="720" w:hanging="360"/>
      </w:pPr>
      <w:rPr>
        <w:rFonts w:ascii="Symbol" w:hAnsi="Symbol" w:hint="default"/>
        <w:u w:color="98C11E"/>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D782C83"/>
    <w:multiLevelType w:val="hybridMultilevel"/>
    <w:tmpl w:val="AD2AD4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0DA7FD3"/>
    <w:multiLevelType w:val="multilevel"/>
    <w:tmpl w:val="CBDEB442"/>
    <w:lvl w:ilvl="0">
      <w:start w:val="1"/>
      <w:numFmt w:val="decimal"/>
      <w:pStyle w:val="berschrift1"/>
      <w:lvlText w:val="%1"/>
      <w:lvlJc w:val="left"/>
      <w:pPr>
        <w:tabs>
          <w:tab w:val="num" w:pos="2486"/>
        </w:tabs>
        <w:ind w:left="0" w:hanging="851"/>
      </w:pPr>
      <w:rPr>
        <w:rFonts w:cs="Times New Roman" w:hint="default"/>
      </w:rPr>
    </w:lvl>
    <w:lvl w:ilvl="1">
      <w:start w:val="1"/>
      <w:numFmt w:val="decimal"/>
      <w:pStyle w:val="berschrift2"/>
      <w:lvlText w:val="%1.%2"/>
      <w:lvlJc w:val="left"/>
      <w:pPr>
        <w:tabs>
          <w:tab w:val="num" w:pos="2486"/>
        </w:tabs>
        <w:ind w:left="0" w:hanging="851"/>
      </w:pPr>
      <w:rPr>
        <w:rFonts w:cs="Times New Roman" w:hint="default"/>
      </w:rPr>
    </w:lvl>
    <w:lvl w:ilvl="2">
      <w:start w:val="1"/>
      <w:numFmt w:val="decimal"/>
      <w:pStyle w:val="berschrift3"/>
      <w:lvlText w:val="%1.%2.%3"/>
      <w:lvlJc w:val="left"/>
      <w:pPr>
        <w:tabs>
          <w:tab w:val="num" w:pos="3337"/>
        </w:tabs>
        <w:ind w:left="851" w:hanging="851"/>
      </w:pPr>
      <w:rPr>
        <w:rFonts w:cs="Times New Roman" w:hint="default"/>
      </w:rPr>
    </w:lvl>
    <w:lvl w:ilvl="3">
      <w:start w:val="1"/>
      <w:numFmt w:val="decimal"/>
      <w:lvlText w:val="%1.%2.%3.%4."/>
      <w:lvlJc w:val="left"/>
      <w:pPr>
        <w:tabs>
          <w:tab w:val="num" w:pos="2486"/>
        </w:tabs>
        <w:ind w:left="0" w:hanging="851"/>
      </w:pPr>
      <w:rPr>
        <w:rFonts w:cs="Times New Roman" w:hint="default"/>
      </w:rPr>
    </w:lvl>
    <w:lvl w:ilvl="4">
      <w:start w:val="1"/>
      <w:numFmt w:val="decimal"/>
      <w:lvlText w:val="%1.%2.%3.%4.%5."/>
      <w:lvlJc w:val="left"/>
      <w:pPr>
        <w:tabs>
          <w:tab w:val="num" w:pos="2486"/>
        </w:tabs>
        <w:ind w:left="0" w:hanging="851"/>
      </w:pPr>
      <w:rPr>
        <w:rFonts w:cs="Times New Roman" w:hint="default"/>
      </w:rPr>
    </w:lvl>
    <w:lvl w:ilvl="5">
      <w:start w:val="1"/>
      <w:numFmt w:val="decimal"/>
      <w:lvlText w:val="%1.%2.%3.%4.%5.%6."/>
      <w:lvlJc w:val="left"/>
      <w:pPr>
        <w:tabs>
          <w:tab w:val="num" w:pos="2486"/>
        </w:tabs>
        <w:ind w:left="0" w:hanging="851"/>
      </w:pPr>
      <w:rPr>
        <w:rFonts w:cs="Times New Roman" w:hint="default"/>
      </w:rPr>
    </w:lvl>
    <w:lvl w:ilvl="6">
      <w:start w:val="1"/>
      <w:numFmt w:val="decimal"/>
      <w:lvlText w:val="%1.%2.%3.%4.%5.%6.%7."/>
      <w:lvlJc w:val="left"/>
      <w:pPr>
        <w:tabs>
          <w:tab w:val="num" w:pos="2486"/>
        </w:tabs>
        <w:ind w:left="0" w:hanging="851"/>
      </w:pPr>
      <w:rPr>
        <w:rFonts w:cs="Times New Roman" w:hint="default"/>
      </w:rPr>
    </w:lvl>
    <w:lvl w:ilvl="7">
      <w:start w:val="1"/>
      <w:numFmt w:val="decimal"/>
      <w:lvlText w:val="%1.%2.%3.%4.%5.%6.%7.%8."/>
      <w:lvlJc w:val="left"/>
      <w:pPr>
        <w:tabs>
          <w:tab w:val="num" w:pos="2486"/>
        </w:tabs>
        <w:ind w:left="0" w:hanging="851"/>
      </w:pPr>
      <w:rPr>
        <w:rFonts w:cs="Times New Roman" w:hint="default"/>
      </w:rPr>
    </w:lvl>
    <w:lvl w:ilvl="8">
      <w:start w:val="1"/>
      <w:numFmt w:val="decimal"/>
      <w:lvlText w:val="%1.%2.%3.%4.%5.%6.%7.%8.%9."/>
      <w:lvlJc w:val="left"/>
      <w:pPr>
        <w:tabs>
          <w:tab w:val="num" w:pos="2486"/>
        </w:tabs>
        <w:ind w:left="0" w:hanging="851"/>
      </w:pPr>
      <w:rPr>
        <w:rFonts w:cs="Times New Roman" w:hint="default"/>
      </w:rPr>
    </w:lvl>
  </w:abstractNum>
  <w:abstractNum w:abstractNumId="5" w15:restartNumberingAfterBreak="0">
    <w:nsid w:val="27D431FB"/>
    <w:multiLevelType w:val="hybridMultilevel"/>
    <w:tmpl w:val="747EA324"/>
    <w:lvl w:ilvl="0" w:tplc="4F108FEC">
      <w:start w:val="7"/>
      <w:numFmt w:val="bullet"/>
      <w:pStyle w:val="Auflistung-Symbol"/>
      <w:lvlText w:val="-"/>
      <w:lvlJc w:val="left"/>
      <w:pPr>
        <w:ind w:left="36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3A40DD"/>
    <w:multiLevelType w:val="hybridMultilevel"/>
    <w:tmpl w:val="35764A5A"/>
    <w:lvl w:ilvl="0" w:tplc="7C647E78">
      <w:start w:val="1"/>
      <w:numFmt w:val="decimal"/>
      <w:lvlText w:val="[%1]"/>
      <w:lvlJc w:val="left"/>
      <w:pPr>
        <w:ind w:left="770" w:hanging="360"/>
      </w:pPr>
      <w:rPr>
        <w:rFonts w:hint="default"/>
      </w:rPr>
    </w:lvl>
    <w:lvl w:ilvl="1" w:tplc="08070003" w:tentative="1">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7" w15:restartNumberingAfterBreak="0">
    <w:nsid w:val="2DA55BC3"/>
    <w:multiLevelType w:val="multilevel"/>
    <w:tmpl w:val="C5B093BE"/>
    <w:styleLink w:val="111111"/>
    <w:lvl w:ilvl="0">
      <w:start w:val="1"/>
      <w:numFmt w:val="decimal"/>
      <w:lvlText w:val="%1."/>
      <w:lvlJc w:val="left"/>
      <w:pPr>
        <w:tabs>
          <w:tab w:val="num" w:pos="2486"/>
        </w:tabs>
        <w:ind w:left="2486"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8" w15:restartNumberingAfterBreak="0">
    <w:nsid w:val="3E2D0BC1"/>
    <w:multiLevelType w:val="multilevel"/>
    <w:tmpl w:val="04070023"/>
    <w:styleLink w:val="ArticleSection"/>
    <w:lvl w:ilvl="0">
      <w:start w:val="1"/>
      <w:numFmt w:val="upperRoman"/>
      <w:lvlText w:val="Artikel %1."/>
      <w:lvlJc w:val="left"/>
      <w:pPr>
        <w:tabs>
          <w:tab w:val="num" w:pos="1440"/>
        </w:tabs>
      </w:pPr>
      <w:rPr>
        <w:rFonts w:cs="Times New Roman"/>
      </w:rPr>
    </w:lvl>
    <w:lvl w:ilvl="1">
      <w:start w:val="1"/>
      <w:numFmt w:val="decimalZero"/>
      <w:isLgl/>
      <w:lvlText w:val="Abschnitt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9" w15:restartNumberingAfterBreak="0">
    <w:nsid w:val="416A46A4"/>
    <w:multiLevelType w:val="hybridMultilevel"/>
    <w:tmpl w:val="91BAFD64"/>
    <w:lvl w:ilvl="0" w:tplc="94B0D13C">
      <w:start w:val="1"/>
      <w:numFmt w:val="lowerLetter"/>
      <w:pStyle w:val="Auflistung-Buchstab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445F3AC9"/>
    <w:multiLevelType w:val="hybridMultilevel"/>
    <w:tmpl w:val="09AC471A"/>
    <w:lvl w:ilvl="0" w:tplc="8CBA32C4">
      <w:start w:val="1"/>
      <w:numFmt w:val="bullet"/>
      <w:pStyle w:val="Aufzhlung2"/>
      <w:lvlText w:val="◦"/>
      <w:lvlJc w:val="left"/>
      <w:pPr>
        <w:ind w:left="644" w:hanging="360"/>
      </w:pPr>
      <w:rPr>
        <w:rFonts w:ascii="Arial" w:hAnsi="Arial" w:hint="default"/>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6DE743F"/>
    <w:multiLevelType w:val="hybridMultilevel"/>
    <w:tmpl w:val="B9A809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32865AB"/>
    <w:multiLevelType w:val="hybridMultilevel"/>
    <w:tmpl w:val="AFCEFBC6"/>
    <w:lvl w:ilvl="0" w:tplc="3EB63320">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5514280"/>
    <w:multiLevelType w:val="hybridMultilevel"/>
    <w:tmpl w:val="F8B28D2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EAF3752"/>
    <w:multiLevelType w:val="hybridMultilevel"/>
    <w:tmpl w:val="30F8F77E"/>
    <w:lvl w:ilvl="0" w:tplc="4056A952">
      <w:start w:val="1"/>
      <w:numFmt w:val="upperRoman"/>
      <w:pStyle w:val="Anhang"/>
      <w:lvlText w:val="Anhang %1"/>
      <w:lvlJc w:val="left"/>
      <w:pPr>
        <w:ind w:left="2062" w:hanging="360"/>
      </w:pPr>
      <w:rPr>
        <w:rFonts w:hint="default"/>
      </w:rPr>
    </w:lvl>
    <w:lvl w:ilvl="1" w:tplc="08070019" w:tentative="1">
      <w:start w:val="1"/>
      <w:numFmt w:val="lowerLetter"/>
      <w:lvlText w:val="%2."/>
      <w:lvlJc w:val="left"/>
      <w:pPr>
        <w:ind w:left="3142" w:hanging="360"/>
      </w:pPr>
    </w:lvl>
    <w:lvl w:ilvl="2" w:tplc="0807001B" w:tentative="1">
      <w:start w:val="1"/>
      <w:numFmt w:val="lowerRoman"/>
      <w:lvlText w:val="%3."/>
      <w:lvlJc w:val="right"/>
      <w:pPr>
        <w:ind w:left="3862" w:hanging="180"/>
      </w:pPr>
    </w:lvl>
    <w:lvl w:ilvl="3" w:tplc="0807000F" w:tentative="1">
      <w:start w:val="1"/>
      <w:numFmt w:val="decimal"/>
      <w:lvlText w:val="%4."/>
      <w:lvlJc w:val="left"/>
      <w:pPr>
        <w:ind w:left="4582" w:hanging="360"/>
      </w:pPr>
    </w:lvl>
    <w:lvl w:ilvl="4" w:tplc="08070019" w:tentative="1">
      <w:start w:val="1"/>
      <w:numFmt w:val="lowerLetter"/>
      <w:lvlText w:val="%5."/>
      <w:lvlJc w:val="left"/>
      <w:pPr>
        <w:ind w:left="5302" w:hanging="360"/>
      </w:pPr>
    </w:lvl>
    <w:lvl w:ilvl="5" w:tplc="0807001B" w:tentative="1">
      <w:start w:val="1"/>
      <w:numFmt w:val="lowerRoman"/>
      <w:lvlText w:val="%6."/>
      <w:lvlJc w:val="right"/>
      <w:pPr>
        <w:ind w:left="6022" w:hanging="180"/>
      </w:pPr>
    </w:lvl>
    <w:lvl w:ilvl="6" w:tplc="0807000F" w:tentative="1">
      <w:start w:val="1"/>
      <w:numFmt w:val="decimal"/>
      <w:lvlText w:val="%7."/>
      <w:lvlJc w:val="left"/>
      <w:pPr>
        <w:ind w:left="6742" w:hanging="360"/>
      </w:pPr>
    </w:lvl>
    <w:lvl w:ilvl="7" w:tplc="08070019" w:tentative="1">
      <w:start w:val="1"/>
      <w:numFmt w:val="lowerLetter"/>
      <w:lvlText w:val="%8."/>
      <w:lvlJc w:val="left"/>
      <w:pPr>
        <w:ind w:left="7462" w:hanging="360"/>
      </w:pPr>
    </w:lvl>
    <w:lvl w:ilvl="8" w:tplc="0807001B" w:tentative="1">
      <w:start w:val="1"/>
      <w:numFmt w:val="lowerRoman"/>
      <w:lvlText w:val="%9."/>
      <w:lvlJc w:val="right"/>
      <w:pPr>
        <w:ind w:left="8182" w:hanging="180"/>
      </w:pPr>
    </w:lvl>
  </w:abstractNum>
  <w:abstractNum w:abstractNumId="15" w15:restartNumberingAfterBreak="0">
    <w:nsid w:val="6E050140"/>
    <w:multiLevelType w:val="hybridMultilevel"/>
    <w:tmpl w:val="279E504A"/>
    <w:lvl w:ilvl="0" w:tplc="EEAE2550">
      <w:start w:val="1"/>
      <w:numFmt w:val="decimal"/>
      <w:pStyle w:val="Auflistung-Zahl"/>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6" w15:restartNumberingAfterBreak="0">
    <w:nsid w:val="712C76E8"/>
    <w:multiLevelType w:val="hybridMultilevel"/>
    <w:tmpl w:val="D7E2B26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7" w15:restartNumberingAfterBreak="0">
    <w:nsid w:val="71EC4B86"/>
    <w:multiLevelType w:val="hybridMultilevel"/>
    <w:tmpl w:val="294465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
  </w:num>
  <w:num w:numId="4">
    <w:abstractNumId w:val="0"/>
  </w:num>
  <w:num w:numId="5">
    <w:abstractNumId w:val="5"/>
  </w:num>
  <w:num w:numId="6">
    <w:abstractNumId w:val="15"/>
  </w:num>
  <w:num w:numId="7">
    <w:abstractNumId w:val="9"/>
  </w:num>
  <w:num w:numId="8">
    <w:abstractNumId w:val="14"/>
  </w:num>
  <w:num w:numId="9">
    <w:abstractNumId w:val="4"/>
  </w:num>
  <w:num w:numId="10">
    <w:abstractNumId w:val="4"/>
  </w:num>
  <w:num w:numId="11">
    <w:abstractNumId w:val="10"/>
  </w:num>
  <w:num w:numId="12">
    <w:abstractNumId w:val="13"/>
  </w:num>
  <w:num w:numId="13">
    <w:abstractNumId w:val="17"/>
  </w:num>
  <w:num w:numId="14">
    <w:abstractNumId w:val="6"/>
  </w:num>
  <w:num w:numId="15">
    <w:abstractNumId w:val="3"/>
  </w:num>
  <w:num w:numId="16">
    <w:abstractNumId w:val="11"/>
  </w:num>
  <w:num w:numId="17">
    <w:abstractNumId w:val="16"/>
  </w:num>
  <w:num w:numId="18">
    <w:abstractNumId w:val="2"/>
  </w:num>
  <w:num w:numId="19">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cumentProtection w:formatting="1" w:enforcement="0"/>
  <w:defaultTabStop w:val="708"/>
  <w:autoHyphenation/>
  <w:hyphenationZone w:val="425"/>
  <w:drawingGridHorizontalSpacing w:val="100"/>
  <w:displayHorizontalDrawingGridEvery w:val="2"/>
  <w:characterSpacingControl w:val="doNotCompress"/>
  <w:hdrShapeDefaults>
    <o:shapedefaults v:ext="edit" spidmax="1515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3F3"/>
    <w:rsid w:val="00000C39"/>
    <w:rsid w:val="00000FDF"/>
    <w:rsid w:val="00002125"/>
    <w:rsid w:val="00005C92"/>
    <w:rsid w:val="00007D82"/>
    <w:rsid w:val="00011A84"/>
    <w:rsid w:val="000134C5"/>
    <w:rsid w:val="000159E1"/>
    <w:rsid w:val="00016997"/>
    <w:rsid w:val="00017C09"/>
    <w:rsid w:val="0002069B"/>
    <w:rsid w:val="0002073B"/>
    <w:rsid w:val="0002517C"/>
    <w:rsid w:val="000321E5"/>
    <w:rsid w:val="000333C4"/>
    <w:rsid w:val="00034E33"/>
    <w:rsid w:val="000352E7"/>
    <w:rsid w:val="000357D9"/>
    <w:rsid w:val="00037BFD"/>
    <w:rsid w:val="000419A2"/>
    <w:rsid w:val="000421D1"/>
    <w:rsid w:val="000422A3"/>
    <w:rsid w:val="00042464"/>
    <w:rsid w:val="00042B89"/>
    <w:rsid w:val="00042EAE"/>
    <w:rsid w:val="000447A7"/>
    <w:rsid w:val="00044F06"/>
    <w:rsid w:val="00051EEB"/>
    <w:rsid w:val="00053102"/>
    <w:rsid w:val="00055CC1"/>
    <w:rsid w:val="00056046"/>
    <w:rsid w:val="0005670F"/>
    <w:rsid w:val="00057719"/>
    <w:rsid w:val="0006095D"/>
    <w:rsid w:val="00074258"/>
    <w:rsid w:val="00075D0B"/>
    <w:rsid w:val="00075EEB"/>
    <w:rsid w:val="00076FBD"/>
    <w:rsid w:val="00077199"/>
    <w:rsid w:val="000775B7"/>
    <w:rsid w:val="00080521"/>
    <w:rsid w:val="00080B35"/>
    <w:rsid w:val="00082657"/>
    <w:rsid w:val="00082F17"/>
    <w:rsid w:val="000845B1"/>
    <w:rsid w:val="00084C12"/>
    <w:rsid w:val="00085AC3"/>
    <w:rsid w:val="00085F6D"/>
    <w:rsid w:val="00086D1F"/>
    <w:rsid w:val="00087BC7"/>
    <w:rsid w:val="00090CBB"/>
    <w:rsid w:val="00094DA8"/>
    <w:rsid w:val="0009707A"/>
    <w:rsid w:val="000A0F34"/>
    <w:rsid w:val="000A1453"/>
    <w:rsid w:val="000A1C75"/>
    <w:rsid w:val="000A1D7D"/>
    <w:rsid w:val="000A1F2D"/>
    <w:rsid w:val="000A339B"/>
    <w:rsid w:val="000A3AFF"/>
    <w:rsid w:val="000A66ED"/>
    <w:rsid w:val="000B35AE"/>
    <w:rsid w:val="000B662E"/>
    <w:rsid w:val="000B668D"/>
    <w:rsid w:val="000C5284"/>
    <w:rsid w:val="000C76CD"/>
    <w:rsid w:val="000C7F3D"/>
    <w:rsid w:val="000D00AA"/>
    <w:rsid w:val="000D232C"/>
    <w:rsid w:val="000D315D"/>
    <w:rsid w:val="000D500D"/>
    <w:rsid w:val="000D7BD1"/>
    <w:rsid w:val="000E0D70"/>
    <w:rsid w:val="000E53DD"/>
    <w:rsid w:val="000E561C"/>
    <w:rsid w:val="000E5E57"/>
    <w:rsid w:val="000F473B"/>
    <w:rsid w:val="000F4D8B"/>
    <w:rsid w:val="000F6044"/>
    <w:rsid w:val="000F7010"/>
    <w:rsid w:val="000F7DEE"/>
    <w:rsid w:val="00101435"/>
    <w:rsid w:val="0010179A"/>
    <w:rsid w:val="00102FD5"/>
    <w:rsid w:val="001066CE"/>
    <w:rsid w:val="001123A5"/>
    <w:rsid w:val="001134EA"/>
    <w:rsid w:val="00114145"/>
    <w:rsid w:val="00115727"/>
    <w:rsid w:val="001200F0"/>
    <w:rsid w:val="00121249"/>
    <w:rsid w:val="001216D0"/>
    <w:rsid w:val="00121E33"/>
    <w:rsid w:val="00122384"/>
    <w:rsid w:val="00122910"/>
    <w:rsid w:val="00124212"/>
    <w:rsid w:val="0012423C"/>
    <w:rsid w:val="00124CE5"/>
    <w:rsid w:val="00130B22"/>
    <w:rsid w:val="00130C58"/>
    <w:rsid w:val="00131486"/>
    <w:rsid w:val="00131CE4"/>
    <w:rsid w:val="0013245E"/>
    <w:rsid w:val="00134A04"/>
    <w:rsid w:val="00135BA0"/>
    <w:rsid w:val="00144699"/>
    <w:rsid w:val="00144A42"/>
    <w:rsid w:val="00145A36"/>
    <w:rsid w:val="00146EAD"/>
    <w:rsid w:val="0014726E"/>
    <w:rsid w:val="0015139A"/>
    <w:rsid w:val="00151705"/>
    <w:rsid w:val="0015174E"/>
    <w:rsid w:val="001519A7"/>
    <w:rsid w:val="00151DAB"/>
    <w:rsid w:val="00152814"/>
    <w:rsid w:val="00152934"/>
    <w:rsid w:val="00153BFF"/>
    <w:rsid w:val="00154B4A"/>
    <w:rsid w:val="00156B3C"/>
    <w:rsid w:val="00161214"/>
    <w:rsid w:val="00167358"/>
    <w:rsid w:val="00171F00"/>
    <w:rsid w:val="00174536"/>
    <w:rsid w:val="00174752"/>
    <w:rsid w:val="00175CD8"/>
    <w:rsid w:val="00176277"/>
    <w:rsid w:val="00176CA1"/>
    <w:rsid w:val="001771DB"/>
    <w:rsid w:val="00181D63"/>
    <w:rsid w:val="00184B36"/>
    <w:rsid w:val="00184F0B"/>
    <w:rsid w:val="00190E36"/>
    <w:rsid w:val="0019210E"/>
    <w:rsid w:val="00192C6B"/>
    <w:rsid w:val="00196C90"/>
    <w:rsid w:val="00197422"/>
    <w:rsid w:val="001A04A4"/>
    <w:rsid w:val="001A0B04"/>
    <w:rsid w:val="001A159A"/>
    <w:rsid w:val="001A2BC7"/>
    <w:rsid w:val="001A354A"/>
    <w:rsid w:val="001A5646"/>
    <w:rsid w:val="001A729B"/>
    <w:rsid w:val="001A7B36"/>
    <w:rsid w:val="001B0D35"/>
    <w:rsid w:val="001B42D7"/>
    <w:rsid w:val="001B44EF"/>
    <w:rsid w:val="001B56FB"/>
    <w:rsid w:val="001B6982"/>
    <w:rsid w:val="001C2E72"/>
    <w:rsid w:val="001C4A55"/>
    <w:rsid w:val="001C4F02"/>
    <w:rsid w:val="001C5301"/>
    <w:rsid w:val="001C5688"/>
    <w:rsid w:val="001D0255"/>
    <w:rsid w:val="001D7F4C"/>
    <w:rsid w:val="001E1206"/>
    <w:rsid w:val="001E1AA2"/>
    <w:rsid w:val="001E4D34"/>
    <w:rsid w:val="001E6513"/>
    <w:rsid w:val="001E6B87"/>
    <w:rsid w:val="001E7F4E"/>
    <w:rsid w:val="001F16F1"/>
    <w:rsid w:val="001F1DF5"/>
    <w:rsid w:val="001F3D78"/>
    <w:rsid w:val="001F47E2"/>
    <w:rsid w:val="001F513C"/>
    <w:rsid w:val="00200502"/>
    <w:rsid w:val="0020156D"/>
    <w:rsid w:val="00205302"/>
    <w:rsid w:val="0020544E"/>
    <w:rsid w:val="0020605E"/>
    <w:rsid w:val="002215C2"/>
    <w:rsid w:val="00223244"/>
    <w:rsid w:val="00225948"/>
    <w:rsid w:val="0022645C"/>
    <w:rsid w:val="00230097"/>
    <w:rsid w:val="00230CBD"/>
    <w:rsid w:val="00233B42"/>
    <w:rsid w:val="00233C21"/>
    <w:rsid w:val="00234E15"/>
    <w:rsid w:val="00235EAA"/>
    <w:rsid w:val="00236DF7"/>
    <w:rsid w:val="002376B1"/>
    <w:rsid w:val="00240101"/>
    <w:rsid w:val="00240EB5"/>
    <w:rsid w:val="0024120E"/>
    <w:rsid w:val="002412CD"/>
    <w:rsid w:val="00242694"/>
    <w:rsid w:val="0024436E"/>
    <w:rsid w:val="0025191A"/>
    <w:rsid w:val="00253559"/>
    <w:rsid w:val="00253705"/>
    <w:rsid w:val="00253C2A"/>
    <w:rsid w:val="00256B04"/>
    <w:rsid w:val="002601C2"/>
    <w:rsid w:val="00262BE5"/>
    <w:rsid w:val="00263C39"/>
    <w:rsid w:val="00270564"/>
    <w:rsid w:val="00270631"/>
    <w:rsid w:val="00270B1E"/>
    <w:rsid w:val="002711B3"/>
    <w:rsid w:val="00273BAA"/>
    <w:rsid w:val="002763CC"/>
    <w:rsid w:val="00276505"/>
    <w:rsid w:val="00277E32"/>
    <w:rsid w:val="002844C3"/>
    <w:rsid w:val="0028539B"/>
    <w:rsid w:val="002861EC"/>
    <w:rsid w:val="00286C47"/>
    <w:rsid w:val="00287BB9"/>
    <w:rsid w:val="00287F7E"/>
    <w:rsid w:val="00293111"/>
    <w:rsid w:val="002931C4"/>
    <w:rsid w:val="002A2C36"/>
    <w:rsid w:val="002A2D42"/>
    <w:rsid w:val="002A424B"/>
    <w:rsid w:val="002A4B3C"/>
    <w:rsid w:val="002A5C99"/>
    <w:rsid w:val="002B2A21"/>
    <w:rsid w:val="002B55DF"/>
    <w:rsid w:val="002B7865"/>
    <w:rsid w:val="002C3CA6"/>
    <w:rsid w:val="002C46C6"/>
    <w:rsid w:val="002C508D"/>
    <w:rsid w:val="002C51A7"/>
    <w:rsid w:val="002D1532"/>
    <w:rsid w:val="002D1918"/>
    <w:rsid w:val="002D1ADB"/>
    <w:rsid w:val="002E0E93"/>
    <w:rsid w:val="002E182B"/>
    <w:rsid w:val="002E22DD"/>
    <w:rsid w:val="002E743D"/>
    <w:rsid w:val="002F02A0"/>
    <w:rsid w:val="002F4F29"/>
    <w:rsid w:val="002F4FFB"/>
    <w:rsid w:val="002F7524"/>
    <w:rsid w:val="002F7548"/>
    <w:rsid w:val="00300D6F"/>
    <w:rsid w:val="00302A8D"/>
    <w:rsid w:val="003107DD"/>
    <w:rsid w:val="00310C66"/>
    <w:rsid w:val="00310D3A"/>
    <w:rsid w:val="003114BA"/>
    <w:rsid w:val="00311D88"/>
    <w:rsid w:val="0031280D"/>
    <w:rsid w:val="00313A75"/>
    <w:rsid w:val="003147A4"/>
    <w:rsid w:val="00314FEB"/>
    <w:rsid w:val="0031735A"/>
    <w:rsid w:val="00317B0F"/>
    <w:rsid w:val="00320F4E"/>
    <w:rsid w:val="00323894"/>
    <w:rsid w:val="00323E5F"/>
    <w:rsid w:val="00324C1F"/>
    <w:rsid w:val="003317C5"/>
    <w:rsid w:val="00335EE7"/>
    <w:rsid w:val="00336C3B"/>
    <w:rsid w:val="0034108D"/>
    <w:rsid w:val="00341930"/>
    <w:rsid w:val="00342202"/>
    <w:rsid w:val="00343449"/>
    <w:rsid w:val="0034430D"/>
    <w:rsid w:val="00346662"/>
    <w:rsid w:val="00350A33"/>
    <w:rsid w:val="00350D07"/>
    <w:rsid w:val="00353583"/>
    <w:rsid w:val="00355DF2"/>
    <w:rsid w:val="00355F95"/>
    <w:rsid w:val="00360E86"/>
    <w:rsid w:val="003612CF"/>
    <w:rsid w:val="0036366F"/>
    <w:rsid w:val="00364058"/>
    <w:rsid w:val="00364258"/>
    <w:rsid w:val="00364773"/>
    <w:rsid w:val="0037098C"/>
    <w:rsid w:val="0037244F"/>
    <w:rsid w:val="0037291E"/>
    <w:rsid w:val="00372B90"/>
    <w:rsid w:val="00372C51"/>
    <w:rsid w:val="0037650E"/>
    <w:rsid w:val="00377B0C"/>
    <w:rsid w:val="003806B9"/>
    <w:rsid w:val="00383A05"/>
    <w:rsid w:val="003849DD"/>
    <w:rsid w:val="00385436"/>
    <w:rsid w:val="003863E9"/>
    <w:rsid w:val="0039056F"/>
    <w:rsid w:val="0039160D"/>
    <w:rsid w:val="00393337"/>
    <w:rsid w:val="00393B59"/>
    <w:rsid w:val="00394900"/>
    <w:rsid w:val="00395DCE"/>
    <w:rsid w:val="0039748B"/>
    <w:rsid w:val="003974CF"/>
    <w:rsid w:val="0039769F"/>
    <w:rsid w:val="003A0939"/>
    <w:rsid w:val="003A569D"/>
    <w:rsid w:val="003A6782"/>
    <w:rsid w:val="003B08EA"/>
    <w:rsid w:val="003B5B73"/>
    <w:rsid w:val="003B5DA3"/>
    <w:rsid w:val="003B6312"/>
    <w:rsid w:val="003C43A6"/>
    <w:rsid w:val="003C47FA"/>
    <w:rsid w:val="003C4814"/>
    <w:rsid w:val="003C50A4"/>
    <w:rsid w:val="003C5723"/>
    <w:rsid w:val="003C693E"/>
    <w:rsid w:val="003D0DE1"/>
    <w:rsid w:val="003D1B86"/>
    <w:rsid w:val="003D1F2A"/>
    <w:rsid w:val="003D4AC9"/>
    <w:rsid w:val="003D52BB"/>
    <w:rsid w:val="003D6312"/>
    <w:rsid w:val="003E0E2B"/>
    <w:rsid w:val="003E15D0"/>
    <w:rsid w:val="003E402B"/>
    <w:rsid w:val="003E60D0"/>
    <w:rsid w:val="003F40DA"/>
    <w:rsid w:val="004002CB"/>
    <w:rsid w:val="0040074D"/>
    <w:rsid w:val="00400AC9"/>
    <w:rsid w:val="00404B26"/>
    <w:rsid w:val="00406C34"/>
    <w:rsid w:val="00406F18"/>
    <w:rsid w:val="00410F65"/>
    <w:rsid w:val="00411D38"/>
    <w:rsid w:val="0041315F"/>
    <w:rsid w:val="00415FFA"/>
    <w:rsid w:val="004256BA"/>
    <w:rsid w:val="004307F5"/>
    <w:rsid w:val="00431D06"/>
    <w:rsid w:val="00432E35"/>
    <w:rsid w:val="0043388B"/>
    <w:rsid w:val="0043581A"/>
    <w:rsid w:val="00436A7D"/>
    <w:rsid w:val="00436D62"/>
    <w:rsid w:val="00440ED3"/>
    <w:rsid w:val="0044153D"/>
    <w:rsid w:val="00443415"/>
    <w:rsid w:val="00443D20"/>
    <w:rsid w:val="00443DCB"/>
    <w:rsid w:val="004456F9"/>
    <w:rsid w:val="00446DAA"/>
    <w:rsid w:val="0045054C"/>
    <w:rsid w:val="00450C0D"/>
    <w:rsid w:val="004513EA"/>
    <w:rsid w:val="00453718"/>
    <w:rsid w:val="00453928"/>
    <w:rsid w:val="00455622"/>
    <w:rsid w:val="004556B2"/>
    <w:rsid w:val="004634C1"/>
    <w:rsid w:val="00463849"/>
    <w:rsid w:val="00464DF0"/>
    <w:rsid w:val="00466AEF"/>
    <w:rsid w:val="004727D7"/>
    <w:rsid w:val="00472A7C"/>
    <w:rsid w:val="00472EEE"/>
    <w:rsid w:val="004758DD"/>
    <w:rsid w:val="00476948"/>
    <w:rsid w:val="004770F0"/>
    <w:rsid w:val="0047728A"/>
    <w:rsid w:val="004805CD"/>
    <w:rsid w:val="004810B1"/>
    <w:rsid w:val="00482CBB"/>
    <w:rsid w:val="00486F8D"/>
    <w:rsid w:val="00487879"/>
    <w:rsid w:val="00487D6F"/>
    <w:rsid w:val="00497528"/>
    <w:rsid w:val="004977C8"/>
    <w:rsid w:val="004A08E5"/>
    <w:rsid w:val="004A0BAE"/>
    <w:rsid w:val="004A243B"/>
    <w:rsid w:val="004A360F"/>
    <w:rsid w:val="004A6C23"/>
    <w:rsid w:val="004A7A3F"/>
    <w:rsid w:val="004B1738"/>
    <w:rsid w:val="004B3461"/>
    <w:rsid w:val="004B3CCF"/>
    <w:rsid w:val="004B3D2B"/>
    <w:rsid w:val="004B448A"/>
    <w:rsid w:val="004B66E4"/>
    <w:rsid w:val="004C0DF9"/>
    <w:rsid w:val="004C11F1"/>
    <w:rsid w:val="004C1C31"/>
    <w:rsid w:val="004C421E"/>
    <w:rsid w:val="004C4FCF"/>
    <w:rsid w:val="004C5767"/>
    <w:rsid w:val="004C6FEA"/>
    <w:rsid w:val="004C71DD"/>
    <w:rsid w:val="004D08A3"/>
    <w:rsid w:val="004D39BE"/>
    <w:rsid w:val="004E2952"/>
    <w:rsid w:val="004E2BEC"/>
    <w:rsid w:val="004E2D2B"/>
    <w:rsid w:val="004E2E71"/>
    <w:rsid w:val="004E3A46"/>
    <w:rsid w:val="004E6AA1"/>
    <w:rsid w:val="004F09EB"/>
    <w:rsid w:val="004F1616"/>
    <w:rsid w:val="004F1CFB"/>
    <w:rsid w:val="004F29A1"/>
    <w:rsid w:val="004F4A01"/>
    <w:rsid w:val="004F4F14"/>
    <w:rsid w:val="004F59F2"/>
    <w:rsid w:val="00502035"/>
    <w:rsid w:val="00505165"/>
    <w:rsid w:val="005068D8"/>
    <w:rsid w:val="005076B4"/>
    <w:rsid w:val="005115ED"/>
    <w:rsid w:val="00511EB6"/>
    <w:rsid w:val="0051414B"/>
    <w:rsid w:val="0051426C"/>
    <w:rsid w:val="00521E73"/>
    <w:rsid w:val="0052326B"/>
    <w:rsid w:val="00523840"/>
    <w:rsid w:val="005244D4"/>
    <w:rsid w:val="00524A96"/>
    <w:rsid w:val="0052735E"/>
    <w:rsid w:val="0053146E"/>
    <w:rsid w:val="00531A05"/>
    <w:rsid w:val="0053297A"/>
    <w:rsid w:val="0053300F"/>
    <w:rsid w:val="0053351F"/>
    <w:rsid w:val="00533C34"/>
    <w:rsid w:val="00537748"/>
    <w:rsid w:val="00537B59"/>
    <w:rsid w:val="00541BE0"/>
    <w:rsid w:val="00543474"/>
    <w:rsid w:val="00543C37"/>
    <w:rsid w:val="00545D5E"/>
    <w:rsid w:val="005464E8"/>
    <w:rsid w:val="00550DBF"/>
    <w:rsid w:val="00556504"/>
    <w:rsid w:val="00561862"/>
    <w:rsid w:val="0056381A"/>
    <w:rsid w:val="005639F7"/>
    <w:rsid w:val="00563AEE"/>
    <w:rsid w:val="00563F47"/>
    <w:rsid w:val="00567AB2"/>
    <w:rsid w:val="005703A6"/>
    <w:rsid w:val="0057227D"/>
    <w:rsid w:val="00574BB4"/>
    <w:rsid w:val="00575CAA"/>
    <w:rsid w:val="005777F7"/>
    <w:rsid w:val="00581034"/>
    <w:rsid w:val="00582B42"/>
    <w:rsid w:val="00583415"/>
    <w:rsid w:val="005850E6"/>
    <w:rsid w:val="00586389"/>
    <w:rsid w:val="005931CD"/>
    <w:rsid w:val="00595501"/>
    <w:rsid w:val="00597370"/>
    <w:rsid w:val="005A14CD"/>
    <w:rsid w:val="005A2328"/>
    <w:rsid w:val="005A2BA2"/>
    <w:rsid w:val="005A36FE"/>
    <w:rsid w:val="005A3925"/>
    <w:rsid w:val="005A4198"/>
    <w:rsid w:val="005A7F52"/>
    <w:rsid w:val="005B3DBA"/>
    <w:rsid w:val="005B432A"/>
    <w:rsid w:val="005B6ABA"/>
    <w:rsid w:val="005B6AED"/>
    <w:rsid w:val="005B6B54"/>
    <w:rsid w:val="005C3169"/>
    <w:rsid w:val="005D272D"/>
    <w:rsid w:val="005D42FB"/>
    <w:rsid w:val="005D50BA"/>
    <w:rsid w:val="005D7B89"/>
    <w:rsid w:val="005E0B47"/>
    <w:rsid w:val="005E2B8F"/>
    <w:rsid w:val="005E3268"/>
    <w:rsid w:val="005E5034"/>
    <w:rsid w:val="005E5161"/>
    <w:rsid w:val="005E57D1"/>
    <w:rsid w:val="005E6658"/>
    <w:rsid w:val="005E7C11"/>
    <w:rsid w:val="005F0509"/>
    <w:rsid w:val="005F33F1"/>
    <w:rsid w:val="005F66DD"/>
    <w:rsid w:val="005F781A"/>
    <w:rsid w:val="005F7CB6"/>
    <w:rsid w:val="006026C0"/>
    <w:rsid w:val="00603084"/>
    <w:rsid w:val="006041C1"/>
    <w:rsid w:val="00607B96"/>
    <w:rsid w:val="00607F4F"/>
    <w:rsid w:val="00613CDC"/>
    <w:rsid w:val="006222BB"/>
    <w:rsid w:val="0062345C"/>
    <w:rsid w:val="006245C5"/>
    <w:rsid w:val="0062632D"/>
    <w:rsid w:val="00630FFA"/>
    <w:rsid w:val="00632292"/>
    <w:rsid w:val="00632BFA"/>
    <w:rsid w:val="006361AA"/>
    <w:rsid w:val="0064002C"/>
    <w:rsid w:val="00641AE5"/>
    <w:rsid w:val="00650626"/>
    <w:rsid w:val="00652242"/>
    <w:rsid w:val="006532C8"/>
    <w:rsid w:val="00654C7A"/>
    <w:rsid w:val="00655807"/>
    <w:rsid w:val="00655B27"/>
    <w:rsid w:val="00656C65"/>
    <w:rsid w:val="00660C0F"/>
    <w:rsid w:val="00661767"/>
    <w:rsid w:val="00662CA9"/>
    <w:rsid w:val="0067431F"/>
    <w:rsid w:val="00674787"/>
    <w:rsid w:val="006753AE"/>
    <w:rsid w:val="006762DB"/>
    <w:rsid w:val="00676CFD"/>
    <w:rsid w:val="00682876"/>
    <w:rsid w:val="00686269"/>
    <w:rsid w:val="00686748"/>
    <w:rsid w:val="00686FD1"/>
    <w:rsid w:val="00687C02"/>
    <w:rsid w:val="00687FB7"/>
    <w:rsid w:val="00691084"/>
    <w:rsid w:val="0069455E"/>
    <w:rsid w:val="006A0471"/>
    <w:rsid w:val="006A67F0"/>
    <w:rsid w:val="006A7FAA"/>
    <w:rsid w:val="006B1176"/>
    <w:rsid w:val="006B1AD6"/>
    <w:rsid w:val="006B1C51"/>
    <w:rsid w:val="006B476F"/>
    <w:rsid w:val="006B6F2D"/>
    <w:rsid w:val="006B703E"/>
    <w:rsid w:val="006C4203"/>
    <w:rsid w:val="006C5774"/>
    <w:rsid w:val="006C6781"/>
    <w:rsid w:val="006C6903"/>
    <w:rsid w:val="006C6F33"/>
    <w:rsid w:val="006C765B"/>
    <w:rsid w:val="006C7EF0"/>
    <w:rsid w:val="006D0324"/>
    <w:rsid w:val="006D61D1"/>
    <w:rsid w:val="006D7C51"/>
    <w:rsid w:val="006E6F5A"/>
    <w:rsid w:val="006F05E5"/>
    <w:rsid w:val="006F0C83"/>
    <w:rsid w:val="006F499D"/>
    <w:rsid w:val="006F669B"/>
    <w:rsid w:val="00700D50"/>
    <w:rsid w:val="00700F8C"/>
    <w:rsid w:val="00702581"/>
    <w:rsid w:val="00706FD4"/>
    <w:rsid w:val="007071B3"/>
    <w:rsid w:val="00707B4B"/>
    <w:rsid w:val="00707BF6"/>
    <w:rsid w:val="0071098A"/>
    <w:rsid w:val="007114CB"/>
    <w:rsid w:val="00714125"/>
    <w:rsid w:val="00717A33"/>
    <w:rsid w:val="00717F16"/>
    <w:rsid w:val="00722A3E"/>
    <w:rsid w:val="00723EE2"/>
    <w:rsid w:val="00724DF6"/>
    <w:rsid w:val="00725619"/>
    <w:rsid w:val="007327DE"/>
    <w:rsid w:val="007334E0"/>
    <w:rsid w:val="007354A1"/>
    <w:rsid w:val="00737F5B"/>
    <w:rsid w:val="00737FB9"/>
    <w:rsid w:val="0074216B"/>
    <w:rsid w:val="00743816"/>
    <w:rsid w:val="0074773F"/>
    <w:rsid w:val="007478F1"/>
    <w:rsid w:val="00747A65"/>
    <w:rsid w:val="00747FCD"/>
    <w:rsid w:val="00751455"/>
    <w:rsid w:val="00751C72"/>
    <w:rsid w:val="00754A52"/>
    <w:rsid w:val="00754DFF"/>
    <w:rsid w:val="00755773"/>
    <w:rsid w:val="00756ACA"/>
    <w:rsid w:val="007607C9"/>
    <w:rsid w:val="0076251E"/>
    <w:rsid w:val="0076450D"/>
    <w:rsid w:val="007646D9"/>
    <w:rsid w:val="00766468"/>
    <w:rsid w:val="00772675"/>
    <w:rsid w:val="00772B4F"/>
    <w:rsid w:val="00772EC4"/>
    <w:rsid w:val="00776FF6"/>
    <w:rsid w:val="00777E6E"/>
    <w:rsid w:val="00782361"/>
    <w:rsid w:val="007823F0"/>
    <w:rsid w:val="00783F70"/>
    <w:rsid w:val="00787527"/>
    <w:rsid w:val="00791450"/>
    <w:rsid w:val="00792D28"/>
    <w:rsid w:val="007935DB"/>
    <w:rsid w:val="00796270"/>
    <w:rsid w:val="007A037D"/>
    <w:rsid w:val="007A2E62"/>
    <w:rsid w:val="007A6F6C"/>
    <w:rsid w:val="007B0345"/>
    <w:rsid w:val="007C0901"/>
    <w:rsid w:val="007C6374"/>
    <w:rsid w:val="007D1337"/>
    <w:rsid w:val="007D26F8"/>
    <w:rsid w:val="007D31DC"/>
    <w:rsid w:val="007D51CC"/>
    <w:rsid w:val="007D5709"/>
    <w:rsid w:val="007D634C"/>
    <w:rsid w:val="007E04FF"/>
    <w:rsid w:val="007E24A8"/>
    <w:rsid w:val="007E3470"/>
    <w:rsid w:val="007F3457"/>
    <w:rsid w:val="007F4DBE"/>
    <w:rsid w:val="007F6950"/>
    <w:rsid w:val="007F79E2"/>
    <w:rsid w:val="0080239F"/>
    <w:rsid w:val="0080311D"/>
    <w:rsid w:val="008037D9"/>
    <w:rsid w:val="00807A22"/>
    <w:rsid w:val="00810A74"/>
    <w:rsid w:val="00810C86"/>
    <w:rsid w:val="00814927"/>
    <w:rsid w:val="00814F43"/>
    <w:rsid w:val="008165D8"/>
    <w:rsid w:val="00820C87"/>
    <w:rsid w:val="0082338A"/>
    <w:rsid w:val="00824A34"/>
    <w:rsid w:val="008253C4"/>
    <w:rsid w:val="008259F6"/>
    <w:rsid w:val="00826E70"/>
    <w:rsid w:val="00827156"/>
    <w:rsid w:val="00831719"/>
    <w:rsid w:val="008328F4"/>
    <w:rsid w:val="00832BC9"/>
    <w:rsid w:val="00834C95"/>
    <w:rsid w:val="00835407"/>
    <w:rsid w:val="00836140"/>
    <w:rsid w:val="00841F51"/>
    <w:rsid w:val="00842D74"/>
    <w:rsid w:val="00844841"/>
    <w:rsid w:val="00844A3D"/>
    <w:rsid w:val="00845B16"/>
    <w:rsid w:val="00846CC4"/>
    <w:rsid w:val="008509DA"/>
    <w:rsid w:val="0085101B"/>
    <w:rsid w:val="0085389A"/>
    <w:rsid w:val="00853BFB"/>
    <w:rsid w:val="00856E7C"/>
    <w:rsid w:val="0085706B"/>
    <w:rsid w:val="008571CC"/>
    <w:rsid w:val="0086060B"/>
    <w:rsid w:val="00861DDB"/>
    <w:rsid w:val="00862F0E"/>
    <w:rsid w:val="00862F88"/>
    <w:rsid w:val="00867F7C"/>
    <w:rsid w:val="0087253B"/>
    <w:rsid w:val="00881763"/>
    <w:rsid w:val="00881B61"/>
    <w:rsid w:val="0088315F"/>
    <w:rsid w:val="008874B0"/>
    <w:rsid w:val="00894F62"/>
    <w:rsid w:val="008A2560"/>
    <w:rsid w:val="008A6F3D"/>
    <w:rsid w:val="008B32E2"/>
    <w:rsid w:val="008B5177"/>
    <w:rsid w:val="008B62A0"/>
    <w:rsid w:val="008C1B8F"/>
    <w:rsid w:val="008C25BF"/>
    <w:rsid w:val="008C2A7B"/>
    <w:rsid w:val="008C6674"/>
    <w:rsid w:val="008C67C5"/>
    <w:rsid w:val="008C71D2"/>
    <w:rsid w:val="008D0F23"/>
    <w:rsid w:val="008D246F"/>
    <w:rsid w:val="008D287A"/>
    <w:rsid w:val="008D2D01"/>
    <w:rsid w:val="008D3096"/>
    <w:rsid w:val="008D5264"/>
    <w:rsid w:val="008D58CC"/>
    <w:rsid w:val="008D5FBD"/>
    <w:rsid w:val="008D6AF1"/>
    <w:rsid w:val="008D6F04"/>
    <w:rsid w:val="008D7C9D"/>
    <w:rsid w:val="008E05E2"/>
    <w:rsid w:val="008E0A88"/>
    <w:rsid w:val="008E258E"/>
    <w:rsid w:val="008E4A4B"/>
    <w:rsid w:val="008E4D05"/>
    <w:rsid w:val="008E640C"/>
    <w:rsid w:val="008F2560"/>
    <w:rsid w:val="008F3891"/>
    <w:rsid w:val="008F5CA7"/>
    <w:rsid w:val="008F6E0E"/>
    <w:rsid w:val="008F7307"/>
    <w:rsid w:val="008F7FB4"/>
    <w:rsid w:val="009008CA"/>
    <w:rsid w:val="00901258"/>
    <w:rsid w:val="00901BF3"/>
    <w:rsid w:val="00902C4C"/>
    <w:rsid w:val="0090335E"/>
    <w:rsid w:val="00906D82"/>
    <w:rsid w:val="00906ED8"/>
    <w:rsid w:val="00907C0D"/>
    <w:rsid w:val="00907C76"/>
    <w:rsid w:val="009100DB"/>
    <w:rsid w:val="00910B5F"/>
    <w:rsid w:val="0091288E"/>
    <w:rsid w:val="00915080"/>
    <w:rsid w:val="00917507"/>
    <w:rsid w:val="00921093"/>
    <w:rsid w:val="00923BA7"/>
    <w:rsid w:val="00924AF4"/>
    <w:rsid w:val="00934C1C"/>
    <w:rsid w:val="00935813"/>
    <w:rsid w:val="0094093D"/>
    <w:rsid w:val="0094252E"/>
    <w:rsid w:val="00944B19"/>
    <w:rsid w:val="009463F3"/>
    <w:rsid w:val="00946CB6"/>
    <w:rsid w:val="0095295D"/>
    <w:rsid w:val="00953461"/>
    <w:rsid w:val="00953AD2"/>
    <w:rsid w:val="00956408"/>
    <w:rsid w:val="00957705"/>
    <w:rsid w:val="00961CB5"/>
    <w:rsid w:val="00965E4E"/>
    <w:rsid w:val="009661B8"/>
    <w:rsid w:val="00966F1B"/>
    <w:rsid w:val="009675CA"/>
    <w:rsid w:val="00970871"/>
    <w:rsid w:val="00974B57"/>
    <w:rsid w:val="0098470B"/>
    <w:rsid w:val="00984B87"/>
    <w:rsid w:val="00984E91"/>
    <w:rsid w:val="00987E1E"/>
    <w:rsid w:val="009909F3"/>
    <w:rsid w:val="009922C7"/>
    <w:rsid w:val="009948AE"/>
    <w:rsid w:val="009950DC"/>
    <w:rsid w:val="00995A88"/>
    <w:rsid w:val="00995D24"/>
    <w:rsid w:val="00996134"/>
    <w:rsid w:val="009965AF"/>
    <w:rsid w:val="009A0168"/>
    <w:rsid w:val="009A0867"/>
    <w:rsid w:val="009A2F61"/>
    <w:rsid w:val="009A36F3"/>
    <w:rsid w:val="009B0910"/>
    <w:rsid w:val="009B1337"/>
    <w:rsid w:val="009B2702"/>
    <w:rsid w:val="009B7E70"/>
    <w:rsid w:val="009C0F74"/>
    <w:rsid w:val="009C2CED"/>
    <w:rsid w:val="009C72FD"/>
    <w:rsid w:val="009C792C"/>
    <w:rsid w:val="009D0720"/>
    <w:rsid w:val="009D50EA"/>
    <w:rsid w:val="009D6C2E"/>
    <w:rsid w:val="009E44DE"/>
    <w:rsid w:val="009E5436"/>
    <w:rsid w:val="009E6953"/>
    <w:rsid w:val="009E79BD"/>
    <w:rsid w:val="009E7AD2"/>
    <w:rsid w:val="009F0830"/>
    <w:rsid w:val="009F0C61"/>
    <w:rsid w:val="009F154D"/>
    <w:rsid w:val="009F31AB"/>
    <w:rsid w:val="00A00371"/>
    <w:rsid w:val="00A017D6"/>
    <w:rsid w:val="00A022B5"/>
    <w:rsid w:val="00A025EF"/>
    <w:rsid w:val="00A04217"/>
    <w:rsid w:val="00A04381"/>
    <w:rsid w:val="00A05081"/>
    <w:rsid w:val="00A06717"/>
    <w:rsid w:val="00A079B6"/>
    <w:rsid w:val="00A10D57"/>
    <w:rsid w:val="00A11F32"/>
    <w:rsid w:val="00A1276B"/>
    <w:rsid w:val="00A15B56"/>
    <w:rsid w:val="00A16462"/>
    <w:rsid w:val="00A17442"/>
    <w:rsid w:val="00A17963"/>
    <w:rsid w:val="00A202D2"/>
    <w:rsid w:val="00A23C4E"/>
    <w:rsid w:val="00A23DD9"/>
    <w:rsid w:val="00A2438B"/>
    <w:rsid w:val="00A26DB1"/>
    <w:rsid w:val="00A27F85"/>
    <w:rsid w:val="00A30155"/>
    <w:rsid w:val="00A319E6"/>
    <w:rsid w:val="00A33783"/>
    <w:rsid w:val="00A337EA"/>
    <w:rsid w:val="00A33A1F"/>
    <w:rsid w:val="00A33C01"/>
    <w:rsid w:val="00A37872"/>
    <w:rsid w:val="00A42032"/>
    <w:rsid w:val="00A421C9"/>
    <w:rsid w:val="00A467A8"/>
    <w:rsid w:val="00A47565"/>
    <w:rsid w:val="00A47F98"/>
    <w:rsid w:val="00A50CC3"/>
    <w:rsid w:val="00A54849"/>
    <w:rsid w:val="00A54A67"/>
    <w:rsid w:val="00A558E3"/>
    <w:rsid w:val="00A56A40"/>
    <w:rsid w:val="00A57D2E"/>
    <w:rsid w:val="00A61CCD"/>
    <w:rsid w:val="00A61DD8"/>
    <w:rsid w:val="00A62293"/>
    <w:rsid w:val="00A63E7A"/>
    <w:rsid w:val="00A645A0"/>
    <w:rsid w:val="00A65DC6"/>
    <w:rsid w:val="00A67300"/>
    <w:rsid w:val="00A70552"/>
    <w:rsid w:val="00A7088C"/>
    <w:rsid w:val="00A731A8"/>
    <w:rsid w:val="00A7350E"/>
    <w:rsid w:val="00A80F13"/>
    <w:rsid w:val="00A8120D"/>
    <w:rsid w:val="00A81751"/>
    <w:rsid w:val="00A82CEE"/>
    <w:rsid w:val="00A83E99"/>
    <w:rsid w:val="00A85B3A"/>
    <w:rsid w:val="00A86579"/>
    <w:rsid w:val="00A86C7E"/>
    <w:rsid w:val="00A95037"/>
    <w:rsid w:val="00A957F4"/>
    <w:rsid w:val="00A96C71"/>
    <w:rsid w:val="00A973BE"/>
    <w:rsid w:val="00A97802"/>
    <w:rsid w:val="00AA0CF1"/>
    <w:rsid w:val="00AA2463"/>
    <w:rsid w:val="00AA27B3"/>
    <w:rsid w:val="00AA3053"/>
    <w:rsid w:val="00AA3144"/>
    <w:rsid w:val="00AA4DBA"/>
    <w:rsid w:val="00AA611C"/>
    <w:rsid w:val="00AA73A9"/>
    <w:rsid w:val="00AA7E25"/>
    <w:rsid w:val="00AB310C"/>
    <w:rsid w:val="00AB4A89"/>
    <w:rsid w:val="00AB4BF8"/>
    <w:rsid w:val="00AB51D0"/>
    <w:rsid w:val="00AB567B"/>
    <w:rsid w:val="00AB58E0"/>
    <w:rsid w:val="00AB7896"/>
    <w:rsid w:val="00AC1552"/>
    <w:rsid w:val="00AC1E41"/>
    <w:rsid w:val="00AC4681"/>
    <w:rsid w:val="00AC54A2"/>
    <w:rsid w:val="00AC5FCB"/>
    <w:rsid w:val="00AC6519"/>
    <w:rsid w:val="00AC7ADE"/>
    <w:rsid w:val="00AC7C3C"/>
    <w:rsid w:val="00AC7D80"/>
    <w:rsid w:val="00AD1455"/>
    <w:rsid w:val="00AD3737"/>
    <w:rsid w:val="00AD3FB4"/>
    <w:rsid w:val="00AE0782"/>
    <w:rsid w:val="00AE3BF0"/>
    <w:rsid w:val="00AE3F30"/>
    <w:rsid w:val="00AE4C1B"/>
    <w:rsid w:val="00AE69D2"/>
    <w:rsid w:val="00AF23A3"/>
    <w:rsid w:val="00AF2BE3"/>
    <w:rsid w:val="00AF4C03"/>
    <w:rsid w:val="00AF702B"/>
    <w:rsid w:val="00B01197"/>
    <w:rsid w:val="00B01292"/>
    <w:rsid w:val="00B04F77"/>
    <w:rsid w:val="00B071E5"/>
    <w:rsid w:val="00B10BDA"/>
    <w:rsid w:val="00B11E9F"/>
    <w:rsid w:val="00B12D99"/>
    <w:rsid w:val="00B14031"/>
    <w:rsid w:val="00B14590"/>
    <w:rsid w:val="00B14A8F"/>
    <w:rsid w:val="00B14FCC"/>
    <w:rsid w:val="00B15BCC"/>
    <w:rsid w:val="00B20198"/>
    <w:rsid w:val="00B2143C"/>
    <w:rsid w:val="00B27238"/>
    <w:rsid w:val="00B275ED"/>
    <w:rsid w:val="00B27930"/>
    <w:rsid w:val="00B3048D"/>
    <w:rsid w:val="00B31711"/>
    <w:rsid w:val="00B330B6"/>
    <w:rsid w:val="00B336EC"/>
    <w:rsid w:val="00B35F5C"/>
    <w:rsid w:val="00B3767B"/>
    <w:rsid w:val="00B40039"/>
    <w:rsid w:val="00B40EDB"/>
    <w:rsid w:val="00B412AD"/>
    <w:rsid w:val="00B44417"/>
    <w:rsid w:val="00B531D8"/>
    <w:rsid w:val="00B538D3"/>
    <w:rsid w:val="00B54C8D"/>
    <w:rsid w:val="00B55B2A"/>
    <w:rsid w:val="00B56F92"/>
    <w:rsid w:val="00B61CA5"/>
    <w:rsid w:val="00B621C7"/>
    <w:rsid w:val="00B62F0B"/>
    <w:rsid w:val="00B63244"/>
    <w:rsid w:val="00B6510D"/>
    <w:rsid w:val="00B652DA"/>
    <w:rsid w:val="00B6569A"/>
    <w:rsid w:val="00B66F2B"/>
    <w:rsid w:val="00B67888"/>
    <w:rsid w:val="00B7006E"/>
    <w:rsid w:val="00B7324B"/>
    <w:rsid w:val="00B739EE"/>
    <w:rsid w:val="00B73E28"/>
    <w:rsid w:val="00B76A82"/>
    <w:rsid w:val="00B778DC"/>
    <w:rsid w:val="00B80A02"/>
    <w:rsid w:val="00B8116A"/>
    <w:rsid w:val="00B8231E"/>
    <w:rsid w:val="00B838F9"/>
    <w:rsid w:val="00B83AD4"/>
    <w:rsid w:val="00B83B44"/>
    <w:rsid w:val="00B845BE"/>
    <w:rsid w:val="00B84C54"/>
    <w:rsid w:val="00B870B9"/>
    <w:rsid w:val="00B91CD5"/>
    <w:rsid w:val="00B92A12"/>
    <w:rsid w:val="00B93062"/>
    <w:rsid w:val="00B93549"/>
    <w:rsid w:val="00B93E33"/>
    <w:rsid w:val="00B954F0"/>
    <w:rsid w:val="00B95BA8"/>
    <w:rsid w:val="00B97655"/>
    <w:rsid w:val="00BA17D1"/>
    <w:rsid w:val="00BA1851"/>
    <w:rsid w:val="00BA1B41"/>
    <w:rsid w:val="00BA4AAF"/>
    <w:rsid w:val="00BA5500"/>
    <w:rsid w:val="00BA669B"/>
    <w:rsid w:val="00BA78E9"/>
    <w:rsid w:val="00BA7E8C"/>
    <w:rsid w:val="00BB117E"/>
    <w:rsid w:val="00BB18CA"/>
    <w:rsid w:val="00BB23D5"/>
    <w:rsid w:val="00BB30B9"/>
    <w:rsid w:val="00BB4C40"/>
    <w:rsid w:val="00BB6CF9"/>
    <w:rsid w:val="00BB77C9"/>
    <w:rsid w:val="00BC0F55"/>
    <w:rsid w:val="00BC157A"/>
    <w:rsid w:val="00BC5356"/>
    <w:rsid w:val="00BC5A7E"/>
    <w:rsid w:val="00BC6A9B"/>
    <w:rsid w:val="00BC6C26"/>
    <w:rsid w:val="00BC74A2"/>
    <w:rsid w:val="00BD053A"/>
    <w:rsid w:val="00BD35BD"/>
    <w:rsid w:val="00BD406C"/>
    <w:rsid w:val="00BD65CF"/>
    <w:rsid w:val="00BD6A2A"/>
    <w:rsid w:val="00BE339C"/>
    <w:rsid w:val="00BE4BF6"/>
    <w:rsid w:val="00BE5E1F"/>
    <w:rsid w:val="00BE5E9D"/>
    <w:rsid w:val="00BE6C77"/>
    <w:rsid w:val="00BE75C9"/>
    <w:rsid w:val="00BF00E3"/>
    <w:rsid w:val="00BF2C98"/>
    <w:rsid w:val="00BF3775"/>
    <w:rsid w:val="00BF45AB"/>
    <w:rsid w:val="00BF4600"/>
    <w:rsid w:val="00BF5165"/>
    <w:rsid w:val="00BF698E"/>
    <w:rsid w:val="00C00D07"/>
    <w:rsid w:val="00C0201A"/>
    <w:rsid w:val="00C02EF4"/>
    <w:rsid w:val="00C04ECE"/>
    <w:rsid w:val="00C05A70"/>
    <w:rsid w:val="00C06922"/>
    <w:rsid w:val="00C07712"/>
    <w:rsid w:val="00C07D55"/>
    <w:rsid w:val="00C07F22"/>
    <w:rsid w:val="00C129BF"/>
    <w:rsid w:val="00C15667"/>
    <w:rsid w:val="00C20519"/>
    <w:rsid w:val="00C2188E"/>
    <w:rsid w:val="00C22A4E"/>
    <w:rsid w:val="00C22FD4"/>
    <w:rsid w:val="00C23956"/>
    <w:rsid w:val="00C24BC8"/>
    <w:rsid w:val="00C27622"/>
    <w:rsid w:val="00C31E22"/>
    <w:rsid w:val="00C32C5B"/>
    <w:rsid w:val="00C358C0"/>
    <w:rsid w:val="00C4014A"/>
    <w:rsid w:val="00C41ABA"/>
    <w:rsid w:val="00C44592"/>
    <w:rsid w:val="00C4487F"/>
    <w:rsid w:val="00C45029"/>
    <w:rsid w:val="00C45877"/>
    <w:rsid w:val="00C46425"/>
    <w:rsid w:val="00C5001A"/>
    <w:rsid w:val="00C50E0B"/>
    <w:rsid w:val="00C51A9A"/>
    <w:rsid w:val="00C5297A"/>
    <w:rsid w:val="00C5680E"/>
    <w:rsid w:val="00C61611"/>
    <w:rsid w:val="00C61E0D"/>
    <w:rsid w:val="00C62793"/>
    <w:rsid w:val="00C632B1"/>
    <w:rsid w:val="00C64FDA"/>
    <w:rsid w:val="00C7026B"/>
    <w:rsid w:val="00C70E2D"/>
    <w:rsid w:val="00C7111A"/>
    <w:rsid w:val="00C7605E"/>
    <w:rsid w:val="00C76248"/>
    <w:rsid w:val="00C777C2"/>
    <w:rsid w:val="00C838A3"/>
    <w:rsid w:val="00C862ED"/>
    <w:rsid w:val="00C87B22"/>
    <w:rsid w:val="00C90826"/>
    <w:rsid w:val="00C90FB0"/>
    <w:rsid w:val="00C915B0"/>
    <w:rsid w:val="00C940BC"/>
    <w:rsid w:val="00C94599"/>
    <w:rsid w:val="00C95C63"/>
    <w:rsid w:val="00C95D15"/>
    <w:rsid w:val="00CA0812"/>
    <w:rsid w:val="00CA130E"/>
    <w:rsid w:val="00CA23CF"/>
    <w:rsid w:val="00CA26FD"/>
    <w:rsid w:val="00CA2702"/>
    <w:rsid w:val="00CA339A"/>
    <w:rsid w:val="00CA3FD9"/>
    <w:rsid w:val="00CA63C2"/>
    <w:rsid w:val="00CA68AF"/>
    <w:rsid w:val="00CA7332"/>
    <w:rsid w:val="00CA7B14"/>
    <w:rsid w:val="00CB04E8"/>
    <w:rsid w:val="00CB079D"/>
    <w:rsid w:val="00CB07B0"/>
    <w:rsid w:val="00CB1B4A"/>
    <w:rsid w:val="00CB3A75"/>
    <w:rsid w:val="00CB46A3"/>
    <w:rsid w:val="00CB5EB7"/>
    <w:rsid w:val="00CC00A0"/>
    <w:rsid w:val="00CC143A"/>
    <w:rsid w:val="00CC4DC5"/>
    <w:rsid w:val="00CC5BE4"/>
    <w:rsid w:val="00CC6602"/>
    <w:rsid w:val="00CC66BE"/>
    <w:rsid w:val="00CD2075"/>
    <w:rsid w:val="00CD2C8D"/>
    <w:rsid w:val="00CD6852"/>
    <w:rsid w:val="00CD7B58"/>
    <w:rsid w:val="00CE1ED1"/>
    <w:rsid w:val="00CE242E"/>
    <w:rsid w:val="00CE2F10"/>
    <w:rsid w:val="00CE3910"/>
    <w:rsid w:val="00CE5568"/>
    <w:rsid w:val="00CE6DB2"/>
    <w:rsid w:val="00CF0C81"/>
    <w:rsid w:val="00CF0CDB"/>
    <w:rsid w:val="00CF1ECA"/>
    <w:rsid w:val="00CF222B"/>
    <w:rsid w:val="00CF2A31"/>
    <w:rsid w:val="00CF3A61"/>
    <w:rsid w:val="00CF4A4B"/>
    <w:rsid w:val="00CF4AE8"/>
    <w:rsid w:val="00CF7B68"/>
    <w:rsid w:val="00CF7C49"/>
    <w:rsid w:val="00D015E3"/>
    <w:rsid w:val="00D05FC3"/>
    <w:rsid w:val="00D13475"/>
    <w:rsid w:val="00D1387C"/>
    <w:rsid w:val="00D145BD"/>
    <w:rsid w:val="00D145C4"/>
    <w:rsid w:val="00D15ABB"/>
    <w:rsid w:val="00D15D79"/>
    <w:rsid w:val="00D20AA6"/>
    <w:rsid w:val="00D2217A"/>
    <w:rsid w:val="00D22688"/>
    <w:rsid w:val="00D26223"/>
    <w:rsid w:val="00D274F1"/>
    <w:rsid w:val="00D30058"/>
    <w:rsid w:val="00D3028A"/>
    <w:rsid w:val="00D31383"/>
    <w:rsid w:val="00D32443"/>
    <w:rsid w:val="00D354C9"/>
    <w:rsid w:val="00D37E1A"/>
    <w:rsid w:val="00D40D8F"/>
    <w:rsid w:val="00D42ECF"/>
    <w:rsid w:val="00D4451A"/>
    <w:rsid w:val="00D46611"/>
    <w:rsid w:val="00D47E5E"/>
    <w:rsid w:val="00D51D5B"/>
    <w:rsid w:val="00D53CEA"/>
    <w:rsid w:val="00D5635B"/>
    <w:rsid w:val="00D602A1"/>
    <w:rsid w:val="00D60E83"/>
    <w:rsid w:val="00D71921"/>
    <w:rsid w:val="00D74585"/>
    <w:rsid w:val="00D76479"/>
    <w:rsid w:val="00D76C09"/>
    <w:rsid w:val="00D76C4D"/>
    <w:rsid w:val="00D76E69"/>
    <w:rsid w:val="00D802F4"/>
    <w:rsid w:val="00D806A5"/>
    <w:rsid w:val="00D818DB"/>
    <w:rsid w:val="00D838EB"/>
    <w:rsid w:val="00D85657"/>
    <w:rsid w:val="00D8567A"/>
    <w:rsid w:val="00D904CC"/>
    <w:rsid w:val="00D91499"/>
    <w:rsid w:val="00D91E93"/>
    <w:rsid w:val="00D91F4F"/>
    <w:rsid w:val="00D94A45"/>
    <w:rsid w:val="00D94B42"/>
    <w:rsid w:val="00D97682"/>
    <w:rsid w:val="00DA07FA"/>
    <w:rsid w:val="00DA0F21"/>
    <w:rsid w:val="00DA0F71"/>
    <w:rsid w:val="00DA3B6D"/>
    <w:rsid w:val="00DA4378"/>
    <w:rsid w:val="00DA56EA"/>
    <w:rsid w:val="00DA5A61"/>
    <w:rsid w:val="00DA67F1"/>
    <w:rsid w:val="00DA71FF"/>
    <w:rsid w:val="00DB0374"/>
    <w:rsid w:val="00DB0420"/>
    <w:rsid w:val="00DB0F4A"/>
    <w:rsid w:val="00DB4845"/>
    <w:rsid w:val="00DB4899"/>
    <w:rsid w:val="00DB6CAA"/>
    <w:rsid w:val="00DB6F2D"/>
    <w:rsid w:val="00DB7A10"/>
    <w:rsid w:val="00DC055C"/>
    <w:rsid w:val="00DC1C26"/>
    <w:rsid w:val="00DC2C79"/>
    <w:rsid w:val="00DC4A39"/>
    <w:rsid w:val="00DC6847"/>
    <w:rsid w:val="00DC7209"/>
    <w:rsid w:val="00DD0113"/>
    <w:rsid w:val="00DD021B"/>
    <w:rsid w:val="00DD58B7"/>
    <w:rsid w:val="00DD66A6"/>
    <w:rsid w:val="00DE0048"/>
    <w:rsid w:val="00DE173B"/>
    <w:rsid w:val="00DE42CE"/>
    <w:rsid w:val="00DE4532"/>
    <w:rsid w:val="00DF13B4"/>
    <w:rsid w:val="00DF1A76"/>
    <w:rsid w:val="00DF2073"/>
    <w:rsid w:val="00DF26BD"/>
    <w:rsid w:val="00DF4CF8"/>
    <w:rsid w:val="00DF5EEC"/>
    <w:rsid w:val="00DF721D"/>
    <w:rsid w:val="00E0128D"/>
    <w:rsid w:val="00E02B51"/>
    <w:rsid w:val="00E03846"/>
    <w:rsid w:val="00E069B2"/>
    <w:rsid w:val="00E06ECE"/>
    <w:rsid w:val="00E10683"/>
    <w:rsid w:val="00E1083C"/>
    <w:rsid w:val="00E12D50"/>
    <w:rsid w:val="00E140F8"/>
    <w:rsid w:val="00E22411"/>
    <w:rsid w:val="00E22F20"/>
    <w:rsid w:val="00E2599D"/>
    <w:rsid w:val="00E266D7"/>
    <w:rsid w:val="00E273F4"/>
    <w:rsid w:val="00E27E07"/>
    <w:rsid w:val="00E304C3"/>
    <w:rsid w:val="00E31C5B"/>
    <w:rsid w:val="00E32493"/>
    <w:rsid w:val="00E32843"/>
    <w:rsid w:val="00E340D8"/>
    <w:rsid w:val="00E35396"/>
    <w:rsid w:val="00E35A35"/>
    <w:rsid w:val="00E35B68"/>
    <w:rsid w:val="00E36412"/>
    <w:rsid w:val="00E364E5"/>
    <w:rsid w:val="00E371EA"/>
    <w:rsid w:val="00E37E0A"/>
    <w:rsid w:val="00E502DD"/>
    <w:rsid w:val="00E511AA"/>
    <w:rsid w:val="00E566E6"/>
    <w:rsid w:val="00E573B6"/>
    <w:rsid w:val="00E601A6"/>
    <w:rsid w:val="00E60838"/>
    <w:rsid w:val="00E60F3D"/>
    <w:rsid w:val="00E61601"/>
    <w:rsid w:val="00E65CBC"/>
    <w:rsid w:val="00E709F3"/>
    <w:rsid w:val="00E7109B"/>
    <w:rsid w:val="00E711CC"/>
    <w:rsid w:val="00E716CB"/>
    <w:rsid w:val="00E71DFE"/>
    <w:rsid w:val="00E73D84"/>
    <w:rsid w:val="00E73DDD"/>
    <w:rsid w:val="00E76783"/>
    <w:rsid w:val="00E81EDF"/>
    <w:rsid w:val="00E85C43"/>
    <w:rsid w:val="00E86F83"/>
    <w:rsid w:val="00E93C54"/>
    <w:rsid w:val="00E94033"/>
    <w:rsid w:val="00E94778"/>
    <w:rsid w:val="00EA1AF1"/>
    <w:rsid w:val="00EA4D61"/>
    <w:rsid w:val="00EA6155"/>
    <w:rsid w:val="00EA61D5"/>
    <w:rsid w:val="00EA65D0"/>
    <w:rsid w:val="00EB08D7"/>
    <w:rsid w:val="00EB190C"/>
    <w:rsid w:val="00EC03D5"/>
    <w:rsid w:val="00EC06F8"/>
    <w:rsid w:val="00EC1754"/>
    <w:rsid w:val="00EC1770"/>
    <w:rsid w:val="00EC50FC"/>
    <w:rsid w:val="00EC5202"/>
    <w:rsid w:val="00EC5774"/>
    <w:rsid w:val="00EC6463"/>
    <w:rsid w:val="00ED0D08"/>
    <w:rsid w:val="00ED227A"/>
    <w:rsid w:val="00ED3A15"/>
    <w:rsid w:val="00EE0A96"/>
    <w:rsid w:val="00EE1067"/>
    <w:rsid w:val="00EE141F"/>
    <w:rsid w:val="00EE2571"/>
    <w:rsid w:val="00EE2992"/>
    <w:rsid w:val="00EE5E42"/>
    <w:rsid w:val="00EE739F"/>
    <w:rsid w:val="00EE7418"/>
    <w:rsid w:val="00EE79F6"/>
    <w:rsid w:val="00EF0B67"/>
    <w:rsid w:val="00EF3747"/>
    <w:rsid w:val="00EF4806"/>
    <w:rsid w:val="00EF51D3"/>
    <w:rsid w:val="00EF57D3"/>
    <w:rsid w:val="00EF5FA8"/>
    <w:rsid w:val="00EF74DF"/>
    <w:rsid w:val="00F03065"/>
    <w:rsid w:val="00F03301"/>
    <w:rsid w:val="00F03BF3"/>
    <w:rsid w:val="00F047DC"/>
    <w:rsid w:val="00F05CC5"/>
    <w:rsid w:val="00F05E12"/>
    <w:rsid w:val="00F0774A"/>
    <w:rsid w:val="00F102D0"/>
    <w:rsid w:val="00F10820"/>
    <w:rsid w:val="00F159F8"/>
    <w:rsid w:val="00F165A4"/>
    <w:rsid w:val="00F175B6"/>
    <w:rsid w:val="00F20BE4"/>
    <w:rsid w:val="00F2125E"/>
    <w:rsid w:val="00F218A7"/>
    <w:rsid w:val="00F224BD"/>
    <w:rsid w:val="00F23DFF"/>
    <w:rsid w:val="00F262FF"/>
    <w:rsid w:val="00F26A47"/>
    <w:rsid w:val="00F26B74"/>
    <w:rsid w:val="00F34932"/>
    <w:rsid w:val="00F36574"/>
    <w:rsid w:val="00F37951"/>
    <w:rsid w:val="00F37F81"/>
    <w:rsid w:val="00F42D7E"/>
    <w:rsid w:val="00F43A44"/>
    <w:rsid w:val="00F45DAA"/>
    <w:rsid w:val="00F45F1F"/>
    <w:rsid w:val="00F51BD4"/>
    <w:rsid w:val="00F52FB1"/>
    <w:rsid w:val="00F62D25"/>
    <w:rsid w:val="00F6717D"/>
    <w:rsid w:val="00F719BA"/>
    <w:rsid w:val="00F73788"/>
    <w:rsid w:val="00F738FA"/>
    <w:rsid w:val="00F759CC"/>
    <w:rsid w:val="00F768C0"/>
    <w:rsid w:val="00F76D0D"/>
    <w:rsid w:val="00F801B8"/>
    <w:rsid w:val="00F90F90"/>
    <w:rsid w:val="00F9383E"/>
    <w:rsid w:val="00F942AD"/>
    <w:rsid w:val="00F9450F"/>
    <w:rsid w:val="00FA0F25"/>
    <w:rsid w:val="00FA4B4B"/>
    <w:rsid w:val="00FA7DFB"/>
    <w:rsid w:val="00FB1D55"/>
    <w:rsid w:val="00FB5575"/>
    <w:rsid w:val="00FC06D4"/>
    <w:rsid w:val="00FC10FE"/>
    <w:rsid w:val="00FC1D15"/>
    <w:rsid w:val="00FC3F8F"/>
    <w:rsid w:val="00FD499F"/>
    <w:rsid w:val="00FD589D"/>
    <w:rsid w:val="00FD657F"/>
    <w:rsid w:val="00FD6E0F"/>
    <w:rsid w:val="00FE652E"/>
    <w:rsid w:val="00FF418B"/>
    <w:rsid w:val="00FF5D6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51553"/>
    <o:shapelayout v:ext="edit">
      <o:idmap v:ext="edit" data="1"/>
    </o:shapelayout>
  </w:shapeDefaults>
  <w:decimalSymbol w:val="."/>
  <w:listSeparator w:val=";"/>
  <w14:docId w14:val="762D223C"/>
  <w15:docId w15:val="{6502DE51-F862-48A5-8E2A-0B4C0D586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rutiger LT 45 Light" w:eastAsia="Times New Roman" w:hAnsi="Frutiger LT 45 Light" w:cs="Times New Roman"/>
        <w:szCs w:val="22"/>
        <w:lang w:val="de-CH" w:eastAsia="de-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semiHidden/>
    <w:qFormat/>
    <w:rsid w:val="004F29A1"/>
    <w:pPr>
      <w:spacing w:before="60" w:after="60" w:line="240" w:lineRule="atLeast"/>
      <w:jc w:val="both"/>
    </w:pPr>
  </w:style>
  <w:style w:type="paragraph" w:styleId="berschrift1">
    <w:name w:val="heading 1"/>
    <w:next w:val="Fliesstext"/>
    <w:link w:val="berschrift1Zchn"/>
    <w:qFormat/>
    <w:rsid w:val="00A86579"/>
    <w:pPr>
      <w:keepNext/>
      <w:keepLines/>
      <w:numPr>
        <w:numId w:val="10"/>
      </w:numPr>
      <w:tabs>
        <w:tab w:val="left" w:pos="1134"/>
      </w:tabs>
      <w:spacing w:before="360" w:after="360"/>
      <w:outlineLvl w:val="0"/>
    </w:pPr>
    <w:rPr>
      <w:b/>
      <w:sz w:val="32"/>
      <w:lang w:eastAsia="de-DE"/>
    </w:rPr>
  </w:style>
  <w:style w:type="paragraph" w:styleId="berschrift2">
    <w:name w:val="heading 2"/>
    <w:basedOn w:val="berschrift1"/>
    <w:next w:val="Fliesstext"/>
    <w:link w:val="berschrift2Zchn"/>
    <w:qFormat/>
    <w:rsid w:val="00B83B44"/>
    <w:pPr>
      <w:numPr>
        <w:ilvl w:val="1"/>
      </w:numPr>
      <w:adjustRightInd w:val="0"/>
      <w:spacing w:after="240"/>
      <w:outlineLvl w:val="1"/>
    </w:pPr>
    <w:rPr>
      <w:sz w:val="28"/>
    </w:rPr>
  </w:style>
  <w:style w:type="paragraph" w:styleId="berschrift3">
    <w:name w:val="heading 3"/>
    <w:basedOn w:val="berschrift2"/>
    <w:next w:val="Fliesstext"/>
    <w:link w:val="berschrift3Zchn"/>
    <w:qFormat/>
    <w:rsid w:val="00B83B44"/>
    <w:pPr>
      <w:numPr>
        <w:ilvl w:val="2"/>
      </w:numPr>
      <w:tabs>
        <w:tab w:val="clear" w:pos="3337"/>
        <w:tab w:val="num" w:pos="2486"/>
      </w:tabs>
      <w:spacing w:after="120"/>
      <w:ind w:left="0"/>
      <w:outlineLvl w:val="2"/>
    </w:pPr>
    <w:rPr>
      <w:sz w:val="26"/>
    </w:rPr>
  </w:style>
  <w:style w:type="paragraph" w:styleId="berschrift4">
    <w:name w:val="heading 4"/>
    <w:basedOn w:val="Standard"/>
    <w:next w:val="Standard"/>
    <w:link w:val="berschrift4Zchn"/>
    <w:semiHidden/>
    <w:rsid w:val="00586389"/>
    <w:pPr>
      <w:keepNext/>
      <w:numPr>
        <w:ilvl w:val="3"/>
        <w:numId w:val="4"/>
      </w:numPr>
      <w:tabs>
        <w:tab w:val="clear" w:pos="864"/>
        <w:tab w:val="left" w:pos="851"/>
      </w:tabs>
      <w:spacing w:before="0" w:after="0" w:line="320" w:lineRule="atLeast"/>
      <w:ind w:left="851" w:hanging="851"/>
      <w:jc w:val="left"/>
      <w:outlineLvl w:val="3"/>
    </w:pPr>
    <w:rPr>
      <w:rFonts w:cs="Arial"/>
      <w:b/>
      <w:spacing w:val="6"/>
      <w:szCs w:val="20"/>
    </w:rPr>
  </w:style>
  <w:style w:type="paragraph" w:styleId="berschrift5">
    <w:name w:val="heading 5"/>
    <w:basedOn w:val="berschrift4"/>
    <w:next w:val="Standard"/>
    <w:link w:val="berschrift5Zchn"/>
    <w:semiHidden/>
    <w:rsid w:val="00586389"/>
    <w:pPr>
      <w:numPr>
        <w:ilvl w:val="4"/>
      </w:numPr>
      <w:tabs>
        <w:tab w:val="left" w:pos="1134"/>
      </w:tabs>
      <w:outlineLvl w:val="4"/>
    </w:pPr>
    <w:rPr>
      <w:bCs/>
    </w:rPr>
  </w:style>
  <w:style w:type="paragraph" w:styleId="berschrift6">
    <w:name w:val="heading 6"/>
    <w:basedOn w:val="Verzeichnis5"/>
    <w:next w:val="Standard"/>
    <w:link w:val="berschrift6Zchn"/>
    <w:semiHidden/>
    <w:rsid w:val="00586389"/>
    <w:pPr>
      <w:numPr>
        <w:ilvl w:val="5"/>
        <w:numId w:val="4"/>
      </w:numPr>
      <w:spacing w:before="0" w:after="0" w:line="320" w:lineRule="atLeast"/>
      <w:jc w:val="left"/>
      <w:outlineLvl w:val="5"/>
    </w:pPr>
    <w:rPr>
      <w:b/>
      <w:bCs/>
      <w:spacing w:val="6"/>
    </w:rPr>
  </w:style>
  <w:style w:type="paragraph" w:styleId="berschrift7">
    <w:name w:val="heading 7"/>
    <w:basedOn w:val="Standard"/>
    <w:next w:val="Standard"/>
    <w:link w:val="berschrift7Zchn"/>
    <w:semiHidden/>
    <w:rsid w:val="00586389"/>
    <w:pPr>
      <w:numPr>
        <w:ilvl w:val="6"/>
        <w:numId w:val="4"/>
      </w:numPr>
      <w:spacing w:line="300" w:lineRule="atLeast"/>
      <w:ind w:left="1298" w:hanging="1298"/>
      <w:jc w:val="left"/>
      <w:outlineLvl w:val="6"/>
    </w:pPr>
    <w:rPr>
      <w:b/>
      <w:spacing w:val="6"/>
      <w:szCs w:val="24"/>
    </w:rPr>
  </w:style>
  <w:style w:type="paragraph" w:styleId="berschrift8">
    <w:name w:val="heading 8"/>
    <w:basedOn w:val="Standard"/>
    <w:next w:val="Standard"/>
    <w:link w:val="berschrift8Zchn"/>
    <w:semiHidden/>
    <w:rsid w:val="00586389"/>
    <w:pPr>
      <w:numPr>
        <w:ilvl w:val="7"/>
        <w:numId w:val="4"/>
      </w:numPr>
      <w:spacing w:before="240" w:line="300" w:lineRule="atLeast"/>
      <w:jc w:val="left"/>
      <w:outlineLvl w:val="7"/>
    </w:pPr>
    <w:rPr>
      <w:rFonts w:ascii="Times New Roman" w:hAnsi="Times New Roman"/>
      <w:i/>
      <w:iCs/>
      <w:spacing w:val="6"/>
      <w:sz w:val="24"/>
      <w:szCs w:val="24"/>
    </w:rPr>
  </w:style>
  <w:style w:type="paragraph" w:styleId="berschrift9">
    <w:name w:val="heading 9"/>
    <w:basedOn w:val="Standard"/>
    <w:next w:val="Standard"/>
    <w:link w:val="berschrift9Zchn"/>
    <w:semiHidden/>
    <w:rsid w:val="00586389"/>
    <w:pPr>
      <w:numPr>
        <w:ilvl w:val="8"/>
        <w:numId w:val="4"/>
      </w:numPr>
      <w:spacing w:before="240" w:line="300" w:lineRule="atLeast"/>
      <w:jc w:val="left"/>
      <w:outlineLvl w:val="8"/>
    </w:pPr>
    <w:rPr>
      <w:rFonts w:ascii="Arial" w:hAnsi="Arial" w:cs="Arial"/>
      <w:spacing w:val="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link w:val="AbbildungsverzeichnisZchn"/>
    <w:uiPriority w:val="99"/>
    <w:rsid w:val="004A243B"/>
    <w:pPr>
      <w:tabs>
        <w:tab w:val="left" w:pos="709"/>
        <w:tab w:val="right" w:pos="8789"/>
      </w:tabs>
      <w:ind w:left="-851" w:right="-2"/>
    </w:pPr>
    <w:rPr>
      <w:rFonts w:cs="Arial"/>
      <w:noProof/>
    </w:rPr>
  </w:style>
  <w:style w:type="paragraph" w:customStyle="1" w:styleId="Abbildungtitel">
    <w:name w:val="Abbildungtitel"/>
    <w:basedOn w:val="Standard"/>
    <w:next w:val="Standard"/>
    <w:semiHidden/>
    <w:rsid w:val="00C90FB0"/>
    <w:pPr>
      <w:keepLines/>
      <w:tabs>
        <w:tab w:val="left" w:pos="1134"/>
      </w:tabs>
      <w:spacing w:after="240"/>
      <w:ind w:left="1134" w:hanging="1134"/>
    </w:pPr>
  </w:style>
  <w:style w:type="paragraph" w:styleId="Aufzhlungszeichen2">
    <w:name w:val="List Bullet 2"/>
    <w:basedOn w:val="Standard"/>
    <w:semiHidden/>
    <w:rsid w:val="00C90FB0"/>
  </w:style>
  <w:style w:type="paragraph" w:customStyle="1" w:styleId="Tabellentitel">
    <w:name w:val="Tabellentitel"/>
    <w:basedOn w:val="Standard"/>
    <w:next w:val="Standard"/>
    <w:semiHidden/>
    <w:rsid w:val="00C90FB0"/>
    <w:pPr>
      <w:keepLines/>
      <w:tabs>
        <w:tab w:val="left" w:pos="1134"/>
      </w:tabs>
      <w:spacing w:after="240"/>
      <w:ind w:left="1134" w:hanging="1134"/>
      <w:jc w:val="left"/>
    </w:pPr>
  </w:style>
  <w:style w:type="paragraph" w:styleId="Verzeichnis1">
    <w:name w:val="toc 1"/>
    <w:basedOn w:val="Verzeichnis3"/>
    <w:next w:val="Standard"/>
    <w:autoRedefine/>
    <w:uiPriority w:val="39"/>
    <w:rsid w:val="00575CAA"/>
    <w:pPr>
      <w:spacing w:before="360"/>
    </w:pPr>
    <w:rPr>
      <w:b/>
    </w:rPr>
  </w:style>
  <w:style w:type="numbering" w:styleId="111111">
    <w:name w:val="Outline List 2"/>
    <w:basedOn w:val="KeineListe"/>
    <w:rsid w:val="00C90FB0"/>
    <w:pPr>
      <w:numPr>
        <w:numId w:val="2"/>
      </w:numPr>
    </w:pPr>
  </w:style>
  <w:style w:type="numbering" w:styleId="1ai">
    <w:name w:val="Outline List 1"/>
    <w:basedOn w:val="KeineListe"/>
    <w:rsid w:val="00C90FB0"/>
    <w:pPr>
      <w:numPr>
        <w:numId w:val="3"/>
      </w:numPr>
    </w:pPr>
  </w:style>
  <w:style w:type="paragraph" w:styleId="Anrede">
    <w:name w:val="Salutation"/>
    <w:basedOn w:val="Standard"/>
    <w:next w:val="Standard"/>
    <w:link w:val="AnredeZchn"/>
    <w:semiHidden/>
    <w:rsid w:val="00C90FB0"/>
  </w:style>
  <w:style w:type="numbering" w:styleId="ArtikelAbschnitt">
    <w:name w:val="Outline List 3"/>
    <w:basedOn w:val="KeineListe"/>
    <w:semiHidden/>
    <w:rsid w:val="00543474"/>
  </w:style>
  <w:style w:type="paragraph" w:styleId="Aufzhlungszeichen3">
    <w:name w:val="List Bullet 3"/>
    <w:basedOn w:val="Standard"/>
    <w:semiHidden/>
    <w:rsid w:val="00C90FB0"/>
  </w:style>
  <w:style w:type="paragraph" w:styleId="Aufzhlungszeichen4">
    <w:name w:val="List Bullet 4"/>
    <w:basedOn w:val="Standard"/>
    <w:semiHidden/>
    <w:rsid w:val="00C90FB0"/>
  </w:style>
  <w:style w:type="paragraph" w:styleId="Aufzhlungszeichen5">
    <w:name w:val="List Bullet 5"/>
    <w:basedOn w:val="Standard"/>
    <w:semiHidden/>
    <w:rsid w:val="00C90FB0"/>
  </w:style>
  <w:style w:type="character" w:styleId="BesuchterLink">
    <w:name w:val="FollowedHyperlink"/>
    <w:basedOn w:val="Absatz-Standardschriftart"/>
    <w:semiHidden/>
    <w:rsid w:val="00C90FB0"/>
    <w:rPr>
      <w:rFonts w:cs="Times New Roman"/>
      <w:color w:val="800080"/>
      <w:u w:val="single"/>
    </w:rPr>
  </w:style>
  <w:style w:type="paragraph" w:styleId="Blocktext">
    <w:name w:val="Block Text"/>
    <w:basedOn w:val="Standard"/>
    <w:semiHidden/>
    <w:rsid w:val="00C90FB0"/>
    <w:pPr>
      <w:ind w:left="1440" w:right="1440"/>
    </w:pPr>
  </w:style>
  <w:style w:type="paragraph" w:styleId="Datum">
    <w:name w:val="Date"/>
    <w:basedOn w:val="Standard"/>
    <w:next w:val="Standard"/>
    <w:link w:val="DatumZchn"/>
    <w:semiHidden/>
    <w:rsid w:val="00C90FB0"/>
  </w:style>
  <w:style w:type="paragraph" w:styleId="E-Mail-Signatur">
    <w:name w:val="E-mail Signature"/>
    <w:basedOn w:val="Standard"/>
    <w:link w:val="E-Mail-SignaturZchn"/>
    <w:semiHidden/>
    <w:rsid w:val="00C90FB0"/>
  </w:style>
  <w:style w:type="character" w:styleId="Fett">
    <w:name w:val="Strong"/>
    <w:basedOn w:val="Absatz-Standardschriftart"/>
    <w:semiHidden/>
    <w:rsid w:val="00C90FB0"/>
    <w:rPr>
      <w:rFonts w:cs="Times New Roman"/>
      <w:b/>
      <w:bCs/>
    </w:rPr>
  </w:style>
  <w:style w:type="paragraph" w:styleId="Fu-Endnotenberschrift">
    <w:name w:val="Note Heading"/>
    <w:basedOn w:val="Standard"/>
    <w:next w:val="Standard"/>
    <w:link w:val="Fu-EndnotenberschriftZchn"/>
    <w:semiHidden/>
    <w:rsid w:val="00C90FB0"/>
  </w:style>
  <w:style w:type="paragraph" w:styleId="Funotentext">
    <w:name w:val="footnote text"/>
    <w:basedOn w:val="Standard"/>
    <w:link w:val="FunotentextZchn"/>
    <w:autoRedefine/>
    <w:semiHidden/>
    <w:rsid w:val="0085706B"/>
    <w:pPr>
      <w:spacing w:line="240" w:lineRule="exact"/>
      <w:contextualSpacing/>
    </w:pPr>
    <w:rPr>
      <w:sz w:val="18"/>
      <w:szCs w:val="20"/>
    </w:rPr>
  </w:style>
  <w:style w:type="character" w:styleId="Funotenzeichen">
    <w:name w:val="footnote reference"/>
    <w:basedOn w:val="Absatz-Standardschriftart"/>
    <w:semiHidden/>
    <w:rsid w:val="00953461"/>
    <w:rPr>
      <w:rFonts w:cs="Times New Roman"/>
      <w:vertAlign w:val="superscript"/>
    </w:rPr>
  </w:style>
  <w:style w:type="paragraph" w:styleId="Fuzeile">
    <w:name w:val="footer"/>
    <w:basedOn w:val="Standard"/>
    <w:link w:val="FuzeileZchn"/>
    <w:semiHidden/>
    <w:rsid w:val="00C90FB0"/>
    <w:pPr>
      <w:tabs>
        <w:tab w:val="center" w:pos="4536"/>
        <w:tab w:val="right" w:pos="9072"/>
      </w:tabs>
    </w:pPr>
  </w:style>
  <w:style w:type="paragraph" w:styleId="Gruformel">
    <w:name w:val="Closing"/>
    <w:basedOn w:val="Standard"/>
    <w:link w:val="GruformelZchn"/>
    <w:semiHidden/>
    <w:rsid w:val="00C90FB0"/>
    <w:pPr>
      <w:ind w:left="4252"/>
    </w:pPr>
  </w:style>
  <w:style w:type="character" w:styleId="Hervorhebung">
    <w:name w:val="Emphasis"/>
    <w:basedOn w:val="Absatz-Standardschriftart"/>
    <w:semiHidden/>
    <w:rsid w:val="00C90FB0"/>
    <w:rPr>
      <w:rFonts w:cs="Times New Roman"/>
      <w:i/>
      <w:iCs/>
    </w:rPr>
  </w:style>
  <w:style w:type="paragraph" w:styleId="HTMLAdresse">
    <w:name w:val="HTML Address"/>
    <w:basedOn w:val="Standard"/>
    <w:link w:val="HTMLAdresseZchn"/>
    <w:semiHidden/>
    <w:rsid w:val="00C90FB0"/>
    <w:rPr>
      <w:i/>
      <w:iCs/>
    </w:rPr>
  </w:style>
  <w:style w:type="character" w:styleId="HTMLAkronym">
    <w:name w:val="HTML Acronym"/>
    <w:basedOn w:val="Absatz-Standardschriftart"/>
    <w:semiHidden/>
    <w:rsid w:val="00C90FB0"/>
    <w:rPr>
      <w:rFonts w:cs="Times New Roman"/>
    </w:rPr>
  </w:style>
  <w:style w:type="character" w:styleId="HTMLBeispiel">
    <w:name w:val="HTML Sample"/>
    <w:basedOn w:val="Absatz-Standardschriftart"/>
    <w:semiHidden/>
    <w:rsid w:val="00C90FB0"/>
    <w:rPr>
      <w:rFonts w:ascii="Courier New" w:hAnsi="Courier New" w:cs="Courier New"/>
    </w:rPr>
  </w:style>
  <w:style w:type="character" w:styleId="HTMLCode">
    <w:name w:val="HTML Code"/>
    <w:basedOn w:val="Absatz-Standardschriftart"/>
    <w:semiHidden/>
    <w:rsid w:val="00C90FB0"/>
    <w:rPr>
      <w:rFonts w:ascii="Courier New" w:hAnsi="Courier New" w:cs="Courier New"/>
      <w:sz w:val="20"/>
      <w:szCs w:val="20"/>
    </w:rPr>
  </w:style>
  <w:style w:type="character" w:styleId="HTMLDefinition">
    <w:name w:val="HTML Definition"/>
    <w:basedOn w:val="Absatz-Standardschriftart"/>
    <w:semiHidden/>
    <w:rsid w:val="00C90FB0"/>
    <w:rPr>
      <w:rFonts w:cs="Times New Roman"/>
      <w:i/>
      <w:iCs/>
    </w:rPr>
  </w:style>
  <w:style w:type="character" w:styleId="HTMLSchreibmaschine">
    <w:name w:val="HTML Typewriter"/>
    <w:basedOn w:val="Absatz-Standardschriftart"/>
    <w:semiHidden/>
    <w:rsid w:val="00C90FB0"/>
    <w:rPr>
      <w:rFonts w:ascii="Courier New" w:hAnsi="Courier New" w:cs="Courier New"/>
      <w:sz w:val="20"/>
      <w:szCs w:val="20"/>
    </w:rPr>
  </w:style>
  <w:style w:type="character" w:styleId="HTMLTastatur">
    <w:name w:val="HTML Keyboard"/>
    <w:basedOn w:val="Absatz-Standardschriftart"/>
    <w:semiHidden/>
    <w:rsid w:val="00C90FB0"/>
    <w:rPr>
      <w:rFonts w:ascii="Courier New" w:hAnsi="Courier New" w:cs="Courier New"/>
      <w:sz w:val="20"/>
      <w:szCs w:val="20"/>
    </w:rPr>
  </w:style>
  <w:style w:type="character" w:styleId="HTMLVariable">
    <w:name w:val="HTML Variable"/>
    <w:basedOn w:val="Absatz-Standardschriftart"/>
    <w:semiHidden/>
    <w:rsid w:val="00C90FB0"/>
    <w:rPr>
      <w:rFonts w:cs="Times New Roman"/>
      <w:i/>
      <w:iCs/>
    </w:rPr>
  </w:style>
  <w:style w:type="paragraph" w:styleId="HTMLVorformatiert">
    <w:name w:val="HTML Preformatted"/>
    <w:basedOn w:val="Standard"/>
    <w:link w:val="HTMLVorformatiertZchn"/>
    <w:semiHidden/>
    <w:rsid w:val="00C90FB0"/>
    <w:rPr>
      <w:rFonts w:ascii="Courier New" w:hAnsi="Courier New" w:cs="Courier New"/>
      <w:szCs w:val="20"/>
    </w:rPr>
  </w:style>
  <w:style w:type="character" w:styleId="HTMLZitat">
    <w:name w:val="HTML Cite"/>
    <w:basedOn w:val="Absatz-Standardschriftart"/>
    <w:semiHidden/>
    <w:rsid w:val="00C90FB0"/>
    <w:rPr>
      <w:rFonts w:cs="Times New Roman"/>
      <w:i/>
      <w:iCs/>
    </w:rPr>
  </w:style>
  <w:style w:type="character" w:styleId="Hyperlink">
    <w:name w:val="Hyperlink"/>
    <w:basedOn w:val="Absatz-Standardschriftart"/>
    <w:uiPriority w:val="99"/>
    <w:rsid w:val="00C90FB0"/>
    <w:rPr>
      <w:rFonts w:cs="Times New Roman"/>
      <w:color w:val="0000FF"/>
      <w:u w:val="single"/>
    </w:rPr>
  </w:style>
  <w:style w:type="paragraph" w:styleId="Kopfzeile">
    <w:name w:val="header"/>
    <w:basedOn w:val="Standard"/>
    <w:link w:val="KopfzeileZchn"/>
    <w:uiPriority w:val="99"/>
    <w:rsid w:val="00C90FB0"/>
    <w:pPr>
      <w:tabs>
        <w:tab w:val="center" w:pos="4536"/>
        <w:tab w:val="right" w:pos="9072"/>
      </w:tabs>
    </w:pPr>
  </w:style>
  <w:style w:type="paragraph" w:styleId="Liste">
    <w:name w:val="List"/>
    <w:basedOn w:val="Standard"/>
    <w:semiHidden/>
    <w:rsid w:val="00C90FB0"/>
    <w:pPr>
      <w:ind w:left="283" w:hanging="283"/>
    </w:pPr>
  </w:style>
  <w:style w:type="paragraph" w:styleId="Liste2">
    <w:name w:val="List 2"/>
    <w:basedOn w:val="Standard"/>
    <w:semiHidden/>
    <w:rsid w:val="00C90FB0"/>
    <w:pPr>
      <w:ind w:left="566" w:hanging="283"/>
    </w:pPr>
  </w:style>
  <w:style w:type="paragraph" w:styleId="Liste3">
    <w:name w:val="List 3"/>
    <w:basedOn w:val="Standard"/>
    <w:semiHidden/>
    <w:rsid w:val="00C90FB0"/>
    <w:pPr>
      <w:ind w:left="849" w:hanging="283"/>
    </w:pPr>
  </w:style>
  <w:style w:type="paragraph" w:styleId="Liste4">
    <w:name w:val="List 4"/>
    <w:basedOn w:val="Standard"/>
    <w:semiHidden/>
    <w:rsid w:val="00C90FB0"/>
    <w:pPr>
      <w:ind w:left="1132" w:hanging="283"/>
    </w:pPr>
  </w:style>
  <w:style w:type="paragraph" w:styleId="Liste5">
    <w:name w:val="List 5"/>
    <w:basedOn w:val="Standard"/>
    <w:semiHidden/>
    <w:rsid w:val="00C90FB0"/>
    <w:pPr>
      <w:ind w:left="1415" w:hanging="283"/>
    </w:pPr>
  </w:style>
  <w:style w:type="paragraph" w:styleId="Listenfortsetzung">
    <w:name w:val="List Continue"/>
    <w:basedOn w:val="Standard"/>
    <w:semiHidden/>
    <w:rsid w:val="00C90FB0"/>
    <w:pPr>
      <w:ind w:left="283"/>
    </w:pPr>
  </w:style>
  <w:style w:type="paragraph" w:styleId="Listenfortsetzung2">
    <w:name w:val="List Continue 2"/>
    <w:basedOn w:val="Standard"/>
    <w:semiHidden/>
    <w:rsid w:val="00C90FB0"/>
    <w:pPr>
      <w:ind w:left="566"/>
    </w:pPr>
  </w:style>
  <w:style w:type="paragraph" w:styleId="Listenfortsetzung3">
    <w:name w:val="List Continue 3"/>
    <w:basedOn w:val="Standard"/>
    <w:semiHidden/>
    <w:rsid w:val="00C90FB0"/>
    <w:pPr>
      <w:ind w:left="849"/>
    </w:pPr>
  </w:style>
  <w:style w:type="paragraph" w:styleId="Listenfortsetzung4">
    <w:name w:val="List Continue 4"/>
    <w:basedOn w:val="Standard"/>
    <w:semiHidden/>
    <w:rsid w:val="00C90FB0"/>
    <w:pPr>
      <w:ind w:left="1132"/>
    </w:pPr>
  </w:style>
  <w:style w:type="paragraph" w:styleId="Listenfortsetzung5">
    <w:name w:val="List Continue 5"/>
    <w:basedOn w:val="Standard"/>
    <w:semiHidden/>
    <w:rsid w:val="00C90FB0"/>
    <w:pPr>
      <w:ind w:left="1415"/>
    </w:pPr>
  </w:style>
  <w:style w:type="paragraph" w:styleId="Listennummer">
    <w:name w:val="List Number"/>
    <w:basedOn w:val="Standard"/>
    <w:semiHidden/>
    <w:rsid w:val="00C90FB0"/>
  </w:style>
  <w:style w:type="paragraph" w:styleId="Listennummer2">
    <w:name w:val="List Number 2"/>
    <w:basedOn w:val="Standard"/>
    <w:semiHidden/>
    <w:rsid w:val="00C90FB0"/>
  </w:style>
  <w:style w:type="paragraph" w:styleId="Listennummer3">
    <w:name w:val="List Number 3"/>
    <w:basedOn w:val="Standard"/>
    <w:semiHidden/>
    <w:rsid w:val="00C90FB0"/>
  </w:style>
  <w:style w:type="paragraph" w:styleId="Listennummer4">
    <w:name w:val="List Number 4"/>
    <w:basedOn w:val="Standard"/>
    <w:semiHidden/>
    <w:rsid w:val="00C90FB0"/>
  </w:style>
  <w:style w:type="paragraph" w:styleId="Listennummer5">
    <w:name w:val="List Number 5"/>
    <w:basedOn w:val="Standard"/>
    <w:semiHidden/>
    <w:rsid w:val="00C90FB0"/>
  </w:style>
  <w:style w:type="paragraph" w:styleId="Nachrichtenkopf">
    <w:name w:val="Message Header"/>
    <w:basedOn w:val="Standard"/>
    <w:link w:val="NachrichtenkopfZchn"/>
    <w:semiHidden/>
    <w:rsid w:val="00C90FB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urText">
    <w:name w:val="Plain Text"/>
    <w:basedOn w:val="Standard"/>
    <w:link w:val="NurTextZchn"/>
    <w:semiHidden/>
    <w:rsid w:val="00C90FB0"/>
    <w:rPr>
      <w:rFonts w:ascii="Courier New" w:hAnsi="Courier New" w:cs="Courier New"/>
      <w:szCs w:val="20"/>
    </w:rPr>
  </w:style>
  <w:style w:type="character" w:styleId="Seitenzahl">
    <w:name w:val="page number"/>
    <w:basedOn w:val="Absatz-Standardschriftart"/>
    <w:semiHidden/>
    <w:rsid w:val="00C90FB0"/>
    <w:rPr>
      <w:rFonts w:cs="Times New Roman"/>
    </w:rPr>
  </w:style>
  <w:style w:type="paragraph" w:styleId="StandardWeb">
    <w:name w:val="Normal (Web)"/>
    <w:basedOn w:val="Standard"/>
    <w:semiHidden/>
    <w:rsid w:val="00C90FB0"/>
    <w:rPr>
      <w:rFonts w:ascii="Times New Roman" w:hAnsi="Times New Roman"/>
      <w:sz w:val="24"/>
      <w:szCs w:val="24"/>
    </w:rPr>
  </w:style>
  <w:style w:type="paragraph" w:styleId="Standardeinzug">
    <w:name w:val="Normal Indent"/>
    <w:basedOn w:val="Standard"/>
    <w:semiHidden/>
    <w:rsid w:val="00C90FB0"/>
    <w:pPr>
      <w:ind w:left="708"/>
    </w:pPr>
  </w:style>
  <w:style w:type="table" w:styleId="Tabelle3D-Effekt1">
    <w:name w:val="Table 3D effects 1"/>
    <w:basedOn w:val="NormaleTabelle"/>
    <w:semiHidden/>
    <w:rsid w:val="00C90FB0"/>
    <w:pPr>
      <w:spacing w:before="60" w:after="60"/>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90FB0"/>
    <w:pPr>
      <w:spacing w:before="60" w:after="60"/>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le3D-Effekt3">
    <w:name w:val="Table 3D effects 3"/>
    <w:basedOn w:val="NormaleTabelle"/>
    <w:semiHidden/>
    <w:rsid w:val="00C90FB0"/>
    <w:pPr>
      <w:spacing w:before="60" w:after="60"/>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leAktuell">
    <w:name w:val="Table Contemporary"/>
    <w:basedOn w:val="NormaleTabelle"/>
    <w:rsid w:val="00C90FB0"/>
    <w:pPr>
      <w:spacing w:before="60" w:after="60"/>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90FB0"/>
    <w:pPr>
      <w:spacing w:before="60" w:after="60"/>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90FB0"/>
    <w:pPr>
      <w:spacing w:before="60" w:after="60"/>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90FB0"/>
    <w:pPr>
      <w:spacing w:before="60" w:after="60"/>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90FB0"/>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90FB0"/>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90FB0"/>
    <w:pPr>
      <w:spacing w:before="60" w:after="60"/>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90FB0"/>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90FB0"/>
    <w:pPr>
      <w:spacing w:before="60" w:after="60"/>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leKlassisch2">
    <w:name w:val="Table Classic 2"/>
    <w:basedOn w:val="NormaleTabelle"/>
    <w:semiHidden/>
    <w:rsid w:val="00C90FB0"/>
    <w:pPr>
      <w:spacing w:before="60" w:after="60"/>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90FB0"/>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90FB0"/>
    <w:pPr>
      <w:spacing w:before="60" w:after="60"/>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90FB0"/>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leListe2">
    <w:name w:val="Table List 2"/>
    <w:basedOn w:val="NormaleTabelle"/>
    <w:semiHidden/>
    <w:rsid w:val="00C90FB0"/>
    <w:pPr>
      <w:spacing w:before="60" w:after="60"/>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leListe3">
    <w:name w:val="Table List 3"/>
    <w:basedOn w:val="NormaleTabelle"/>
    <w:semiHidden/>
    <w:rsid w:val="00C90FB0"/>
    <w:pPr>
      <w:spacing w:before="60" w:after="60"/>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90FB0"/>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90FB0"/>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leListe6">
    <w:name w:val="Table List 6"/>
    <w:basedOn w:val="NormaleTabelle"/>
    <w:semiHidden/>
    <w:rsid w:val="00C90FB0"/>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90FB0"/>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90FB0"/>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90FB0"/>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90FB0"/>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elleRaster2">
    <w:name w:val="Table Grid 2"/>
    <w:basedOn w:val="NormaleTabelle"/>
    <w:semiHidden/>
    <w:rsid w:val="00C90FB0"/>
    <w:pPr>
      <w:spacing w:before="60" w:after="60"/>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leRaster3">
    <w:name w:val="Table Grid 3"/>
    <w:basedOn w:val="NormaleTabelle"/>
    <w:semiHidden/>
    <w:rsid w:val="00C90FB0"/>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leRaster4">
    <w:name w:val="Table Grid 4"/>
    <w:basedOn w:val="NormaleTabelle"/>
    <w:semiHidden/>
    <w:rsid w:val="00C90FB0"/>
    <w:pPr>
      <w:spacing w:before="60" w:after="60"/>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90FB0"/>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leRaster6">
    <w:name w:val="Table Grid 6"/>
    <w:basedOn w:val="NormaleTabelle"/>
    <w:semiHidden/>
    <w:rsid w:val="00C90FB0"/>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leRaster7">
    <w:name w:val="Table Grid 7"/>
    <w:basedOn w:val="NormaleTabelle"/>
    <w:semiHidden/>
    <w:rsid w:val="00C90FB0"/>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leRaster8">
    <w:name w:val="Table Grid 8"/>
    <w:basedOn w:val="NormaleTabelle"/>
    <w:semiHidden/>
    <w:rsid w:val="00C90FB0"/>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90FB0"/>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leSpalten2">
    <w:name w:val="Table Columns 2"/>
    <w:basedOn w:val="NormaleTabelle"/>
    <w:semiHidden/>
    <w:rsid w:val="00C90FB0"/>
    <w:pPr>
      <w:spacing w:before="60" w:after="60"/>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leSpalten3">
    <w:name w:val="Table Columns 3"/>
    <w:basedOn w:val="NormaleTabelle"/>
    <w:semiHidden/>
    <w:rsid w:val="00C90FB0"/>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leSpalten4">
    <w:name w:val="Table Columns 4"/>
    <w:basedOn w:val="NormaleTabelle"/>
    <w:semiHidden/>
    <w:rsid w:val="00C90FB0"/>
    <w:pPr>
      <w:spacing w:before="60" w:after="60"/>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leSpalten5">
    <w:name w:val="Table Columns 5"/>
    <w:basedOn w:val="NormaleTabelle"/>
    <w:semiHidden/>
    <w:rsid w:val="00C90FB0"/>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leSpezial1">
    <w:name w:val="Table Subtle 1"/>
    <w:basedOn w:val="NormaleTabelle"/>
    <w:semiHidden/>
    <w:rsid w:val="00C90FB0"/>
    <w:pPr>
      <w:spacing w:before="60" w:after="60"/>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leSpezial2">
    <w:name w:val="Table Subtle 2"/>
    <w:basedOn w:val="NormaleTabelle"/>
    <w:semiHidden/>
    <w:rsid w:val="00C90FB0"/>
    <w:pPr>
      <w:spacing w:before="60" w:after="60"/>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leWeb1">
    <w:name w:val="Table Web 1"/>
    <w:basedOn w:val="NormaleTabelle"/>
    <w:semiHidden/>
    <w:rsid w:val="00C90FB0"/>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leWeb2">
    <w:name w:val="Table Web 2"/>
    <w:basedOn w:val="NormaleTabelle"/>
    <w:semiHidden/>
    <w:rsid w:val="00C90FB0"/>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leWeb3">
    <w:name w:val="Table Web 3"/>
    <w:basedOn w:val="NormaleTabelle"/>
    <w:semiHidden/>
    <w:rsid w:val="00C90FB0"/>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lenraster">
    <w:name w:val="Table Grid"/>
    <w:basedOn w:val="NormaleTabelle"/>
    <w:rsid w:val="00C90FB0"/>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ndesign">
    <w:name w:val="Table Theme"/>
    <w:basedOn w:val="NormaleTabelle"/>
    <w:semiHidden/>
    <w:rsid w:val="00C90FB0"/>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uiPriority w:val="99"/>
    <w:qFormat/>
    <w:rsid w:val="00C90FB0"/>
  </w:style>
  <w:style w:type="paragraph" w:styleId="Textkrper2">
    <w:name w:val="Body Text 2"/>
    <w:basedOn w:val="Standard"/>
    <w:link w:val="Textkrper2Zchn"/>
    <w:semiHidden/>
    <w:rsid w:val="00C90FB0"/>
    <w:pPr>
      <w:spacing w:line="480" w:lineRule="auto"/>
    </w:pPr>
  </w:style>
  <w:style w:type="paragraph" w:styleId="Textkrper3">
    <w:name w:val="Body Text 3"/>
    <w:basedOn w:val="Standard"/>
    <w:link w:val="Textkrper3Zchn"/>
    <w:semiHidden/>
    <w:rsid w:val="00C90FB0"/>
    <w:rPr>
      <w:sz w:val="16"/>
      <w:szCs w:val="16"/>
    </w:rPr>
  </w:style>
  <w:style w:type="paragraph" w:styleId="Textkrper-Einzug2">
    <w:name w:val="Body Text Indent 2"/>
    <w:basedOn w:val="Standard"/>
    <w:link w:val="Textkrper-Einzug2Zchn"/>
    <w:semiHidden/>
    <w:rsid w:val="00C90FB0"/>
    <w:pPr>
      <w:spacing w:line="480" w:lineRule="auto"/>
      <w:ind w:left="283"/>
    </w:pPr>
  </w:style>
  <w:style w:type="paragraph" w:styleId="Textkrper-Einzug3">
    <w:name w:val="Body Text Indent 3"/>
    <w:basedOn w:val="Standard"/>
    <w:link w:val="Textkrper-Einzug3Zchn"/>
    <w:semiHidden/>
    <w:rsid w:val="00C90FB0"/>
    <w:pPr>
      <w:ind w:left="283"/>
    </w:pPr>
    <w:rPr>
      <w:sz w:val="16"/>
      <w:szCs w:val="16"/>
    </w:rPr>
  </w:style>
  <w:style w:type="paragraph" w:styleId="Textkrper-Erstzeileneinzug">
    <w:name w:val="Body Text First Indent"/>
    <w:basedOn w:val="Textkrper"/>
    <w:link w:val="Textkrper-ErstzeileneinzugZchn"/>
    <w:semiHidden/>
    <w:rsid w:val="00C90FB0"/>
    <w:pPr>
      <w:ind w:firstLine="210"/>
    </w:pPr>
  </w:style>
  <w:style w:type="paragraph" w:styleId="Textkrper-Zeileneinzug">
    <w:name w:val="Body Text Indent"/>
    <w:basedOn w:val="Standard"/>
    <w:link w:val="Textkrper-ZeileneinzugZchn"/>
    <w:semiHidden/>
    <w:rsid w:val="00C90FB0"/>
    <w:pPr>
      <w:ind w:left="283"/>
    </w:pPr>
  </w:style>
  <w:style w:type="paragraph" w:styleId="Textkrper-Erstzeileneinzug2">
    <w:name w:val="Body Text First Indent 2"/>
    <w:basedOn w:val="Textkrper-Zeileneinzug"/>
    <w:link w:val="Textkrper-Erstzeileneinzug2Zchn"/>
    <w:semiHidden/>
    <w:rsid w:val="00C90FB0"/>
    <w:pPr>
      <w:ind w:firstLine="210"/>
    </w:pPr>
  </w:style>
  <w:style w:type="paragraph" w:styleId="Titel">
    <w:name w:val="Title"/>
    <w:basedOn w:val="Standard"/>
    <w:link w:val="TitelZchn"/>
    <w:qFormat/>
    <w:rsid w:val="00080521"/>
    <w:pPr>
      <w:spacing w:before="600"/>
      <w:jc w:val="left"/>
      <w:outlineLvl w:val="0"/>
    </w:pPr>
    <w:rPr>
      <w:rFonts w:cs="Arial"/>
      <w:b/>
      <w:bCs/>
      <w:kern w:val="28"/>
      <w:sz w:val="40"/>
      <w:szCs w:val="32"/>
    </w:rPr>
  </w:style>
  <w:style w:type="paragraph" w:styleId="Umschlagabsenderadresse">
    <w:name w:val="envelope return"/>
    <w:basedOn w:val="Standard"/>
    <w:semiHidden/>
    <w:rsid w:val="00C90FB0"/>
    <w:rPr>
      <w:rFonts w:ascii="Arial" w:hAnsi="Arial" w:cs="Arial"/>
      <w:szCs w:val="20"/>
    </w:rPr>
  </w:style>
  <w:style w:type="paragraph" w:styleId="Umschlagadresse">
    <w:name w:val="envelope address"/>
    <w:basedOn w:val="Standard"/>
    <w:semiHidden/>
    <w:rsid w:val="00C90FB0"/>
    <w:pPr>
      <w:framePr w:w="4320" w:h="2160" w:hRule="exact" w:hSpace="141" w:wrap="auto" w:hAnchor="page" w:xAlign="center" w:yAlign="bottom"/>
      <w:ind w:left="1"/>
    </w:pPr>
    <w:rPr>
      <w:rFonts w:ascii="Arial" w:hAnsi="Arial" w:cs="Arial"/>
      <w:sz w:val="24"/>
      <w:szCs w:val="24"/>
    </w:rPr>
  </w:style>
  <w:style w:type="paragraph" w:styleId="Unterschrift">
    <w:name w:val="Signature"/>
    <w:basedOn w:val="Standard"/>
    <w:link w:val="UnterschriftZchn"/>
    <w:semiHidden/>
    <w:rsid w:val="00C90FB0"/>
    <w:pPr>
      <w:ind w:left="4252"/>
    </w:pPr>
  </w:style>
  <w:style w:type="paragraph" w:styleId="Untertitel">
    <w:name w:val="Subtitle"/>
    <w:basedOn w:val="Standard"/>
    <w:link w:val="UntertitelZchn"/>
    <w:semiHidden/>
    <w:qFormat/>
    <w:rsid w:val="001B42D7"/>
    <w:pPr>
      <w:spacing w:before="360" w:after="360" w:line="320" w:lineRule="atLeast"/>
      <w:jc w:val="left"/>
      <w:outlineLvl w:val="1"/>
    </w:pPr>
    <w:rPr>
      <w:rFonts w:cs="Arial"/>
      <w:b/>
      <w:sz w:val="28"/>
      <w:szCs w:val="24"/>
    </w:rPr>
  </w:style>
  <w:style w:type="character" w:styleId="Zeilennummer">
    <w:name w:val="line number"/>
    <w:basedOn w:val="Absatz-Standardschriftart"/>
    <w:semiHidden/>
    <w:rsid w:val="00C90FB0"/>
    <w:rPr>
      <w:rFonts w:cs="Times New Roman"/>
    </w:rPr>
  </w:style>
  <w:style w:type="paragraph" w:customStyle="1" w:styleId="Aufzhlung">
    <w:name w:val="Aufzählung"/>
    <w:basedOn w:val="Standard"/>
    <w:autoRedefine/>
    <w:rsid w:val="0034108D"/>
    <w:pPr>
      <w:ind w:left="-299"/>
    </w:pPr>
  </w:style>
  <w:style w:type="paragraph" w:styleId="Aufzhlungszeichen">
    <w:name w:val="List Bullet"/>
    <w:basedOn w:val="Standard"/>
    <w:semiHidden/>
    <w:rsid w:val="00C90FB0"/>
  </w:style>
  <w:style w:type="paragraph" w:styleId="Beschriftung">
    <w:name w:val="caption"/>
    <w:basedOn w:val="Standard"/>
    <w:next w:val="Standard"/>
    <w:link w:val="BeschriftungZchn"/>
    <w:uiPriority w:val="35"/>
    <w:qFormat/>
    <w:rsid w:val="006222BB"/>
    <w:pPr>
      <w:spacing w:before="120" w:after="240" w:line="240" w:lineRule="auto"/>
      <w:ind w:left="737" w:hanging="737"/>
      <w:jc w:val="left"/>
      <w:textboxTightWrap w:val="allLines"/>
    </w:pPr>
    <w:rPr>
      <w:bCs/>
      <w:i/>
      <w:sz w:val="18"/>
      <w:szCs w:val="20"/>
    </w:rPr>
  </w:style>
  <w:style w:type="paragraph" w:styleId="Dokumentstruktur">
    <w:name w:val="Document Map"/>
    <w:basedOn w:val="Standard"/>
    <w:semiHidden/>
    <w:rsid w:val="00B04F77"/>
    <w:pPr>
      <w:shd w:val="clear" w:color="auto" w:fill="000080"/>
    </w:pPr>
    <w:rPr>
      <w:rFonts w:ascii="Tahoma" w:hAnsi="Tahoma" w:cs="Tahoma"/>
      <w:szCs w:val="20"/>
    </w:rPr>
  </w:style>
  <w:style w:type="paragraph" w:styleId="Endnotentext">
    <w:name w:val="endnote text"/>
    <w:basedOn w:val="Standard"/>
    <w:semiHidden/>
    <w:rsid w:val="00B04F77"/>
    <w:rPr>
      <w:szCs w:val="20"/>
    </w:rPr>
  </w:style>
  <w:style w:type="character" w:styleId="Endnotenzeichen">
    <w:name w:val="endnote reference"/>
    <w:basedOn w:val="Absatz-Standardschriftart"/>
    <w:semiHidden/>
    <w:rsid w:val="00B04F77"/>
    <w:rPr>
      <w:vertAlign w:val="superscript"/>
    </w:rPr>
  </w:style>
  <w:style w:type="paragraph" w:styleId="Index1">
    <w:name w:val="index 1"/>
    <w:basedOn w:val="Standard"/>
    <w:next w:val="Standard"/>
    <w:autoRedefine/>
    <w:semiHidden/>
    <w:rsid w:val="00B04F77"/>
    <w:pPr>
      <w:ind w:left="220" w:hanging="220"/>
    </w:pPr>
  </w:style>
  <w:style w:type="paragraph" w:styleId="Index2">
    <w:name w:val="index 2"/>
    <w:basedOn w:val="Standard"/>
    <w:next w:val="Standard"/>
    <w:autoRedefine/>
    <w:semiHidden/>
    <w:rsid w:val="00B04F77"/>
    <w:pPr>
      <w:ind w:left="440" w:hanging="220"/>
    </w:pPr>
  </w:style>
  <w:style w:type="paragraph" w:styleId="Index3">
    <w:name w:val="index 3"/>
    <w:basedOn w:val="Standard"/>
    <w:next w:val="Standard"/>
    <w:autoRedefine/>
    <w:semiHidden/>
    <w:rsid w:val="00B04F77"/>
    <w:pPr>
      <w:ind w:left="660" w:hanging="220"/>
    </w:pPr>
  </w:style>
  <w:style w:type="paragraph" w:styleId="Index4">
    <w:name w:val="index 4"/>
    <w:basedOn w:val="Standard"/>
    <w:next w:val="Standard"/>
    <w:autoRedefine/>
    <w:semiHidden/>
    <w:rsid w:val="00B04F77"/>
    <w:pPr>
      <w:ind w:left="880" w:hanging="220"/>
    </w:pPr>
  </w:style>
  <w:style w:type="paragraph" w:styleId="Index5">
    <w:name w:val="index 5"/>
    <w:basedOn w:val="Standard"/>
    <w:next w:val="Standard"/>
    <w:autoRedefine/>
    <w:semiHidden/>
    <w:rsid w:val="00B04F77"/>
    <w:pPr>
      <w:ind w:left="1100" w:hanging="220"/>
    </w:pPr>
  </w:style>
  <w:style w:type="paragraph" w:styleId="Index6">
    <w:name w:val="index 6"/>
    <w:basedOn w:val="Standard"/>
    <w:next w:val="Standard"/>
    <w:autoRedefine/>
    <w:semiHidden/>
    <w:rsid w:val="00B04F77"/>
    <w:pPr>
      <w:ind w:left="1320" w:hanging="220"/>
    </w:pPr>
  </w:style>
  <w:style w:type="paragraph" w:styleId="Index7">
    <w:name w:val="index 7"/>
    <w:basedOn w:val="Standard"/>
    <w:next w:val="Standard"/>
    <w:autoRedefine/>
    <w:semiHidden/>
    <w:rsid w:val="00B04F77"/>
    <w:pPr>
      <w:ind w:left="1540" w:hanging="220"/>
    </w:pPr>
  </w:style>
  <w:style w:type="paragraph" w:styleId="Index8">
    <w:name w:val="index 8"/>
    <w:basedOn w:val="Standard"/>
    <w:next w:val="Standard"/>
    <w:autoRedefine/>
    <w:semiHidden/>
    <w:rsid w:val="00B04F77"/>
    <w:pPr>
      <w:ind w:left="1760" w:hanging="220"/>
    </w:pPr>
  </w:style>
  <w:style w:type="paragraph" w:styleId="Index9">
    <w:name w:val="index 9"/>
    <w:basedOn w:val="Standard"/>
    <w:next w:val="Standard"/>
    <w:autoRedefine/>
    <w:semiHidden/>
    <w:rsid w:val="00B04F77"/>
    <w:pPr>
      <w:ind w:left="1980" w:hanging="220"/>
    </w:pPr>
  </w:style>
  <w:style w:type="paragraph" w:styleId="Indexberschrift">
    <w:name w:val="index heading"/>
    <w:basedOn w:val="Standard"/>
    <w:next w:val="Index1"/>
    <w:semiHidden/>
    <w:rsid w:val="00B04F77"/>
    <w:rPr>
      <w:rFonts w:ascii="Arial" w:hAnsi="Arial" w:cs="Arial"/>
      <w:b/>
      <w:bCs/>
    </w:rPr>
  </w:style>
  <w:style w:type="paragraph" w:styleId="Kommentartext">
    <w:name w:val="annotation text"/>
    <w:basedOn w:val="Standard"/>
    <w:link w:val="KommentartextZchn"/>
    <w:uiPriority w:val="99"/>
    <w:rsid w:val="00B04F77"/>
    <w:rPr>
      <w:szCs w:val="20"/>
    </w:rPr>
  </w:style>
  <w:style w:type="paragraph" w:styleId="Kommentarthema">
    <w:name w:val="annotation subject"/>
    <w:basedOn w:val="Kommentartext"/>
    <w:next w:val="Kommentartext"/>
    <w:semiHidden/>
    <w:rsid w:val="00B04F77"/>
    <w:rPr>
      <w:b/>
      <w:bCs/>
    </w:rPr>
  </w:style>
  <w:style w:type="character" w:styleId="Kommentarzeichen">
    <w:name w:val="annotation reference"/>
    <w:basedOn w:val="Absatz-Standardschriftart"/>
    <w:uiPriority w:val="99"/>
    <w:semiHidden/>
    <w:rsid w:val="00B04F77"/>
    <w:rPr>
      <w:sz w:val="16"/>
      <w:szCs w:val="16"/>
    </w:rPr>
  </w:style>
  <w:style w:type="paragraph" w:styleId="Makrotext">
    <w:name w:val="macro"/>
    <w:semiHidden/>
    <w:rsid w:val="00B04F77"/>
    <w:pPr>
      <w:tabs>
        <w:tab w:val="left" w:pos="480"/>
        <w:tab w:val="left" w:pos="960"/>
        <w:tab w:val="left" w:pos="1440"/>
        <w:tab w:val="left" w:pos="1920"/>
        <w:tab w:val="left" w:pos="2400"/>
        <w:tab w:val="left" w:pos="2880"/>
        <w:tab w:val="left" w:pos="3360"/>
        <w:tab w:val="left" w:pos="3840"/>
        <w:tab w:val="left" w:pos="4320"/>
      </w:tabs>
      <w:spacing w:before="60" w:after="60"/>
      <w:jc w:val="both"/>
    </w:pPr>
    <w:rPr>
      <w:rFonts w:ascii="Courier New" w:hAnsi="Courier New" w:cs="Courier New"/>
      <w:lang w:eastAsia="de-DE"/>
    </w:rPr>
  </w:style>
  <w:style w:type="paragraph" w:styleId="Rechtsgrundlagenverzeichnis">
    <w:name w:val="table of authorities"/>
    <w:basedOn w:val="Standard"/>
    <w:next w:val="Standard"/>
    <w:semiHidden/>
    <w:rsid w:val="00B04F77"/>
    <w:pPr>
      <w:ind w:left="220" w:hanging="220"/>
    </w:pPr>
  </w:style>
  <w:style w:type="paragraph" w:styleId="RGV-berschrift">
    <w:name w:val="toa heading"/>
    <w:basedOn w:val="Standard"/>
    <w:next w:val="Standard"/>
    <w:semiHidden/>
    <w:rsid w:val="00B04F77"/>
    <w:rPr>
      <w:rFonts w:ascii="Arial" w:hAnsi="Arial" w:cs="Arial"/>
      <w:b/>
      <w:bCs/>
      <w:sz w:val="24"/>
      <w:szCs w:val="24"/>
    </w:rPr>
  </w:style>
  <w:style w:type="paragraph" w:styleId="Sprechblasentext">
    <w:name w:val="Balloon Text"/>
    <w:basedOn w:val="Standard"/>
    <w:link w:val="SprechblasentextZchn"/>
    <w:semiHidden/>
    <w:rsid w:val="00C90FB0"/>
    <w:pPr>
      <w:spacing w:before="0" w:after="0"/>
    </w:pPr>
    <w:rPr>
      <w:rFonts w:ascii="Tahoma" w:hAnsi="Tahoma" w:cs="Tahoma"/>
      <w:sz w:val="16"/>
      <w:szCs w:val="16"/>
    </w:rPr>
  </w:style>
  <w:style w:type="paragraph" w:styleId="Verzeichnis2">
    <w:name w:val="toc 2"/>
    <w:basedOn w:val="Verzeichnis1"/>
    <w:next w:val="Standard"/>
    <w:autoRedefine/>
    <w:uiPriority w:val="39"/>
    <w:rsid w:val="00350D07"/>
    <w:pPr>
      <w:spacing w:before="60"/>
    </w:pPr>
    <w:rPr>
      <w:b w:val="0"/>
    </w:rPr>
  </w:style>
  <w:style w:type="paragraph" w:styleId="Verzeichnis3">
    <w:name w:val="toc 3"/>
    <w:basedOn w:val="Standard"/>
    <w:next w:val="Standard"/>
    <w:autoRedefine/>
    <w:uiPriority w:val="39"/>
    <w:rsid w:val="0090335E"/>
    <w:pPr>
      <w:tabs>
        <w:tab w:val="left" w:pos="709"/>
        <w:tab w:val="right" w:pos="7767"/>
      </w:tabs>
      <w:ind w:left="-851"/>
      <w:jc w:val="left"/>
    </w:pPr>
    <w:rPr>
      <w:rFonts w:eastAsiaTheme="minorEastAsia" w:cstheme="minorBidi"/>
      <w:noProof/>
    </w:rPr>
  </w:style>
  <w:style w:type="paragraph" w:styleId="Verzeichnis4">
    <w:name w:val="toc 4"/>
    <w:basedOn w:val="Standard"/>
    <w:next w:val="Standard"/>
    <w:autoRedefine/>
    <w:semiHidden/>
    <w:rsid w:val="0085101B"/>
    <w:pPr>
      <w:tabs>
        <w:tab w:val="left" w:pos="1021"/>
        <w:tab w:val="right" w:pos="8789"/>
      </w:tabs>
    </w:pPr>
  </w:style>
  <w:style w:type="paragraph" w:styleId="Verzeichnis5">
    <w:name w:val="toc 5"/>
    <w:basedOn w:val="Standard"/>
    <w:next w:val="Standard"/>
    <w:autoRedefine/>
    <w:semiHidden/>
    <w:rsid w:val="00C90FB0"/>
    <w:pPr>
      <w:ind w:left="880"/>
    </w:pPr>
  </w:style>
  <w:style w:type="paragraph" w:styleId="Verzeichnis6">
    <w:name w:val="toc 6"/>
    <w:basedOn w:val="Standard"/>
    <w:next w:val="Standard"/>
    <w:autoRedefine/>
    <w:semiHidden/>
    <w:rsid w:val="00B04F77"/>
    <w:pPr>
      <w:ind w:left="1100"/>
    </w:pPr>
  </w:style>
  <w:style w:type="paragraph" w:styleId="Verzeichnis7">
    <w:name w:val="toc 7"/>
    <w:basedOn w:val="Standard"/>
    <w:next w:val="Standard"/>
    <w:autoRedefine/>
    <w:semiHidden/>
    <w:rsid w:val="00B04F77"/>
    <w:pPr>
      <w:ind w:left="1320"/>
    </w:pPr>
  </w:style>
  <w:style w:type="paragraph" w:styleId="Verzeichnis8">
    <w:name w:val="toc 8"/>
    <w:basedOn w:val="Standard"/>
    <w:next w:val="Standard"/>
    <w:autoRedefine/>
    <w:semiHidden/>
    <w:rsid w:val="00B04F77"/>
    <w:pPr>
      <w:ind w:left="1540"/>
    </w:pPr>
  </w:style>
  <w:style w:type="paragraph" w:styleId="Verzeichnis9">
    <w:name w:val="toc 9"/>
    <w:basedOn w:val="Standard"/>
    <w:next w:val="Standard"/>
    <w:autoRedefine/>
    <w:semiHidden/>
    <w:rsid w:val="00B04F77"/>
    <w:pPr>
      <w:ind w:left="1760"/>
    </w:pPr>
  </w:style>
  <w:style w:type="paragraph" w:customStyle="1" w:styleId="Titel2">
    <w:name w:val="Titel2"/>
    <w:basedOn w:val="Standard"/>
    <w:rsid w:val="00080521"/>
    <w:pPr>
      <w:spacing w:before="0"/>
      <w:jc w:val="left"/>
    </w:pPr>
    <w:rPr>
      <w:sz w:val="28"/>
      <w:szCs w:val="46"/>
    </w:rPr>
  </w:style>
  <w:style w:type="paragraph" w:customStyle="1" w:styleId="Titel1">
    <w:name w:val="Titel 1"/>
    <w:basedOn w:val="Titel2"/>
    <w:next w:val="Standard"/>
    <w:semiHidden/>
    <w:rsid w:val="00F047DC"/>
    <w:rPr>
      <w:sz w:val="36"/>
    </w:rPr>
  </w:style>
  <w:style w:type="paragraph" w:customStyle="1" w:styleId="Berichtinfo">
    <w:name w:val="Berichtinfo"/>
    <w:basedOn w:val="Standard"/>
    <w:qFormat/>
    <w:rsid w:val="00676CFD"/>
    <w:pPr>
      <w:tabs>
        <w:tab w:val="left" w:pos="4253"/>
      </w:tabs>
    </w:pPr>
    <w:rPr>
      <w:b/>
    </w:rPr>
  </w:style>
  <w:style w:type="paragraph" w:customStyle="1" w:styleId="Seite2">
    <w:name w:val="Seite 2"/>
    <w:basedOn w:val="Standard"/>
    <w:link w:val="Seite2Zchn"/>
    <w:semiHidden/>
    <w:rsid w:val="00A957F4"/>
    <w:pPr>
      <w:tabs>
        <w:tab w:val="left" w:pos="3402"/>
      </w:tabs>
      <w:spacing w:line="240" w:lineRule="exact"/>
    </w:pPr>
    <w:rPr>
      <w:b/>
      <w:bCs/>
      <w:sz w:val="24"/>
      <w:szCs w:val="24"/>
    </w:rPr>
  </w:style>
  <w:style w:type="paragraph" w:customStyle="1" w:styleId="FormatvorlageSeite2NichtFett">
    <w:name w:val="Formatvorlage Seite 2 + Nicht Fett"/>
    <w:basedOn w:val="Seite2"/>
    <w:link w:val="FormatvorlageSeite2NichtFettZchn"/>
    <w:semiHidden/>
    <w:rsid w:val="00A957F4"/>
    <w:rPr>
      <w:b w:val="0"/>
      <w:bCs w:val="0"/>
    </w:rPr>
  </w:style>
  <w:style w:type="character" w:customStyle="1" w:styleId="Seite2Zchn">
    <w:name w:val="Seite 2 Zchn"/>
    <w:basedOn w:val="Absatz-Standardschriftart"/>
    <w:link w:val="Seite2"/>
    <w:rsid w:val="00A957F4"/>
    <w:rPr>
      <w:rFonts w:ascii="Frutiger LT 45 Light" w:hAnsi="Frutiger LT 45 Light"/>
      <w:b/>
      <w:bCs/>
      <w:sz w:val="24"/>
      <w:szCs w:val="24"/>
      <w:lang w:val="de-CH" w:eastAsia="de-DE" w:bidi="ar-SA"/>
    </w:rPr>
  </w:style>
  <w:style w:type="character" w:customStyle="1" w:styleId="FormatvorlageSeite2NichtFettZchn">
    <w:name w:val="Formatvorlage Seite 2 + Nicht Fett Zchn"/>
    <w:basedOn w:val="Seite2Zchn"/>
    <w:link w:val="FormatvorlageSeite2NichtFett"/>
    <w:rsid w:val="00A957F4"/>
    <w:rPr>
      <w:rFonts w:ascii="Frutiger LT 45 Light" w:hAnsi="Frutiger LT 45 Light"/>
      <w:b/>
      <w:bCs/>
      <w:sz w:val="24"/>
      <w:szCs w:val="24"/>
      <w:lang w:val="de-CH" w:eastAsia="de-DE" w:bidi="ar-SA"/>
    </w:rPr>
  </w:style>
  <w:style w:type="paragraph" w:customStyle="1" w:styleId="Titel3">
    <w:name w:val="Titel 3"/>
    <w:basedOn w:val="Titel2"/>
    <w:next w:val="Standard"/>
    <w:semiHidden/>
    <w:rsid w:val="005E6658"/>
  </w:style>
  <w:style w:type="numbering" w:customStyle="1" w:styleId="ArticleSection">
    <w:name w:val="Article / Section"/>
    <w:rsid w:val="00C90FB0"/>
    <w:pPr>
      <w:numPr>
        <w:numId w:val="1"/>
      </w:numPr>
    </w:pPr>
  </w:style>
  <w:style w:type="character" w:customStyle="1" w:styleId="SprechblasentextZchn">
    <w:name w:val="Sprechblasentext Zchn"/>
    <w:basedOn w:val="Absatz-Standardschriftart"/>
    <w:link w:val="Sprechblasentext"/>
    <w:semiHidden/>
    <w:locked/>
    <w:rsid w:val="00175CD8"/>
    <w:rPr>
      <w:rFonts w:ascii="Tahoma" w:hAnsi="Tahoma" w:cs="Tahoma"/>
      <w:sz w:val="16"/>
      <w:szCs w:val="16"/>
      <w:lang w:eastAsia="de-DE"/>
    </w:rPr>
  </w:style>
  <w:style w:type="character" w:customStyle="1" w:styleId="Textkrper2Zchn">
    <w:name w:val="Textkörper 2 Zchn"/>
    <w:basedOn w:val="Absatz-Standardschriftart"/>
    <w:link w:val="Textkrper2"/>
    <w:semiHidden/>
    <w:locked/>
    <w:rsid w:val="00C90FB0"/>
    <w:rPr>
      <w:rFonts w:ascii="Frutiger LT 45 Light" w:hAnsi="Frutiger LT 45 Light"/>
      <w:sz w:val="22"/>
      <w:szCs w:val="22"/>
      <w:lang w:val="de-CH" w:eastAsia="de-DE" w:bidi="ar-SA"/>
    </w:rPr>
  </w:style>
  <w:style w:type="character" w:customStyle="1" w:styleId="Textkrper3Zchn">
    <w:name w:val="Textkörper 3 Zchn"/>
    <w:basedOn w:val="Absatz-Standardschriftart"/>
    <w:link w:val="Textkrper3"/>
    <w:semiHidden/>
    <w:locked/>
    <w:rsid w:val="00C90FB0"/>
    <w:rPr>
      <w:rFonts w:ascii="Frutiger LT 45 Light" w:hAnsi="Frutiger LT 45 Light"/>
      <w:sz w:val="16"/>
      <w:szCs w:val="16"/>
      <w:lang w:val="de-CH" w:eastAsia="de-DE" w:bidi="ar-SA"/>
    </w:rPr>
  </w:style>
  <w:style w:type="character" w:customStyle="1" w:styleId="TextkrperZchn">
    <w:name w:val="Textkörper Zchn"/>
    <w:basedOn w:val="Absatz-Standardschriftart"/>
    <w:link w:val="Textkrper"/>
    <w:uiPriority w:val="99"/>
    <w:locked/>
    <w:rsid w:val="00C90FB0"/>
    <w:rPr>
      <w:rFonts w:ascii="Frutiger LT 45 Light" w:hAnsi="Frutiger LT 45 Light"/>
      <w:sz w:val="22"/>
      <w:szCs w:val="22"/>
      <w:lang w:val="de-CH" w:eastAsia="de-DE" w:bidi="ar-SA"/>
    </w:rPr>
  </w:style>
  <w:style w:type="character" w:customStyle="1" w:styleId="Textkrper-ZeileneinzugZchn">
    <w:name w:val="Textkörper-Zeileneinzug Zchn"/>
    <w:basedOn w:val="Absatz-Standardschriftart"/>
    <w:link w:val="Textkrper-Zeileneinzug"/>
    <w:semiHidden/>
    <w:locked/>
    <w:rsid w:val="00C90FB0"/>
    <w:rPr>
      <w:rFonts w:ascii="Frutiger LT 45 Light" w:hAnsi="Frutiger LT 45 Light"/>
      <w:sz w:val="22"/>
      <w:szCs w:val="22"/>
      <w:lang w:val="de-CH" w:eastAsia="de-DE" w:bidi="ar-SA"/>
    </w:rPr>
  </w:style>
  <w:style w:type="character" w:customStyle="1" w:styleId="Textkrper-Erstzeileneinzug2Zchn">
    <w:name w:val="Textkörper-Erstzeileneinzug 2 Zchn"/>
    <w:basedOn w:val="Textkrper-ZeileneinzugZchn"/>
    <w:link w:val="Textkrper-Erstzeileneinzug2"/>
    <w:semiHidden/>
    <w:locked/>
    <w:rsid w:val="00C90FB0"/>
    <w:rPr>
      <w:rFonts w:ascii="Frutiger LT 45 Light" w:hAnsi="Frutiger LT 45 Light"/>
      <w:sz w:val="22"/>
      <w:szCs w:val="22"/>
      <w:lang w:val="de-CH" w:eastAsia="de-DE" w:bidi="ar-SA"/>
    </w:rPr>
  </w:style>
  <w:style w:type="character" w:customStyle="1" w:styleId="Textkrper-ErstzeileneinzugZchn">
    <w:name w:val="Textkörper-Erstzeileneinzug Zchn"/>
    <w:basedOn w:val="TextkrperZchn"/>
    <w:link w:val="Textkrper-Erstzeileneinzug"/>
    <w:semiHidden/>
    <w:locked/>
    <w:rsid w:val="00C90FB0"/>
    <w:rPr>
      <w:rFonts w:ascii="Frutiger LT 45 Light" w:hAnsi="Frutiger LT 45 Light"/>
      <w:sz w:val="22"/>
      <w:szCs w:val="22"/>
      <w:lang w:val="de-CH" w:eastAsia="de-DE" w:bidi="ar-SA"/>
    </w:rPr>
  </w:style>
  <w:style w:type="character" w:customStyle="1" w:styleId="Textkrper-Einzug2Zchn">
    <w:name w:val="Textkörper-Einzug 2 Zchn"/>
    <w:basedOn w:val="Absatz-Standardschriftart"/>
    <w:link w:val="Textkrper-Einzug2"/>
    <w:semiHidden/>
    <w:locked/>
    <w:rsid w:val="00C90FB0"/>
    <w:rPr>
      <w:rFonts w:ascii="Frutiger LT 45 Light" w:hAnsi="Frutiger LT 45 Light"/>
      <w:sz w:val="22"/>
      <w:szCs w:val="22"/>
      <w:lang w:val="de-CH" w:eastAsia="de-DE" w:bidi="ar-SA"/>
    </w:rPr>
  </w:style>
  <w:style w:type="character" w:customStyle="1" w:styleId="Textkrper-Einzug3Zchn">
    <w:name w:val="Textkörper-Einzug 3 Zchn"/>
    <w:basedOn w:val="Absatz-Standardschriftart"/>
    <w:link w:val="Textkrper-Einzug3"/>
    <w:semiHidden/>
    <w:locked/>
    <w:rsid w:val="00C90FB0"/>
    <w:rPr>
      <w:rFonts w:ascii="Frutiger LT 45 Light" w:hAnsi="Frutiger LT 45 Light"/>
      <w:sz w:val="16"/>
      <w:szCs w:val="16"/>
      <w:lang w:val="de-CH" w:eastAsia="de-DE" w:bidi="ar-SA"/>
    </w:rPr>
  </w:style>
  <w:style w:type="character" w:customStyle="1" w:styleId="GruformelZchn">
    <w:name w:val="Grußformel Zchn"/>
    <w:basedOn w:val="Absatz-Standardschriftart"/>
    <w:link w:val="Gruformel"/>
    <w:semiHidden/>
    <w:locked/>
    <w:rsid w:val="00C90FB0"/>
    <w:rPr>
      <w:rFonts w:ascii="Frutiger LT 45 Light" w:hAnsi="Frutiger LT 45 Light"/>
      <w:sz w:val="22"/>
      <w:szCs w:val="22"/>
      <w:lang w:val="de-CH" w:eastAsia="de-DE" w:bidi="ar-SA"/>
    </w:rPr>
  </w:style>
  <w:style w:type="character" w:customStyle="1" w:styleId="DatumZchn">
    <w:name w:val="Datum Zchn"/>
    <w:basedOn w:val="Absatz-Standardschriftart"/>
    <w:link w:val="Datum"/>
    <w:semiHidden/>
    <w:locked/>
    <w:rsid w:val="00175CD8"/>
    <w:rPr>
      <w:rFonts w:ascii="Frutiger LT 45 Light" w:hAnsi="Frutiger LT 45 Light"/>
      <w:szCs w:val="22"/>
      <w:lang w:eastAsia="de-DE"/>
    </w:rPr>
  </w:style>
  <w:style w:type="character" w:customStyle="1" w:styleId="E-Mail-SignaturZchn">
    <w:name w:val="E-Mail-Signatur Zchn"/>
    <w:basedOn w:val="Absatz-Standardschriftart"/>
    <w:link w:val="E-Mail-Signatur"/>
    <w:semiHidden/>
    <w:locked/>
    <w:rsid w:val="00C90FB0"/>
    <w:rPr>
      <w:rFonts w:ascii="Frutiger LT 45 Light" w:hAnsi="Frutiger LT 45 Light"/>
      <w:sz w:val="22"/>
      <w:szCs w:val="22"/>
      <w:lang w:val="de-CH" w:eastAsia="de-DE" w:bidi="ar-SA"/>
    </w:rPr>
  </w:style>
  <w:style w:type="character" w:customStyle="1" w:styleId="FuzeileZchn">
    <w:name w:val="Fußzeile Zchn"/>
    <w:basedOn w:val="Absatz-Standardschriftart"/>
    <w:link w:val="Fuzeile"/>
    <w:semiHidden/>
    <w:locked/>
    <w:rsid w:val="00C90FB0"/>
    <w:rPr>
      <w:rFonts w:ascii="Frutiger LT 45 Light" w:hAnsi="Frutiger LT 45 Light"/>
      <w:sz w:val="22"/>
      <w:szCs w:val="22"/>
      <w:lang w:val="de-CH" w:eastAsia="de-DE" w:bidi="ar-SA"/>
    </w:rPr>
  </w:style>
  <w:style w:type="character" w:customStyle="1" w:styleId="FunotentextZchn">
    <w:name w:val="Fußnotentext Zchn"/>
    <w:basedOn w:val="Absatz-Standardschriftart"/>
    <w:link w:val="Funotentext"/>
    <w:semiHidden/>
    <w:locked/>
    <w:rsid w:val="0085706B"/>
    <w:rPr>
      <w:rFonts w:ascii="Frutiger LT 45 Light" w:hAnsi="Frutiger LT 45 Light"/>
      <w:sz w:val="18"/>
      <w:lang w:eastAsia="de-DE"/>
    </w:rPr>
  </w:style>
  <w:style w:type="character" w:customStyle="1" w:styleId="KopfzeileZchn">
    <w:name w:val="Kopfzeile Zchn"/>
    <w:basedOn w:val="Absatz-Standardschriftart"/>
    <w:link w:val="Kopfzeile"/>
    <w:uiPriority w:val="99"/>
    <w:locked/>
    <w:rsid w:val="00C90FB0"/>
    <w:rPr>
      <w:rFonts w:ascii="Frutiger LT 45 Light" w:hAnsi="Frutiger LT 45 Light"/>
      <w:sz w:val="22"/>
      <w:szCs w:val="22"/>
      <w:lang w:val="de-CH" w:eastAsia="de-DE" w:bidi="ar-SA"/>
    </w:rPr>
  </w:style>
  <w:style w:type="character" w:customStyle="1" w:styleId="berschrift1Zchn">
    <w:name w:val="Überschrift 1 Zchn"/>
    <w:basedOn w:val="Absatz-Standardschriftart"/>
    <w:link w:val="berschrift1"/>
    <w:locked/>
    <w:rsid w:val="00A86579"/>
    <w:rPr>
      <w:b/>
      <w:sz w:val="32"/>
      <w:lang w:eastAsia="de-DE"/>
    </w:rPr>
  </w:style>
  <w:style w:type="character" w:customStyle="1" w:styleId="berschrift2Zchn">
    <w:name w:val="Überschrift 2 Zchn"/>
    <w:basedOn w:val="Absatz-Standardschriftart"/>
    <w:link w:val="berschrift2"/>
    <w:locked/>
    <w:rsid w:val="00AB7896"/>
    <w:rPr>
      <w:b/>
      <w:sz w:val="28"/>
      <w:lang w:eastAsia="de-DE"/>
    </w:rPr>
  </w:style>
  <w:style w:type="character" w:customStyle="1" w:styleId="berschrift3Zchn">
    <w:name w:val="Überschrift 3 Zchn"/>
    <w:basedOn w:val="Absatz-Standardschriftart"/>
    <w:link w:val="berschrift3"/>
    <w:locked/>
    <w:rsid w:val="00AB7896"/>
    <w:rPr>
      <w:b/>
      <w:sz w:val="26"/>
      <w:lang w:eastAsia="de-DE"/>
    </w:rPr>
  </w:style>
  <w:style w:type="character" w:customStyle="1" w:styleId="berschrift4Zchn">
    <w:name w:val="Überschrift 4 Zchn"/>
    <w:basedOn w:val="Absatz-Standardschriftart"/>
    <w:link w:val="berschrift4"/>
    <w:semiHidden/>
    <w:locked/>
    <w:rsid w:val="00175CD8"/>
    <w:rPr>
      <w:rFonts w:cs="Arial"/>
      <w:b/>
      <w:spacing w:val="6"/>
      <w:szCs w:val="20"/>
    </w:rPr>
  </w:style>
  <w:style w:type="character" w:customStyle="1" w:styleId="berschrift5Zchn">
    <w:name w:val="Überschrift 5 Zchn"/>
    <w:basedOn w:val="Absatz-Standardschriftart"/>
    <w:link w:val="berschrift5"/>
    <w:semiHidden/>
    <w:locked/>
    <w:rsid w:val="00175CD8"/>
    <w:rPr>
      <w:rFonts w:cs="Arial"/>
      <w:b/>
      <w:bCs/>
      <w:spacing w:val="6"/>
      <w:szCs w:val="20"/>
    </w:rPr>
  </w:style>
  <w:style w:type="character" w:customStyle="1" w:styleId="berschrift6Zchn">
    <w:name w:val="Überschrift 6 Zchn"/>
    <w:basedOn w:val="Absatz-Standardschriftart"/>
    <w:link w:val="berschrift6"/>
    <w:semiHidden/>
    <w:locked/>
    <w:rsid w:val="00175CD8"/>
    <w:rPr>
      <w:b/>
      <w:bCs/>
      <w:spacing w:val="6"/>
    </w:rPr>
  </w:style>
  <w:style w:type="character" w:customStyle="1" w:styleId="berschrift7Zchn">
    <w:name w:val="Überschrift 7 Zchn"/>
    <w:basedOn w:val="Absatz-Standardschriftart"/>
    <w:link w:val="berschrift7"/>
    <w:semiHidden/>
    <w:locked/>
    <w:rsid w:val="00175CD8"/>
    <w:rPr>
      <w:b/>
      <w:spacing w:val="6"/>
      <w:szCs w:val="24"/>
    </w:rPr>
  </w:style>
  <w:style w:type="character" w:customStyle="1" w:styleId="berschrift8Zchn">
    <w:name w:val="Überschrift 8 Zchn"/>
    <w:basedOn w:val="Absatz-Standardschriftart"/>
    <w:link w:val="berschrift8"/>
    <w:semiHidden/>
    <w:locked/>
    <w:rsid w:val="00175CD8"/>
    <w:rPr>
      <w:rFonts w:ascii="Times New Roman" w:hAnsi="Times New Roman"/>
      <w:i/>
      <w:iCs/>
      <w:spacing w:val="6"/>
      <w:sz w:val="24"/>
      <w:szCs w:val="24"/>
    </w:rPr>
  </w:style>
  <w:style w:type="character" w:customStyle="1" w:styleId="berschrift9Zchn">
    <w:name w:val="Überschrift 9 Zchn"/>
    <w:basedOn w:val="Absatz-Standardschriftart"/>
    <w:link w:val="berschrift9"/>
    <w:semiHidden/>
    <w:locked/>
    <w:rsid w:val="00175CD8"/>
    <w:rPr>
      <w:rFonts w:ascii="Arial" w:hAnsi="Arial" w:cs="Arial"/>
      <w:spacing w:val="6"/>
    </w:rPr>
  </w:style>
  <w:style w:type="character" w:customStyle="1" w:styleId="HTMLAdresseZchn">
    <w:name w:val="HTML Adresse Zchn"/>
    <w:basedOn w:val="Absatz-Standardschriftart"/>
    <w:link w:val="HTMLAdresse"/>
    <w:semiHidden/>
    <w:locked/>
    <w:rsid w:val="00C90FB0"/>
    <w:rPr>
      <w:rFonts w:ascii="Frutiger LT 45 Light" w:hAnsi="Frutiger LT 45 Light"/>
      <w:i/>
      <w:iCs/>
      <w:sz w:val="22"/>
      <w:szCs w:val="22"/>
      <w:lang w:val="de-CH" w:eastAsia="de-DE" w:bidi="ar-SA"/>
    </w:rPr>
  </w:style>
  <w:style w:type="character" w:customStyle="1" w:styleId="HTMLVorformatiertZchn">
    <w:name w:val="HTML Vorformatiert Zchn"/>
    <w:basedOn w:val="Absatz-Standardschriftart"/>
    <w:link w:val="HTMLVorformatiert"/>
    <w:semiHidden/>
    <w:locked/>
    <w:rsid w:val="00C90FB0"/>
    <w:rPr>
      <w:rFonts w:ascii="Courier New" w:hAnsi="Courier New" w:cs="Courier New"/>
      <w:lang w:val="de-CH" w:eastAsia="de-DE" w:bidi="ar-SA"/>
    </w:rPr>
  </w:style>
  <w:style w:type="paragraph" w:customStyle="1" w:styleId="Listenabsatz1">
    <w:name w:val="Listenabsatz1"/>
    <w:basedOn w:val="Standard"/>
    <w:semiHidden/>
    <w:rsid w:val="00C90FB0"/>
    <w:pPr>
      <w:spacing w:before="0" w:after="0"/>
      <w:ind w:left="720"/>
      <w:jc w:val="left"/>
    </w:pPr>
    <w:rPr>
      <w:rFonts w:ascii="Calibri" w:hAnsi="Calibri"/>
      <w:lang w:val="de-DE"/>
    </w:rPr>
  </w:style>
  <w:style w:type="character" w:customStyle="1" w:styleId="NachrichtenkopfZchn">
    <w:name w:val="Nachrichtenkopf Zchn"/>
    <w:basedOn w:val="Absatz-Standardschriftart"/>
    <w:link w:val="Nachrichtenkopf"/>
    <w:semiHidden/>
    <w:locked/>
    <w:rsid w:val="00C90FB0"/>
    <w:rPr>
      <w:rFonts w:ascii="Arial" w:hAnsi="Arial" w:cs="Arial"/>
      <w:sz w:val="24"/>
      <w:szCs w:val="24"/>
      <w:lang w:val="de-CH" w:eastAsia="de-DE" w:bidi="ar-SA"/>
    </w:rPr>
  </w:style>
  <w:style w:type="character" w:customStyle="1" w:styleId="Fu-EndnotenberschriftZchn">
    <w:name w:val="Fuß/-Endnotenüberschrift Zchn"/>
    <w:basedOn w:val="Absatz-Standardschriftart"/>
    <w:link w:val="Fu-Endnotenberschrift"/>
    <w:semiHidden/>
    <w:locked/>
    <w:rsid w:val="00C90FB0"/>
    <w:rPr>
      <w:rFonts w:ascii="Frutiger LT 45 Light" w:hAnsi="Frutiger LT 45 Light"/>
      <w:sz w:val="22"/>
      <w:szCs w:val="22"/>
      <w:lang w:val="de-CH" w:eastAsia="de-DE" w:bidi="ar-SA"/>
    </w:rPr>
  </w:style>
  <w:style w:type="character" w:customStyle="1" w:styleId="Platzhaltertext1">
    <w:name w:val="Platzhaltertext1"/>
    <w:basedOn w:val="Absatz-Standardschriftart"/>
    <w:semiHidden/>
    <w:rsid w:val="00C90FB0"/>
    <w:rPr>
      <w:rFonts w:cs="Times New Roman"/>
      <w:color w:val="808080"/>
    </w:rPr>
  </w:style>
  <w:style w:type="character" w:customStyle="1" w:styleId="NurTextZchn">
    <w:name w:val="Nur Text Zchn"/>
    <w:basedOn w:val="Absatz-Standardschriftart"/>
    <w:link w:val="NurText"/>
    <w:semiHidden/>
    <w:locked/>
    <w:rsid w:val="00C90FB0"/>
    <w:rPr>
      <w:rFonts w:ascii="Courier New" w:hAnsi="Courier New" w:cs="Courier New"/>
      <w:lang w:val="de-CH" w:eastAsia="de-DE" w:bidi="ar-SA"/>
    </w:rPr>
  </w:style>
  <w:style w:type="character" w:customStyle="1" w:styleId="AnredeZchn">
    <w:name w:val="Anrede Zchn"/>
    <w:basedOn w:val="Absatz-Standardschriftart"/>
    <w:link w:val="Anrede"/>
    <w:semiHidden/>
    <w:locked/>
    <w:rsid w:val="00C90FB0"/>
    <w:rPr>
      <w:rFonts w:ascii="Frutiger LT 45 Light" w:hAnsi="Frutiger LT 45 Light"/>
      <w:sz w:val="22"/>
      <w:szCs w:val="22"/>
      <w:lang w:val="de-CH" w:eastAsia="de-DE" w:bidi="ar-SA"/>
    </w:rPr>
  </w:style>
  <w:style w:type="character" w:customStyle="1" w:styleId="UnterschriftZchn">
    <w:name w:val="Unterschrift Zchn"/>
    <w:basedOn w:val="Absatz-Standardschriftart"/>
    <w:link w:val="Unterschrift"/>
    <w:semiHidden/>
    <w:locked/>
    <w:rsid w:val="00C90FB0"/>
    <w:rPr>
      <w:rFonts w:ascii="Frutiger LT 45 Light" w:hAnsi="Frutiger LT 45 Light"/>
      <w:sz w:val="22"/>
      <w:szCs w:val="22"/>
      <w:lang w:val="de-CH" w:eastAsia="de-DE" w:bidi="ar-SA"/>
    </w:rPr>
  </w:style>
  <w:style w:type="paragraph" w:customStyle="1" w:styleId="Sitzungsinfo">
    <w:name w:val="Sitzungsinfo"/>
    <w:basedOn w:val="Standard"/>
    <w:semiHidden/>
    <w:rsid w:val="00C90FB0"/>
    <w:pPr>
      <w:tabs>
        <w:tab w:val="left" w:pos="1650"/>
        <w:tab w:val="left" w:pos="4950"/>
        <w:tab w:val="left" w:pos="8080"/>
        <w:tab w:val="left" w:pos="10773"/>
      </w:tabs>
    </w:pPr>
  </w:style>
  <w:style w:type="character" w:customStyle="1" w:styleId="SitzungsinfoFett">
    <w:name w:val="Sitzungsinfo Fett"/>
    <w:basedOn w:val="Absatz-Standardschriftart"/>
    <w:semiHidden/>
    <w:rsid w:val="00C90FB0"/>
    <w:rPr>
      <w:rFonts w:ascii="Frutiger LT 45 Light" w:hAnsi="Frutiger LT 45 Light" w:cs="Times New Roman"/>
      <w:b/>
      <w:bCs/>
      <w:sz w:val="22"/>
      <w:szCs w:val="22"/>
    </w:rPr>
  </w:style>
  <w:style w:type="character" w:customStyle="1" w:styleId="UntertitelZchn">
    <w:name w:val="Untertitel Zchn"/>
    <w:basedOn w:val="Absatz-Standardschriftart"/>
    <w:link w:val="Untertitel"/>
    <w:semiHidden/>
    <w:locked/>
    <w:rsid w:val="00175CD8"/>
    <w:rPr>
      <w:rFonts w:ascii="Frutiger LT 45 Light" w:hAnsi="Frutiger LT 45 Light" w:cs="Arial"/>
      <w:b/>
      <w:sz w:val="28"/>
      <w:szCs w:val="24"/>
      <w:lang w:eastAsia="de-DE"/>
    </w:rPr>
  </w:style>
  <w:style w:type="character" w:customStyle="1" w:styleId="TitelZchn">
    <w:name w:val="Titel Zchn"/>
    <w:basedOn w:val="Absatz-Standardschriftart"/>
    <w:link w:val="Titel"/>
    <w:locked/>
    <w:rsid w:val="00080521"/>
    <w:rPr>
      <w:rFonts w:ascii="Frutiger LT 45 Light" w:hAnsi="Frutiger LT 45 Light" w:cs="Arial"/>
      <w:b/>
      <w:bCs/>
      <w:kern w:val="28"/>
      <w:sz w:val="40"/>
      <w:szCs w:val="32"/>
      <w:lang w:eastAsia="de-DE"/>
    </w:rPr>
  </w:style>
  <w:style w:type="paragraph" w:customStyle="1" w:styleId="WW-Blocktext">
    <w:name w:val="WW-Blocktext"/>
    <w:basedOn w:val="Standard"/>
    <w:semiHidden/>
    <w:rsid w:val="00C90FB0"/>
    <w:pPr>
      <w:tabs>
        <w:tab w:val="left" w:pos="567"/>
        <w:tab w:val="left" w:pos="8222"/>
      </w:tabs>
      <w:suppressAutoHyphens/>
      <w:spacing w:before="0" w:after="0"/>
      <w:ind w:right="1701"/>
    </w:pPr>
    <w:rPr>
      <w:rFonts w:ascii="Frutiger 45 Light" w:hAnsi="Frutiger 45 Light"/>
      <w:b/>
      <w:szCs w:val="20"/>
      <w:lang w:eastAsia="ar-SA"/>
    </w:rPr>
  </w:style>
  <w:style w:type="paragraph" w:customStyle="1" w:styleId="Titel10">
    <w:name w:val="Titel1"/>
    <w:basedOn w:val="Titel1"/>
    <w:qFormat/>
    <w:rsid w:val="00080521"/>
    <w:pPr>
      <w:ind w:right="-284"/>
    </w:pPr>
    <w:rPr>
      <w:b/>
      <w:sz w:val="28"/>
      <w:szCs w:val="40"/>
    </w:rPr>
  </w:style>
  <w:style w:type="paragraph" w:customStyle="1" w:styleId="Auftraggeber">
    <w:name w:val="Auftraggeber"/>
    <w:basedOn w:val="Standard"/>
    <w:semiHidden/>
    <w:qFormat/>
    <w:rsid w:val="001B42D7"/>
    <w:pPr>
      <w:ind w:right="-284"/>
      <w:jc w:val="left"/>
    </w:pPr>
    <w:rPr>
      <w:sz w:val="28"/>
      <w:szCs w:val="28"/>
    </w:rPr>
  </w:style>
  <w:style w:type="paragraph" w:customStyle="1" w:styleId="Auftraggeber1">
    <w:name w:val="Auftraggeber1"/>
    <w:basedOn w:val="Titel1"/>
    <w:semiHidden/>
    <w:qFormat/>
    <w:rsid w:val="001B42D7"/>
    <w:pPr>
      <w:spacing w:before="3600" w:after="120"/>
      <w:ind w:right="-284"/>
    </w:pPr>
    <w:rPr>
      <w:noProof/>
      <w:sz w:val="28"/>
      <w:szCs w:val="28"/>
    </w:rPr>
  </w:style>
  <w:style w:type="paragraph" w:customStyle="1" w:styleId="Dokumentart">
    <w:name w:val="Dokumentart"/>
    <w:basedOn w:val="Titel1"/>
    <w:semiHidden/>
    <w:qFormat/>
    <w:rsid w:val="001B42D7"/>
    <w:pPr>
      <w:spacing w:before="600"/>
      <w:ind w:right="-284"/>
    </w:pPr>
    <w:rPr>
      <w:b/>
      <w:sz w:val="40"/>
      <w:szCs w:val="40"/>
    </w:rPr>
  </w:style>
  <w:style w:type="paragraph" w:customStyle="1" w:styleId="Titel30">
    <w:name w:val="Titel3"/>
    <w:basedOn w:val="Titel3"/>
    <w:rsid w:val="00BA669B"/>
    <w:pPr>
      <w:spacing w:before="360"/>
    </w:pPr>
    <w:rPr>
      <w:b/>
      <w:sz w:val="24"/>
      <w:szCs w:val="24"/>
    </w:rPr>
  </w:style>
  <w:style w:type="paragraph" w:customStyle="1" w:styleId="Schluss">
    <w:name w:val="Schluss"/>
    <w:basedOn w:val="Standard"/>
    <w:qFormat/>
    <w:rsid w:val="00DB0374"/>
    <w:pPr>
      <w:tabs>
        <w:tab w:val="left" w:pos="4905"/>
      </w:tabs>
    </w:pPr>
  </w:style>
  <w:style w:type="paragraph" w:customStyle="1" w:styleId="Standard1">
    <w:name w:val="Standard 1"/>
    <w:basedOn w:val="Standard"/>
    <w:semiHidden/>
    <w:rsid w:val="004F59F2"/>
    <w:pPr>
      <w:tabs>
        <w:tab w:val="right" w:pos="9070"/>
      </w:tabs>
      <w:spacing w:before="0" w:after="0"/>
      <w:ind w:left="709"/>
    </w:pPr>
    <w:rPr>
      <w:rFonts w:ascii="Arial" w:hAnsi="Arial" w:cs="Arial"/>
      <w:sz w:val="22"/>
      <w:szCs w:val="20"/>
    </w:rPr>
  </w:style>
  <w:style w:type="table" w:customStyle="1" w:styleId="HelleSchattierung-Akzent11">
    <w:name w:val="Helle Schattierung - Akzent 11"/>
    <w:basedOn w:val="NormaleTabelle"/>
    <w:uiPriority w:val="60"/>
    <w:rsid w:val="004F59F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Akzent1">
    <w:name w:val="Colorful Grid Accent 1"/>
    <w:basedOn w:val="NormaleTabelle"/>
    <w:uiPriority w:val="73"/>
    <w:rsid w:val="004F59F2"/>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enabsatz">
    <w:name w:val="List Paragraph"/>
    <w:basedOn w:val="Standard"/>
    <w:uiPriority w:val="34"/>
    <w:semiHidden/>
    <w:rsid w:val="00751455"/>
    <w:pPr>
      <w:tabs>
        <w:tab w:val="left" w:pos="425"/>
      </w:tabs>
      <w:ind w:left="1281" w:hanging="357"/>
      <w:contextualSpacing/>
    </w:pPr>
  </w:style>
  <w:style w:type="paragraph" w:customStyle="1" w:styleId="test">
    <w:name w:val="test"/>
    <w:basedOn w:val="Kopfzeile"/>
    <w:link w:val="testZchn"/>
    <w:semiHidden/>
    <w:qFormat/>
    <w:rsid w:val="00453718"/>
    <w:pPr>
      <w:pBdr>
        <w:bottom w:val="single" w:sz="2" w:space="1" w:color="auto"/>
      </w:pBdr>
      <w:tabs>
        <w:tab w:val="clear" w:pos="9072"/>
        <w:tab w:val="right" w:pos="8789"/>
      </w:tabs>
    </w:pPr>
    <w:rPr>
      <w:szCs w:val="20"/>
    </w:rPr>
  </w:style>
  <w:style w:type="character" w:customStyle="1" w:styleId="testZchn">
    <w:name w:val="test Zchn"/>
    <w:basedOn w:val="KopfzeileZchn"/>
    <w:link w:val="test"/>
    <w:semiHidden/>
    <w:rsid w:val="00175CD8"/>
    <w:rPr>
      <w:rFonts w:ascii="Frutiger LT 45 Light" w:hAnsi="Frutiger LT 45 Light"/>
      <w:sz w:val="22"/>
      <w:szCs w:val="22"/>
      <w:lang w:val="de-CH" w:eastAsia="de-DE" w:bidi="ar-SA"/>
    </w:rPr>
  </w:style>
  <w:style w:type="paragraph" w:customStyle="1" w:styleId="Berichtinfo2">
    <w:name w:val="Berichtinfo 2"/>
    <w:basedOn w:val="Berichtinfo"/>
    <w:qFormat/>
    <w:rsid w:val="00676CFD"/>
    <w:pPr>
      <w:jc w:val="left"/>
    </w:pPr>
    <w:rPr>
      <w:rFonts w:cs="Arial"/>
      <w:b w:val="0"/>
      <w:sz w:val="18"/>
      <w:szCs w:val="18"/>
    </w:rPr>
  </w:style>
  <w:style w:type="paragraph" w:customStyle="1" w:styleId="Berichtinfo1">
    <w:name w:val="Berichtinfo 1"/>
    <w:basedOn w:val="Berichtinfo"/>
    <w:qFormat/>
    <w:rsid w:val="00676CFD"/>
    <w:pPr>
      <w:jc w:val="left"/>
    </w:pPr>
    <w:rPr>
      <w:rFonts w:cs="Arial"/>
      <w:b w:val="0"/>
      <w:szCs w:val="20"/>
    </w:rPr>
  </w:style>
  <w:style w:type="paragraph" w:customStyle="1" w:styleId="Titel4">
    <w:name w:val="Titel4"/>
    <w:basedOn w:val="Titel30"/>
    <w:qFormat/>
    <w:rsid w:val="00323894"/>
    <w:pPr>
      <w:ind w:left="851"/>
    </w:pPr>
    <w:rPr>
      <w:sz w:val="20"/>
      <w:szCs w:val="20"/>
    </w:rPr>
  </w:style>
  <w:style w:type="paragraph" w:customStyle="1" w:styleId="Fliesstext">
    <w:name w:val="Fliesstext"/>
    <w:basedOn w:val="Standard"/>
    <w:link w:val="FliesstextZchn"/>
    <w:qFormat/>
    <w:rsid w:val="00A23C4E"/>
    <w:pPr>
      <w:spacing w:before="0" w:after="120" w:line="320" w:lineRule="atLeast"/>
    </w:pPr>
    <w:rPr>
      <w:rFonts w:cs="Arial"/>
    </w:rPr>
  </w:style>
  <w:style w:type="paragraph" w:customStyle="1" w:styleId="TabellenStandard">
    <w:name w:val="Tabellen Standard"/>
    <w:basedOn w:val="Standard"/>
    <w:qFormat/>
    <w:rsid w:val="006D61D1"/>
    <w:pPr>
      <w:spacing w:before="120" w:after="120"/>
      <w:jc w:val="left"/>
    </w:pPr>
    <w:rPr>
      <w:rFonts w:cs="Arial"/>
      <w:lang w:val="en-US"/>
    </w:rPr>
  </w:style>
  <w:style w:type="paragraph" w:customStyle="1" w:styleId="Marginaliefett">
    <w:name w:val="Marginalie fett"/>
    <w:link w:val="MarginaliefettZchn"/>
    <w:rsid w:val="00970871"/>
    <w:pPr>
      <w:framePr w:w="2268" w:hSpace="284" w:wrap="around" w:vAnchor="text" w:hAnchor="page" w:y="1"/>
      <w:tabs>
        <w:tab w:val="num" w:pos="0"/>
      </w:tabs>
      <w:spacing w:before="120"/>
    </w:pPr>
    <w:rPr>
      <w:rFonts w:cs="Arial"/>
      <w:b/>
      <w:sz w:val="16"/>
      <w:lang w:val="de-DE" w:eastAsia="de-DE"/>
    </w:rPr>
  </w:style>
  <w:style w:type="paragraph" w:customStyle="1" w:styleId="Auflistung-Symbol">
    <w:name w:val="Auflistung - Symbol"/>
    <w:basedOn w:val="Fliesstext"/>
    <w:link w:val="Auflistung-SymbolZchn"/>
    <w:qFormat/>
    <w:rsid w:val="00C51A9A"/>
    <w:pPr>
      <w:numPr>
        <w:numId w:val="5"/>
      </w:numPr>
    </w:pPr>
  </w:style>
  <w:style w:type="character" w:customStyle="1" w:styleId="FliesstextZchn">
    <w:name w:val="Fliesstext Zchn"/>
    <w:basedOn w:val="Absatz-Standardschriftart"/>
    <w:link w:val="Fliesstext"/>
    <w:rsid w:val="00A23C4E"/>
    <w:rPr>
      <w:rFonts w:cs="Arial"/>
    </w:rPr>
  </w:style>
  <w:style w:type="character" w:customStyle="1" w:styleId="Auflistung-SymbolZchn">
    <w:name w:val="Auflistung - Symbol Zchn"/>
    <w:basedOn w:val="FliesstextZchn"/>
    <w:link w:val="Auflistung-Symbol"/>
    <w:rsid w:val="00C51A9A"/>
    <w:rPr>
      <w:rFonts w:cs="Arial"/>
    </w:rPr>
  </w:style>
  <w:style w:type="paragraph" w:customStyle="1" w:styleId="Kopfleiste">
    <w:name w:val="Kopfleiste"/>
    <w:basedOn w:val="test"/>
    <w:link w:val="KopfleisteZchn"/>
    <w:autoRedefine/>
    <w:qFormat/>
    <w:rsid w:val="003B08EA"/>
    <w:pPr>
      <w:pBdr>
        <w:bottom w:val="none" w:sz="0" w:space="0" w:color="auto"/>
      </w:pBdr>
      <w:tabs>
        <w:tab w:val="clear" w:pos="4536"/>
        <w:tab w:val="clear" w:pos="8789"/>
        <w:tab w:val="right" w:pos="7767"/>
      </w:tabs>
      <w:spacing w:line="320" w:lineRule="exact"/>
      <w:ind w:hanging="851"/>
      <w:jc w:val="left"/>
    </w:pPr>
    <w:rPr>
      <w:rFonts w:cs="Arial"/>
    </w:rPr>
  </w:style>
  <w:style w:type="character" w:customStyle="1" w:styleId="KopfleisteZchn">
    <w:name w:val="Kopfleiste Zchn"/>
    <w:basedOn w:val="testZchn"/>
    <w:link w:val="Kopfleiste"/>
    <w:rsid w:val="003B08EA"/>
    <w:rPr>
      <w:rFonts w:ascii="Frutiger LT 45 Light" w:hAnsi="Frutiger LT 45 Light" w:cs="Arial"/>
      <w:sz w:val="22"/>
      <w:szCs w:val="22"/>
      <w:lang w:val="de-CH" w:eastAsia="de-DE" w:bidi="ar-SA"/>
    </w:rPr>
  </w:style>
  <w:style w:type="paragraph" w:customStyle="1" w:styleId="Fussleiste">
    <w:name w:val="Fussleiste"/>
    <w:basedOn w:val="Fuzeile"/>
    <w:link w:val="FussleisteZchn"/>
    <w:autoRedefine/>
    <w:qFormat/>
    <w:rsid w:val="00C20519"/>
    <w:pPr>
      <w:tabs>
        <w:tab w:val="clear" w:pos="4536"/>
        <w:tab w:val="clear" w:pos="9072"/>
        <w:tab w:val="center" w:pos="5812"/>
        <w:tab w:val="right" w:pos="8789"/>
      </w:tabs>
      <w:ind w:left="-851"/>
    </w:pPr>
    <w:rPr>
      <w:rFonts w:cs="Arial"/>
      <w:szCs w:val="20"/>
    </w:rPr>
  </w:style>
  <w:style w:type="character" w:customStyle="1" w:styleId="FussleisteZchn">
    <w:name w:val="Fussleiste Zchn"/>
    <w:basedOn w:val="FuzeileZchn"/>
    <w:link w:val="Fussleiste"/>
    <w:rsid w:val="00C20519"/>
    <w:rPr>
      <w:rFonts w:ascii="Frutiger LT 45 Light" w:hAnsi="Frutiger LT 45 Light" w:cs="Arial"/>
      <w:sz w:val="22"/>
      <w:szCs w:val="22"/>
      <w:lang w:val="de-CH" w:eastAsia="de-DE" w:bidi="ar-SA"/>
    </w:rPr>
  </w:style>
  <w:style w:type="paragraph" w:customStyle="1" w:styleId="Auflistung-Zahl">
    <w:name w:val="Auflistung - Zahl"/>
    <w:basedOn w:val="Fliesstext"/>
    <w:link w:val="Auflistung-ZahlZchn"/>
    <w:qFormat/>
    <w:rsid w:val="00B01292"/>
    <w:pPr>
      <w:numPr>
        <w:numId w:val="6"/>
      </w:numPr>
      <w:ind w:left="357" w:hanging="357"/>
    </w:pPr>
  </w:style>
  <w:style w:type="character" w:customStyle="1" w:styleId="Auflistung-ZahlZchn">
    <w:name w:val="Auflistung - Zahl Zchn"/>
    <w:basedOn w:val="Auflistung-SymbolZchn"/>
    <w:link w:val="Auflistung-Zahl"/>
    <w:rsid w:val="00B01292"/>
    <w:rPr>
      <w:rFonts w:cs="Arial"/>
    </w:rPr>
  </w:style>
  <w:style w:type="paragraph" w:customStyle="1" w:styleId="Auflistung-Buchstabe">
    <w:name w:val="Auflistung - Buchstabe"/>
    <w:basedOn w:val="Fliesstext"/>
    <w:link w:val="Auflistung-BuchstabeZchn"/>
    <w:qFormat/>
    <w:rsid w:val="00C51A9A"/>
    <w:pPr>
      <w:numPr>
        <w:numId w:val="7"/>
      </w:numPr>
      <w:ind w:left="357" w:hanging="357"/>
    </w:pPr>
  </w:style>
  <w:style w:type="character" w:customStyle="1" w:styleId="Auflistung-BuchstabeZchn">
    <w:name w:val="Auflistung - Buchstabe Zchn"/>
    <w:basedOn w:val="FliesstextZchn"/>
    <w:link w:val="Auflistung-Buchstabe"/>
    <w:rsid w:val="00C51A9A"/>
    <w:rPr>
      <w:rFonts w:cs="Arial"/>
    </w:rPr>
  </w:style>
  <w:style w:type="paragraph" w:customStyle="1" w:styleId="Anhang">
    <w:name w:val="Anhang"/>
    <w:basedOn w:val="Fliesstext"/>
    <w:link w:val="AnhangZchn"/>
    <w:qFormat/>
    <w:rsid w:val="000B668D"/>
    <w:pPr>
      <w:numPr>
        <w:numId w:val="8"/>
      </w:numPr>
    </w:pPr>
    <w:rPr>
      <w:b/>
      <w:sz w:val="24"/>
      <w:szCs w:val="24"/>
    </w:rPr>
  </w:style>
  <w:style w:type="character" w:customStyle="1" w:styleId="AnhangZchn">
    <w:name w:val="Anhang Zchn"/>
    <w:basedOn w:val="FliesstextZchn"/>
    <w:link w:val="Anhang"/>
    <w:rsid w:val="000B668D"/>
    <w:rPr>
      <w:rFonts w:cs="Arial"/>
      <w:b/>
      <w:sz w:val="24"/>
      <w:szCs w:val="24"/>
    </w:rPr>
  </w:style>
  <w:style w:type="paragraph" w:customStyle="1" w:styleId="Berichtinfo3">
    <w:name w:val="Berichtinfo 3"/>
    <w:basedOn w:val="Berichtinfo2"/>
    <w:qFormat/>
    <w:rsid w:val="00B531D8"/>
    <w:rPr>
      <w:b/>
      <w:sz w:val="16"/>
    </w:rPr>
  </w:style>
  <w:style w:type="character" w:styleId="Platzhaltertext">
    <w:name w:val="Placeholder Text"/>
    <w:basedOn w:val="Absatz-Standardschriftart"/>
    <w:uiPriority w:val="99"/>
    <w:semiHidden/>
    <w:rsid w:val="00DB4845"/>
    <w:rPr>
      <w:color w:val="808080"/>
    </w:rPr>
  </w:style>
  <w:style w:type="character" w:customStyle="1" w:styleId="rgilmn">
    <w:name w:val="rg_ilmn"/>
    <w:basedOn w:val="Absatz-Standardschriftart"/>
    <w:rsid w:val="004C11F1"/>
  </w:style>
  <w:style w:type="paragraph" w:customStyle="1" w:styleId="Marginaliednn">
    <w:name w:val="Marginalie dünn"/>
    <w:basedOn w:val="Marginaliefett"/>
    <w:link w:val="MarginaliednnZchn"/>
    <w:rsid w:val="00D818DB"/>
    <w:pPr>
      <w:framePr w:wrap="around"/>
    </w:pPr>
    <w:rPr>
      <w:b w:val="0"/>
    </w:rPr>
  </w:style>
  <w:style w:type="character" w:customStyle="1" w:styleId="MarginaliefettZchn">
    <w:name w:val="Marginalie fett Zchn"/>
    <w:basedOn w:val="Absatz-Standardschriftart"/>
    <w:link w:val="Marginaliefett"/>
    <w:rsid w:val="00D818DB"/>
    <w:rPr>
      <w:rFonts w:ascii="Frutiger LT 45 Light" w:hAnsi="Frutiger LT 45 Light" w:cs="Arial"/>
      <w:b/>
      <w:sz w:val="16"/>
      <w:szCs w:val="22"/>
      <w:lang w:val="de-DE" w:eastAsia="de-DE"/>
    </w:rPr>
  </w:style>
  <w:style w:type="character" w:customStyle="1" w:styleId="MarginaliednnZchn">
    <w:name w:val="Marginalie dünn Zchn"/>
    <w:basedOn w:val="MarginaliefettZchn"/>
    <w:link w:val="Marginaliednn"/>
    <w:rsid w:val="00D818DB"/>
    <w:rPr>
      <w:rFonts w:ascii="Frutiger LT 45 Light" w:hAnsi="Frutiger LT 45 Light" w:cs="Arial"/>
      <w:b/>
      <w:sz w:val="16"/>
      <w:szCs w:val="22"/>
      <w:lang w:val="de-DE" w:eastAsia="de-DE"/>
    </w:rPr>
  </w:style>
  <w:style w:type="paragraph" w:customStyle="1" w:styleId="BeschriftungGrafik">
    <w:name w:val="Beschriftung Grafik"/>
    <w:basedOn w:val="Beschriftung"/>
    <w:link w:val="BeschriftungGrafikZchn"/>
    <w:autoRedefine/>
    <w:qFormat/>
    <w:rsid w:val="001C5688"/>
    <w:pPr>
      <w:ind w:left="1191" w:hanging="1191"/>
      <w:jc w:val="both"/>
    </w:pPr>
  </w:style>
  <w:style w:type="character" w:customStyle="1" w:styleId="BeschriftungZchn">
    <w:name w:val="Beschriftung Zchn"/>
    <w:basedOn w:val="Absatz-Standardschriftart"/>
    <w:link w:val="Beschriftung"/>
    <w:rsid w:val="000A1D7D"/>
    <w:rPr>
      <w:rFonts w:ascii="Frutiger LT 45 Light" w:hAnsi="Frutiger LT 45 Light"/>
      <w:bCs/>
      <w:i/>
      <w:sz w:val="18"/>
      <w:lang w:eastAsia="de-DE"/>
    </w:rPr>
  </w:style>
  <w:style w:type="character" w:customStyle="1" w:styleId="BeschriftungGrafikZchn">
    <w:name w:val="Beschriftung Grafik Zchn"/>
    <w:basedOn w:val="BeschriftungZchn"/>
    <w:link w:val="BeschriftungGrafik"/>
    <w:rsid w:val="001C5688"/>
    <w:rPr>
      <w:rFonts w:ascii="Frutiger LT 45 Light" w:hAnsi="Frutiger LT 45 Light"/>
      <w:bCs/>
      <w:i/>
      <w:sz w:val="18"/>
      <w:lang w:eastAsia="de-DE"/>
    </w:rPr>
  </w:style>
  <w:style w:type="paragraph" w:styleId="berarbeitung">
    <w:name w:val="Revision"/>
    <w:hidden/>
    <w:uiPriority w:val="99"/>
    <w:semiHidden/>
    <w:rsid w:val="00841F51"/>
    <w:rPr>
      <w:lang w:eastAsia="de-DE"/>
    </w:rPr>
  </w:style>
  <w:style w:type="paragraph" w:customStyle="1" w:styleId="Formatvorlage1">
    <w:name w:val="Formatvorlage1"/>
    <w:basedOn w:val="Abbildungsverzeichnis"/>
    <w:link w:val="Formatvorlage1Zchn"/>
    <w:qFormat/>
    <w:rsid w:val="004F29A1"/>
  </w:style>
  <w:style w:type="character" w:customStyle="1" w:styleId="AbbildungsverzeichnisZchn">
    <w:name w:val="Abbildungsverzeichnis Zchn"/>
    <w:basedOn w:val="Absatz-Standardschriftart"/>
    <w:link w:val="Abbildungsverzeichnis"/>
    <w:uiPriority w:val="99"/>
    <w:rsid w:val="004A243B"/>
    <w:rPr>
      <w:rFonts w:cs="Arial"/>
      <w:noProof/>
    </w:rPr>
  </w:style>
  <w:style w:type="character" w:customStyle="1" w:styleId="Formatvorlage1Zchn">
    <w:name w:val="Formatvorlage1 Zchn"/>
    <w:basedOn w:val="AbbildungsverzeichnisZchn"/>
    <w:link w:val="Formatvorlage1"/>
    <w:rsid w:val="004F29A1"/>
    <w:rPr>
      <w:rFonts w:ascii="Frutiger LT 45 Light" w:hAnsi="Frutiger LT 45 Light" w:cs="Arial"/>
      <w:noProof/>
      <w:szCs w:val="22"/>
      <w:lang w:eastAsia="de-DE"/>
    </w:rPr>
  </w:style>
  <w:style w:type="paragraph" w:customStyle="1" w:styleId="Aufzhlung2">
    <w:name w:val="Aufzählung2"/>
    <w:basedOn w:val="Aufzhlung"/>
    <w:uiPriority w:val="99"/>
    <w:qFormat/>
    <w:rsid w:val="00EE1067"/>
    <w:pPr>
      <w:numPr>
        <w:numId w:val="11"/>
      </w:numPr>
      <w:spacing w:before="20" w:after="30" w:line="264" w:lineRule="auto"/>
      <w:ind w:left="624" w:hanging="227"/>
      <w:jc w:val="left"/>
    </w:pPr>
    <w:rPr>
      <w:rFonts w:ascii="Verdana" w:hAnsi="Verdana" w:cs="Arial"/>
      <w:sz w:val="21"/>
      <w:szCs w:val="16"/>
    </w:rPr>
  </w:style>
  <w:style w:type="paragraph" w:customStyle="1" w:styleId="Standardfett">
    <w:name w:val="Standard fett"/>
    <w:basedOn w:val="Standard"/>
    <w:qFormat/>
    <w:rsid w:val="00EE1067"/>
    <w:pPr>
      <w:spacing w:before="0" w:after="0" w:line="260" w:lineRule="atLeast"/>
      <w:jc w:val="left"/>
    </w:pPr>
    <w:rPr>
      <w:rFonts w:ascii="Arial" w:hAnsi="Arial" w:cs="Arial"/>
      <w:b/>
      <w:szCs w:val="16"/>
    </w:rPr>
  </w:style>
  <w:style w:type="character" w:customStyle="1" w:styleId="KommentartextZchn">
    <w:name w:val="Kommentartext Zchn"/>
    <w:basedOn w:val="Absatz-Standardschriftart"/>
    <w:link w:val="Kommentartext"/>
    <w:uiPriority w:val="99"/>
    <w:rsid w:val="00EE1067"/>
    <w:rPr>
      <w:szCs w:val="20"/>
    </w:rPr>
  </w:style>
  <w:style w:type="paragraph" w:customStyle="1" w:styleId="Default">
    <w:name w:val="Default"/>
    <w:rsid w:val="00A022B5"/>
    <w:pPr>
      <w:autoSpaceDE w:val="0"/>
      <w:autoSpaceDN w:val="0"/>
      <w:adjustRightInd w:val="0"/>
    </w:pPr>
    <w:rPr>
      <w:rFonts w:ascii="Verdana" w:hAnsi="Verdana" w:cs="Verdan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4967593">
      <w:bodyDiv w:val="1"/>
      <w:marLeft w:val="0"/>
      <w:marRight w:val="0"/>
      <w:marTop w:val="0"/>
      <w:marBottom w:val="0"/>
      <w:divBdr>
        <w:top w:val="none" w:sz="0" w:space="0" w:color="auto"/>
        <w:left w:val="none" w:sz="0" w:space="0" w:color="auto"/>
        <w:bottom w:val="none" w:sz="0" w:space="0" w:color="auto"/>
        <w:right w:val="none" w:sz="0" w:space="0" w:color="auto"/>
      </w:divBdr>
    </w:div>
    <w:div w:id="2015496553">
      <w:bodyDiv w:val="1"/>
      <w:marLeft w:val="0"/>
      <w:marRight w:val="0"/>
      <w:marTop w:val="0"/>
      <w:marBottom w:val="0"/>
      <w:divBdr>
        <w:top w:val="none" w:sz="0" w:space="0" w:color="auto"/>
        <w:left w:val="none" w:sz="0" w:space="0" w:color="auto"/>
        <w:bottom w:val="none" w:sz="0" w:space="0" w:color="auto"/>
        <w:right w:val="none" w:sz="0" w:space="0" w:color="auto"/>
      </w:divBdr>
    </w:div>
    <w:div w:id="2084208093">
      <w:bodyDiv w:val="1"/>
      <w:marLeft w:val="0"/>
      <w:marRight w:val="0"/>
      <w:marTop w:val="0"/>
      <w:marBottom w:val="0"/>
      <w:divBdr>
        <w:top w:val="none" w:sz="0" w:space="0" w:color="auto"/>
        <w:left w:val="none" w:sz="0" w:space="0" w:color="auto"/>
        <w:bottom w:val="none" w:sz="0" w:space="0" w:color="auto"/>
        <w:right w:val="none" w:sz="0" w:space="0" w:color="auto"/>
      </w:divBdr>
      <w:divsChild>
        <w:div w:id="1813331008">
          <w:marLeft w:val="0"/>
          <w:marRight w:val="0"/>
          <w:marTop w:val="0"/>
          <w:marBottom w:val="0"/>
          <w:divBdr>
            <w:top w:val="none" w:sz="0" w:space="0" w:color="auto"/>
            <w:left w:val="none" w:sz="0" w:space="0" w:color="auto"/>
            <w:bottom w:val="none" w:sz="0" w:space="0" w:color="auto"/>
            <w:right w:val="none" w:sz="0" w:space="0" w:color="auto"/>
          </w:divBdr>
          <w:divsChild>
            <w:div w:id="205634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header" Target="header2.xml"/><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13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K:\Vorlagen\DOT\BSB%20+%20Partner\Biberist\Bericht%20Norm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585667C1E1145FF962F487E57D1A237"/>
        <w:category>
          <w:name w:val="Allgemein"/>
          <w:gallery w:val="placeholder"/>
        </w:category>
        <w:types>
          <w:type w:val="bbPlcHdr"/>
        </w:types>
        <w:behaviors>
          <w:behavior w:val="content"/>
        </w:behaviors>
        <w:guid w:val="{901044F6-E2FC-4E8F-8662-8A16EFAFB869}"/>
      </w:docPartPr>
      <w:docPartBody>
        <w:p w:rsidR="009B2E4E" w:rsidRDefault="009B2E4E">
          <w:pPr>
            <w:pStyle w:val="7585667C1E1145FF962F487E57D1A237"/>
          </w:pPr>
          <w:r w:rsidRPr="00B36EDA">
            <w:rPr>
              <w:rStyle w:val="Platzhaltertext"/>
            </w:rPr>
            <w:t>[Kommentare]</w:t>
          </w:r>
        </w:p>
      </w:docPartBody>
    </w:docPart>
    <w:docPart>
      <w:docPartPr>
        <w:name w:val="ADF6148A546645C7AF7307D0D76CB51B"/>
        <w:category>
          <w:name w:val="Allgemein"/>
          <w:gallery w:val="placeholder"/>
        </w:category>
        <w:types>
          <w:type w:val="bbPlcHdr"/>
        </w:types>
        <w:behaviors>
          <w:behavior w:val="content"/>
        </w:behaviors>
        <w:guid w:val="{698B85AC-041D-4592-8F79-2F4D876A1AB5}"/>
      </w:docPartPr>
      <w:docPartBody>
        <w:p w:rsidR="009B2E4E" w:rsidRDefault="009B2E4E">
          <w:pPr>
            <w:pStyle w:val="ADF6148A546645C7AF7307D0D76CB51B"/>
          </w:pPr>
          <w:r w:rsidRPr="00B36EDA">
            <w:rPr>
              <w:rStyle w:val="Platzhaltertext"/>
            </w:rPr>
            <w:t>[Titel]</w:t>
          </w:r>
        </w:p>
      </w:docPartBody>
    </w:docPart>
    <w:docPart>
      <w:docPartPr>
        <w:name w:val="ED6BB45BCC9E44D391D5ED2BA7FE734B"/>
        <w:category>
          <w:name w:val="Allgemein"/>
          <w:gallery w:val="placeholder"/>
        </w:category>
        <w:types>
          <w:type w:val="bbPlcHdr"/>
        </w:types>
        <w:behaviors>
          <w:behavior w:val="content"/>
        </w:behaviors>
        <w:guid w:val="{496B2B90-5DA0-46DD-866E-36BD33C58E88}"/>
      </w:docPartPr>
      <w:docPartBody>
        <w:p w:rsidR="009B2E4E" w:rsidRDefault="009B2E4E">
          <w:pPr>
            <w:pStyle w:val="ED6BB45BCC9E44D391D5ED2BA7FE734B"/>
          </w:pPr>
          <w:r w:rsidRPr="00104F82">
            <w:rPr>
              <w:rStyle w:val="Platzhaltertext"/>
            </w:rPr>
            <w:t>Klicken oder tippen Sie, um ein Datum einzugeben.</w:t>
          </w:r>
        </w:p>
      </w:docPartBody>
    </w:docPart>
    <w:docPart>
      <w:docPartPr>
        <w:name w:val="D9276FB95CB844C29281C858C2D0AA3E"/>
        <w:category>
          <w:name w:val="Allgemein"/>
          <w:gallery w:val="placeholder"/>
        </w:category>
        <w:types>
          <w:type w:val="bbPlcHdr"/>
        </w:types>
        <w:behaviors>
          <w:behavior w:val="content"/>
        </w:behaviors>
        <w:guid w:val="{C1CD3F54-A30B-472A-87AE-91147BA61C15}"/>
      </w:docPartPr>
      <w:docPartBody>
        <w:p w:rsidR="009B2E4E" w:rsidRDefault="009B2E4E">
          <w:pPr>
            <w:pStyle w:val="D9276FB95CB844C29281C858C2D0AA3E"/>
          </w:pPr>
          <w:r w:rsidRPr="00104F82">
            <w:rPr>
              <w:rStyle w:val="Platzhaltertext"/>
            </w:rPr>
            <w:t>Wählen Sie ein Element aus.</w:t>
          </w:r>
        </w:p>
      </w:docPartBody>
    </w:docPart>
    <w:docPart>
      <w:docPartPr>
        <w:name w:val="ECC1C569CCF04995B81E9B24F40DD08C"/>
        <w:category>
          <w:name w:val="Allgemein"/>
          <w:gallery w:val="placeholder"/>
        </w:category>
        <w:types>
          <w:type w:val="bbPlcHdr"/>
        </w:types>
        <w:behaviors>
          <w:behavior w:val="content"/>
        </w:behaviors>
        <w:guid w:val="{DF2298AC-3914-4BF2-A60C-F02AEE3FCE93}"/>
      </w:docPartPr>
      <w:docPartBody>
        <w:p w:rsidR="009B2E4E" w:rsidRDefault="009B2E4E">
          <w:pPr>
            <w:pStyle w:val="ECC1C569CCF04995B81E9B24F40DD08C"/>
          </w:pPr>
          <w:r w:rsidRPr="00BE6245">
            <w:rPr>
              <w:rStyle w:val="Platzhaltertext"/>
            </w:rPr>
            <w:t>[Titel]</w:t>
          </w:r>
        </w:p>
      </w:docPartBody>
    </w:docPart>
    <w:docPart>
      <w:docPartPr>
        <w:name w:val="A30AFE9020DE43E7BA9691F2FECDB983"/>
        <w:category>
          <w:name w:val="Allgemein"/>
          <w:gallery w:val="placeholder"/>
        </w:category>
        <w:types>
          <w:type w:val="bbPlcHdr"/>
        </w:types>
        <w:behaviors>
          <w:behavior w:val="content"/>
        </w:behaviors>
        <w:guid w:val="{ABCCEED7-2225-4DF0-9CEE-A6A16FC4E442}"/>
      </w:docPartPr>
      <w:docPartBody>
        <w:p w:rsidR="009B2E4E" w:rsidRDefault="009B2E4E">
          <w:pPr>
            <w:pStyle w:val="A30AFE9020DE43E7BA9691F2FECDB983"/>
          </w:pPr>
          <w:r w:rsidRPr="002A283E">
            <w:rPr>
              <w:rStyle w:val="Platzhaltertext"/>
            </w:rPr>
            <w:t>[Status]</w:t>
          </w:r>
        </w:p>
      </w:docPartBody>
    </w:docPart>
    <w:docPart>
      <w:docPartPr>
        <w:name w:val="CB05BBC288B645F1A8CA94DEA25DE897"/>
        <w:category>
          <w:name w:val="Allgemein"/>
          <w:gallery w:val="placeholder"/>
        </w:category>
        <w:types>
          <w:type w:val="bbPlcHdr"/>
        </w:types>
        <w:behaviors>
          <w:behavior w:val="content"/>
        </w:behaviors>
        <w:guid w:val="{9C74EC4D-F7AF-4C53-8F1F-4D47F2470D39}"/>
      </w:docPartPr>
      <w:docPartBody>
        <w:p w:rsidR="00000000" w:rsidRDefault="00983D68" w:rsidP="00983D68">
          <w:pPr>
            <w:pStyle w:val="CB05BBC288B645F1A8CA94DEA25DE897"/>
          </w:pPr>
          <w:r w:rsidRPr="00B36EDA">
            <w:rPr>
              <w:rStyle w:val="Platzhaltertext"/>
            </w:rPr>
            <w:t>[Kommentare]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utiger LT 45 Light">
    <w:panose1 w:val="020B0402020204020204"/>
    <w:charset w:val="00"/>
    <w:family w:val="swiss"/>
    <w:pitch w:val="variable"/>
    <w:sig w:usb0="A00000AF" w:usb1="5000204A" w:usb2="00000000" w:usb3="00000000" w:csb0="0000009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Frutiger 45 Light">
    <w:altName w:val="Arial"/>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E4E"/>
    <w:rsid w:val="000054A9"/>
    <w:rsid w:val="00022CBF"/>
    <w:rsid w:val="00120671"/>
    <w:rsid w:val="001415F6"/>
    <w:rsid w:val="00161A6F"/>
    <w:rsid w:val="0017263B"/>
    <w:rsid w:val="00173EFD"/>
    <w:rsid w:val="001A607D"/>
    <w:rsid w:val="001D3896"/>
    <w:rsid w:val="0022555E"/>
    <w:rsid w:val="003120CF"/>
    <w:rsid w:val="00327641"/>
    <w:rsid w:val="00351DB6"/>
    <w:rsid w:val="00353B94"/>
    <w:rsid w:val="003D1DFD"/>
    <w:rsid w:val="00434A8C"/>
    <w:rsid w:val="00574D94"/>
    <w:rsid w:val="00577D20"/>
    <w:rsid w:val="005C0EFE"/>
    <w:rsid w:val="006959BE"/>
    <w:rsid w:val="006A00F5"/>
    <w:rsid w:val="006C0787"/>
    <w:rsid w:val="006F467E"/>
    <w:rsid w:val="0077445F"/>
    <w:rsid w:val="007B5601"/>
    <w:rsid w:val="007E06A8"/>
    <w:rsid w:val="008071FC"/>
    <w:rsid w:val="00852128"/>
    <w:rsid w:val="0085558D"/>
    <w:rsid w:val="00855CD8"/>
    <w:rsid w:val="008628D0"/>
    <w:rsid w:val="00871289"/>
    <w:rsid w:val="008747AE"/>
    <w:rsid w:val="00891173"/>
    <w:rsid w:val="008E69BC"/>
    <w:rsid w:val="00927131"/>
    <w:rsid w:val="009436F9"/>
    <w:rsid w:val="00983D68"/>
    <w:rsid w:val="009B2E4E"/>
    <w:rsid w:val="009F5001"/>
    <w:rsid w:val="00B1170A"/>
    <w:rsid w:val="00B14E97"/>
    <w:rsid w:val="00B65BAB"/>
    <w:rsid w:val="00B70E24"/>
    <w:rsid w:val="00B82A85"/>
    <w:rsid w:val="00BA7344"/>
    <w:rsid w:val="00BE2D50"/>
    <w:rsid w:val="00CD030B"/>
    <w:rsid w:val="00D0098C"/>
    <w:rsid w:val="00D13B1D"/>
    <w:rsid w:val="00DB3298"/>
    <w:rsid w:val="00DC371C"/>
    <w:rsid w:val="00DD17DB"/>
    <w:rsid w:val="00DF55FA"/>
    <w:rsid w:val="00E13147"/>
    <w:rsid w:val="00E73116"/>
    <w:rsid w:val="00F7255D"/>
    <w:rsid w:val="00FD29F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83D68"/>
    <w:rPr>
      <w:color w:val="808080"/>
    </w:rPr>
  </w:style>
  <w:style w:type="paragraph" w:customStyle="1" w:styleId="7585667C1E1145FF962F487E57D1A237">
    <w:name w:val="7585667C1E1145FF962F487E57D1A237"/>
  </w:style>
  <w:style w:type="paragraph" w:customStyle="1" w:styleId="ADF6148A546645C7AF7307D0D76CB51B">
    <w:name w:val="ADF6148A546645C7AF7307D0D76CB51B"/>
  </w:style>
  <w:style w:type="paragraph" w:customStyle="1" w:styleId="ED6BB45BCC9E44D391D5ED2BA7FE734B">
    <w:name w:val="ED6BB45BCC9E44D391D5ED2BA7FE734B"/>
  </w:style>
  <w:style w:type="paragraph" w:customStyle="1" w:styleId="D9276FB95CB844C29281C858C2D0AA3E">
    <w:name w:val="D9276FB95CB844C29281C858C2D0AA3E"/>
  </w:style>
  <w:style w:type="paragraph" w:customStyle="1" w:styleId="CCF406998B214C3380A736F4C71A2209">
    <w:name w:val="CCF406998B214C3380A736F4C71A2209"/>
  </w:style>
  <w:style w:type="paragraph" w:customStyle="1" w:styleId="B2555D0E629E455C88A7FFDA1536CE8C">
    <w:name w:val="B2555D0E629E455C88A7FFDA1536CE8C"/>
  </w:style>
  <w:style w:type="paragraph" w:customStyle="1" w:styleId="3D1AC6C7D6DF4B6E86FD8FF6AA417697">
    <w:name w:val="3D1AC6C7D6DF4B6E86FD8FF6AA417697"/>
  </w:style>
  <w:style w:type="paragraph" w:customStyle="1" w:styleId="C481FE1F65FF487CAEFC30766A2BB7DA">
    <w:name w:val="C481FE1F65FF487CAEFC30766A2BB7DA"/>
  </w:style>
  <w:style w:type="paragraph" w:customStyle="1" w:styleId="ECC1C569CCF04995B81E9B24F40DD08C">
    <w:name w:val="ECC1C569CCF04995B81E9B24F40DD08C"/>
  </w:style>
  <w:style w:type="paragraph" w:customStyle="1" w:styleId="A30AFE9020DE43E7BA9691F2FECDB983">
    <w:name w:val="A30AFE9020DE43E7BA9691F2FECDB983"/>
  </w:style>
  <w:style w:type="paragraph" w:customStyle="1" w:styleId="5B50BE6EC02E42E9ABD4D91F84C43B57">
    <w:name w:val="5B50BE6EC02E42E9ABD4D91F84C43B57"/>
  </w:style>
  <w:style w:type="paragraph" w:customStyle="1" w:styleId="EC3511F1F5DF477E8DB48C685D198442">
    <w:name w:val="EC3511F1F5DF477E8DB48C685D198442"/>
  </w:style>
  <w:style w:type="paragraph" w:customStyle="1" w:styleId="C0C040F6B9444BB8B6FC44EFC8DE4618">
    <w:name w:val="C0C040F6B9444BB8B6FC44EFC8DE4618"/>
  </w:style>
  <w:style w:type="paragraph" w:customStyle="1" w:styleId="355F57B78BB74442BEC0B4BE0C9CA330">
    <w:name w:val="355F57B78BB74442BEC0B4BE0C9CA330"/>
  </w:style>
  <w:style w:type="paragraph" w:customStyle="1" w:styleId="72773F5CD8BA44E5938D151DA7915F05">
    <w:name w:val="72773F5CD8BA44E5938D151DA7915F05"/>
  </w:style>
  <w:style w:type="paragraph" w:customStyle="1" w:styleId="6F9F9444497D4C5E9EFCED47BB686AD1">
    <w:name w:val="6F9F9444497D4C5E9EFCED47BB686AD1"/>
  </w:style>
  <w:style w:type="paragraph" w:customStyle="1" w:styleId="D38EFC96C1BF4CA7B9712E7D72A26B73">
    <w:name w:val="D38EFC96C1BF4CA7B9712E7D72A26B73"/>
  </w:style>
  <w:style w:type="paragraph" w:customStyle="1" w:styleId="A7F3ED179BD342A29669E11D2CF49FD7">
    <w:name w:val="A7F3ED179BD342A29669E11D2CF49FD7"/>
  </w:style>
  <w:style w:type="paragraph" w:customStyle="1" w:styleId="5A425AEC495E40F8A397143DA8D98D15">
    <w:name w:val="5A425AEC495E40F8A397143DA8D98D15"/>
    <w:rsid w:val="009B2E4E"/>
  </w:style>
  <w:style w:type="paragraph" w:customStyle="1" w:styleId="9FC6D1CD8B244032B844EC6F6514ABA3">
    <w:name w:val="9FC6D1CD8B244032B844EC6F6514ABA3"/>
    <w:rsid w:val="009B2E4E"/>
  </w:style>
  <w:style w:type="paragraph" w:customStyle="1" w:styleId="FF1D8CF816FB41DE863F70A2BE18DF51">
    <w:name w:val="FF1D8CF816FB41DE863F70A2BE18DF51"/>
    <w:rsid w:val="009B2E4E"/>
  </w:style>
  <w:style w:type="paragraph" w:customStyle="1" w:styleId="355AB450BF2447418E6E73A231A711E8">
    <w:name w:val="355AB450BF2447418E6E73A231A711E8"/>
    <w:rsid w:val="009B2E4E"/>
  </w:style>
  <w:style w:type="paragraph" w:customStyle="1" w:styleId="B967FCD2AE6844BBA65EBBE504BDB53F">
    <w:name w:val="B967FCD2AE6844BBA65EBBE504BDB53F"/>
    <w:rsid w:val="009B2E4E"/>
  </w:style>
  <w:style w:type="paragraph" w:customStyle="1" w:styleId="917574AD32A1454ABDB37CB28D5CA323">
    <w:name w:val="917574AD32A1454ABDB37CB28D5CA323"/>
    <w:rsid w:val="009B2E4E"/>
  </w:style>
  <w:style w:type="paragraph" w:customStyle="1" w:styleId="6608222FB5E24063AA6CA4D57403937A">
    <w:name w:val="6608222FB5E24063AA6CA4D57403937A"/>
    <w:rsid w:val="009B2E4E"/>
  </w:style>
  <w:style w:type="paragraph" w:customStyle="1" w:styleId="07F84769DDD94E258C3BF00DB56E42BC">
    <w:name w:val="07F84769DDD94E258C3BF00DB56E42BC"/>
    <w:rsid w:val="009B2E4E"/>
  </w:style>
  <w:style w:type="paragraph" w:customStyle="1" w:styleId="A0CF0A28B1F14C089D6DBE372F287C49">
    <w:name w:val="A0CF0A28B1F14C089D6DBE372F287C49"/>
    <w:rsid w:val="009B2E4E"/>
  </w:style>
  <w:style w:type="paragraph" w:customStyle="1" w:styleId="C60712BA40A145D9BA6EFBD191FEFC08">
    <w:name w:val="C60712BA40A145D9BA6EFBD191FEFC08"/>
    <w:rsid w:val="00CD030B"/>
  </w:style>
  <w:style w:type="paragraph" w:customStyle="1" w:styleId="4D704BCE31BA465FAAEB1996819E94CC">
    <w:name w:val="4D704BCE31BA465FAAEB1996819E94CC"/>
    <w:rsid w:val="00CD030B"/>
  </w:style>
  <w:style w:type="paragraph" w:customStyle="1" w:styleId="086B9D367D064A25B3C741812CAAD541">
    <w:name w:val="086B9D367D064A25B3C741812CAAD541"/>
    <w:rsid w:val="00CD030B"/>
  </w:style>
  <w:style w:type="paragraph" w:customStyle="1" w:styleId="B4F594F7974D4FDF9722BE1E98171911">
    <w:name w:val="B4F594F7974D4FDF9722BE1E98171911"/>
    <w:rsid w:val="00CD030B"/>
  </w:style>
  <w:style w:type="paragraph" w:customStyle="1" w:styleId="1A015573EAA7422AB82EF4DCC48BF506">
    <w:name w:val="1A015573EAA7422AB82EF4DCC48BF506"/>
    <w:rsid w:val="00CD030B"/>
  </w:style>
  <w:style w:type="paragraph" w:customStyle="1" w:styleId="95717144E097446CA6BCB2FE7849772A">
    <w:name w:val="95717144E097446CA6BCB2FE7849772A"/>
    <w:rsid w:val="00CD030B"/>
  </w:style>
  <w:style w:type="paragraph" w:customStyle="1" w:styleId="96B05323B4A846D890A69D28B0AB6ECE">
    <w:name w:val="96B05323B4A846D890A69D28B0AB6ECE"/>
    <w:rsid w:val="00CD030B"/>
  </w:style>
  <w:style w:type="paragraph" w:customStyle="1" w:styleId="106158AA747D4E4DBB9D29F11AED0AE1">
    <w:name w:val="106158AA747D4E4DBB9D29F11AED0AE1"/>
    <w:rsid w:val="00CD030B"/>
  </w:style>
  <w:style w:type="paragraph" w:customStyle="1" w:styleId="53B440546D164FD28F49E9546D4B2A39">
    <w:name w:val="53B440546D164FD28F49E9546D4B2A39"/>
    <w:rsid w:val="00CD030B"/>
  </w:style>
  <w:style w:type="paragraph" w:customStyle="1" w:styleId="C26624E412E740DBB1A6BDEFD6ECFF9D">
    <w:name w:val="C26624E412E740DBB1A6BDEFD6ECFF9D"/>
    <w:rsid w:val="00B65BAB"/>
  </w:style>
  <w:style w:type="paragraph" w:customStyle="1" w:styleId="6738B0CC6EC846ECA0A93FDAFD874E0C">
    <w:name w:val="6738B0CC6EC846ECA0A93FDAFD874E0C"/>
    <w:rsid w:val="00B65BAB"/>
  </w:style>
  <w:style w:type="paragraph" w:customStyle="1" w:styleId="5589BD1E733E42FAA85A4A6849517432">
    <w:name w:val="5589BD1E733E42FAA85A4A6849517432"/>
    <w:rsid w:val="00B65BAB"/>
  </w:style>
  <w:style w:type="paragraph" w:customStyle="1" w:styleId="215F076F9C6C42799D0AC53C88C5428F">
    <w:name w:val="215F076F9C6C42799D0AC53C88C5428F"/>
    <w:rsid w:val="00B65BAB"/>
  </w:style>
  <w:style w:type="paragraph" w:customStyle="1" w:styleId="DA500D671D6643A4A55860DFCCD74D51">
    <w:name w:val="DA500D671D6643A4A55860DFCCD74D51"/>
    <w:rsid w:val="00B65BAB"/>
  </w:style>
  <w:style w:type="paragraph" w:customStyle="1" w:styleId="6FD3EBCB7EC04C70AD3009EB0FA8D27A">
    <w:name w:val="6FD3EBCB7EC04C70AD3009EB0FA8D27A"/>
    <w:rsid w:val="00B65BAB"/>
  </w:style>
  <w:style w:type="paragraph" w:customStyle="1" w:styleId="0695F85307D34BC1973CD48CFEC1E03D">
    <w:name w:val="0695F85307D34BC1973CD48CFEC1E03D"/>
    <w:rsid w:val="00B65BAB"/>
  </w:style>
  <w:style w:type="paragraph" w:customStyle="1" w:styleId="27F8B80B682747DA84EDC84774223FED">
    <w:name w:val="27F8B80B682747DA84EDC84774223FED"/>
    <w:rsid w:val="00B65BAB"/>
  </w:style>
  <w:style w:type="paragraph" w:customStyle="1" w:styleId="D8D17FDCF1504B0EBFDBF15C27889614">
    <w:name w:val="D8D17FDCF1504B0EBFDBF15C27889614"/>
    <w:rsid w:val="00B65BAB"/>
  </w:style>
  <w:style w:type="paragraph" w:customStyle="1" w:styleId="72B996BE78DA479698705BC92C6A4581">
    <w:name w:val="72B996BE78DA479698705BC92C6A4581"/>
    <w:rsid w:val="00BA7344"/>
  </w:style>
  <w:style w:type="paragraph" w:customStyle="1" w:styleId="A17EDBEDFA8542409DD7B83780A5658E">
    <w:name w:val="A17EDBEDFA8542409DD7B83780A5658E"/>
    <w:rsid w:val="00BA7344"/>
  </w:style>
  <w:style w:type="paragraph" w:customStyle="1" w:styleId="B607C714D2624A249E254CF0C645653E">
    <w:name w:val="B607C714D2624A249E254CF0C645653E"/>
    <w:rsid w:val="00BA7344"/>
  </w:style>
  <w:style w:type="paragraph" w:customStyle="1" w:styleId="24616C9923044EEB897E454559D05988">
    <w:name w:val="24616C9923044EEB897E454559D05988"/>
    <w:rsid w:val="00BA7344"/>
  </w:style>
  <w:style w:type="paragraph" w:customStyle="1" w:styleId="9B0241703D9E4ECF8191C492B1313690">
    <w:name w:val="9B0241703D9E4ECF8191C492B1313690"/>
    <w:rsid w:val="00BA7344"/>
  </w:style>
  <w:style w:type="paragraph" w:customStyle="1" w:styleId="99012F3A13704C8D81BCF6F9BC86370A">
    <w:name w:val="99012F3A13704C8D81BCF6F9BC86370A"/>
    <w:rsid w:val="00BA7344"/>
  </w:style>
  <w:style w:type="paragraph" w:customStyle="1" w:styleId="D02F5179BADF4FE18A5F882CB98B65D5">
    <w:name w:val="D02F5179BADF4FE18A5F882CB98B65D5"/>
    <w:rsid w:val="00BA7344"/>
  </w:style>
  <w:style w:type="paragraph" w:customStyle="1" w:styleId="291A688D84664800A290441A83446C06">
    <w:name w:val="291A688D84664800A290441A83446C06"/>
    <w:rsid w:val="00BA7344"/>
  </w:style>
  <w:style w:type="paragraph" w:customStyle="1" w:styleId="A2EAFBE2675144DE89DCFB4A8E42F67E">
    <w:name w:val="A2EAFBE2675144DE89DCFB4A8E42F67E"/>
    <w:rsid w:val="00BA7344"/>
  </w:style>
  <w:style w:type="paragraph" w:customStyle="1" w:styleId="05D6793348774DEAA21C34208EDFAE7A">
    <w:name w:val="05D6793348774DEAA21C34208EDFAE7A"/>
    <w:rsid w:val="00BA7344"/>
  </w:style>
  <w:style w:type="paragraph" w:customStyle="1" w:styleId="810B36F1E63940629ACBAC25739822E5">
    <w:name w:val="810B36F1E63940629ACBAC25739822E5"/>
    <w:rsid w:val="00BA7344"/>
  </w:style>
  <w:style w:type="paragraph" w:customStyle="1" w:styleId="65FCBA3137EC4B5CB5F717EEA4887735">
    <w:name w:val="65FCBA3137EC4B5CB5F717EEA4887735"/>
    <w:rsid w:val="00BA7344"/>
  </w:style>
  <w:style w:type="paragraph" w:customStyle="1" w:styleId="DF007F5673E44D00A54268D9A25C3B33">
    <w:name w:val="DF007F5673E44D00A54268D9A25C3B33"/>
    <w:rsid w:val="00BA7344"/>
  </w:style>
  <w:style w:type="paragraph" w:customStyle="1" w:styleId="37FC8026F80F4B1392195E1CFA309E31">
    <w:name w:val="37FC8026F80F4B1392195E1CFA309E31"/>
    <w:rsid w:val="00BA7344"/>
  </w:style>
  <w:style w:type="paragraph" w:customStyle="1" w:styleId="C2D4E0036FC64717BFAB385BC7DC8B54">
    <w:name w:val="C2D4E0036FC64717BFAB385BC7DC8B54"/>
    <w:rsid w:val="00BA7344"/>
  </w:style>
  <w:style w:type="paragraph" w:customStyle="1" w:styleId="65AB264D74494211A9AFFCB43C574BA1">
    <w:name w:val="65AB264D74494211A9AFFCB43C574BA1"/>
    <w:rsid w:val="00BA7344"/>
  </w:style>
  <w:style w:type="paragraph" w:customStyle="1" w:styleId="69A42A887BE4438D9649501ED9088D7D">
    <w:name w:val="69A42A887BE4438D9649501ED9088D7D"/>
    <w:rsid w:val="00BA7344"/>
  </w:style>
  <w:style w:type="paragraph" w:customStyle="1" w:styleId="6DB5DEDC97C24BCC8F5ADFD6FD5FF188">
    <w:name w:val="6DB5DEDC97C24BCC8F5ADFD6FD5FF188"/>
    <w:rsid w:val="00BA7344"/>
  </w:style>
  <w:style w:type="paragraph" w:customStyle="1" w:styleId="09B88469BEFF43DAACE2DD33C1B011F7">
    <w:name w:val="09B88469BEFF43DAACE2DD33C1B011F7"/>
    <w:rsid w:val="00E13147"/>
  </w:style>
  <w:style w:type="paragraph" w:customStyle="1" w:styleId="1D00E0E8C6A1492DBE9770A05DAFD09B">
    <w:name w:val="1D00E0E8C6A1492DBE9770A05DAFD09B"/>
    <w:rsid w:val="00E13147"/>
  </w:style>
  <w:style w:type="paragraph" w:customStyle="1" w:styleId="105BAF4F07C74CEDAB8A0BD43633898E">
    <w:name w:val="105BAF4F07C74CEDAB8A0BD43633898E"/>
    <w:rsid w:val="00E13147"/>
  </w:style>
  <w:style w:type="paragraph" w:customStyle="1" w:styleId="044B213499E44CB3B4DC99A31F83A069">
    <w:name w:val="044B213499E44CB3B4DC99A31F83A069"/>
    <w:rsid w:val="00E13147"/>
  </w:style>
  <w:style w:type="paragraph" w:customStyle="1" w:styleId="10C66E5C4A2946A49829A86BF62C4E62">
    <w:name w:val="10C66E5C4A2946A49829A86BF62C4E62"/>
    <w:rsid w:val="00E13147"/>
  </w:style>
  <w:style w:type="paragraph" w:customStyle="1" w:styleId="0919818AC3DC4B6188A4DEB8A4009083">
    <w:name w:val="0919818AC3DC4B6188A4DEB8A4009083"/>
    <w:rsid w:val="00E13147"/>
  </w:style>
  <w:style w:type="paragraph" w:customStyle="1" w:styleId="DC312BCA9B1E4AB5B6EE6AF196579B8B">
    <w:name w:val="DC312BCA9B1E4AB5B6EE6AF196579B8B"/>
    <w:rsid w:val="00E13147"/>
  </w:style>
  <w:style w:type="paragraph" w:customStyle="1" w:styleId="BAE29967592149A3B68240EE54CC2235">
    <w:name w:val="BAE29967592149A3B68240EE54CC2235"/>
    <w:rsid w:val="00E13147"/>
  </w:style>
  <w:style w:type="paragraph" w:customStyle="1" w:styleId="4D8E09232FB14EBCB5750771C1678C36">
    <w:name w:val="4D8E09232FB14EBCB5750771C1678C36"/>
    <w:rsid w:val="00E13147"/>
  </w:style>
  <w:style w:type="paragraph" w:customStyle="1" w:styleId="232A165ACF7A465F836533FCD6782DF1">
    <w:name w:val="232A165ACF7A465F836533FCD6782DF1"/>
    <w:rsid w:val="006A00F5"/>
  </w:style>
  <w:style w:type="paragraph" w:customStyle="1" w:styleId="A1EDA8DD65C94D33B433EFBA05F9EF5D">
    <w:name w:val="A1EDA8DD65C94D33B433EFBA05F9EF5D"/>
    <w:rsid w:val="006A00F5"/>
  </w:style>
  <w:style w:type="paragraph" w:customStyle="1" w:styleId="2BFC55B18BC54FA490872284871165BD">
    <w:name w:val="2BFC55B18BC54FA490872284871165BD"/>
    <w:rsid w:val="006A00F5"/>
  </w:style>
  <w:style w:type="paragraph" w:customStyle="1" w:styleId="D438436613A04D72AEDF1D5031DC889F">
    <w:name w:val="D438436613A04D72AEDF1D5031DC889F"/>
    <w:rsid w:val="006A00F5"/>
  </w:style>
  <w:style w:type="paragraph" w:customStyle="1" w:styleId="8B9D99FF49774932801B8416F4E2E677">
    <w:name w:val="8B9D99FF49774932801B8416F4E2E677"/>
    <w:rsid w:val="006A00F5"/>
  </w:style>
  <w:style w:type="paragraph" w:customStyle="1" w:styleId="1B73847400CB4312BE78E0BA2AB541B5">
    <w:name w:val="1B73847400CB4312BE78E0BA2AB541B5"/>
    <w:rsid w:val="006A00F5"/>
  </w:style>
  <w:style w:type="paragraph" w:customStyle="1" w:styleId="48AE0BFFDB8E47DA96BD58BF0C97F920">
    <w:name w:val="48AE0BFFDB8E47DA96BD58BF0C97F920"/>
    <w:rsid w:val="006A00F5"/>
  </w:style>
  <w:style w:type="paragraph" w:customStyle="1" w:styleId="A75C2D72813E429DB3260AD8525CA271">
    <w:name w:val="A75C2D72813E429DB3260AD8525CA271"/>
    <w:rsid w:val="006A00F5"/>
  </w:style>
  <w:style w:type="paragraph" w:customStyle="1" w:styleId="881865DC479145DD9AD709C7502836C2">
    <w:name w:val="881865DC479145DD9AD709C7502836C2"/>
    <w:rsid w:val="006A00F5"/>
  </w:style>
  <w:style w:type="paragraph" w:customStyle="1" w:styleId="D19071E5830147C59ACC147B3DC5D780">
    <w:name w:val="D19071E5830147C59ACC147B3DC5D780"/>
    <w:rsid w:val="00353B94"/>
  </w:style>
  <w:style w:type="paragraph" w:customStyle="1" w:styleId="58DCF3CB760642B980A0E80468C3FE2C">
    <w:name w:val="58DCF3CB760642B980A0E80468C3FE2C"/>
    <w:rsid w:val="00353B94"/>
  </w:style>
  <w:style w:type="paragraph" w:customStyle="1" w:styleId="DBA762ABBF0748439C905113CA1FA014">
    <w:name w:val="DBA762ABBF0748439C905113CA1FA014"/>
    <w:rsid w:val="00353B94"/>
  </w:style>
  <w:style w:type="paragraph" w:customStyle="1" w:styleId="7E46512F25014AADB37F8CBCA3455D76">
    <w:name w:val="7E46512F25014AADB37F8CBCA3455D76"/>
    <w:rsid w:val="00353B94"/>
  </w:style>
  <w:style w:type="paragraph" w:customStyle="1" w:styleId="F45A742B45CC4AAC8E34D78458F642CA">
    <w:name w:val="F45A742B45CC4AAC8E34D78458F642CA"/>
    <w:rsid w:val="00353B94"/>
  </w:style>
  <w:style w:type="paragraph" w:customStyle="1" w:styleId="D83D45FDBC0346FAB5F999A8FFC6AA2F">
    <w:name w:val="D83D45FDBC0346FAB5F999A8FFC6AA2F"/>
    <w:rsid w:val="00353B94"/>
  </w:style>
  <w:style w:type="paragraph" w:customStyle="1" w:styleId="BDFD8F51B48F4E67981F7EBD5AE7FD00">
    <w:name w:val="BDFD8F51B48F4E67981F7EBD5AE7FD00"/>
    <w:rsid w:val="00353B94"/>
  </w:style>
  <w:style w:type="paragraph" w:customStyle="1" w:styleId="7F4C17E807B34149BDBAE6935BD69B4C">
    <w:name w:val="7F4C17E807B34149BDBAE6935BD69B4C"/>
    <w:rsid w:val="00327641"/>
  </w:style>
  <w:style w:type="paragraph" w:customStyle="1" w:styleId="7527635DA2DE443FB8E32E9BB7DE4E99">
    <w:name w:val="7527635DA2DE443FB8E32E9BB7DE4E99"/>
    <w:rsid w:val="00327641"/>
  </w:style>
  <w:style w:type="paragraph" w:customStyle="1" w:styleId="6CB9B17546304AD0AF7B69D8CAF0BCE2">
    <w:name w:val="6CB9B17546304AD0AF7B69D8CAF0BCE2"/>
    <w:rsid w:val="00327641"/>
  </w:style>
  <w:style w:type="paragraph" w:customStyle="1" w:styleId="D645E5E41AB24A12A2F35BE1203D04EB">
    <w:name w:val="D645E5E41AB24A12A2F35BE1203D04EB"/>
    <w:rsid w:val="00327641"/>
  </w:style>
  <w:style w:type="paragraph" w:customStyle="1" w:styleId="2FA2549B963F4FBDB12BE0F16F8CC03F">
    <w:name w:val="2FA2549B963F4FBDB12BE0F16F8CC03F"/>
    <w:rsid w:val="00327641"/>
  </w:style>
  <w:style w:type="paragraph" w:customStyle="1" w:styleId="28D0BA8A8C79472890FE7526DBF897F5">
    <w:name w:val="28D0BA8A8C79472890FE7526DBF897F5"/>
    <w:rsid w:val="00327641"/>
  </w:style>
  <w:style w:type="paragraph" w:customStyle="1" w:styleId="5E8BF733411F4B738733D700DC16D167">
    <w:name w:val="5E8BF733411F4B738733D700DC16D167"/>
    <w:rsid w:val="00327641"/>
  </w:style>
  <w:style w:type="paragraph" w:customStyle="1" w:styleId="D3A907AB474E4445975F1C45E385BEFF">
    <w:name w:val="D3A907AB474E4445975F1C45E385BEFF"/>
    <w:rsid w:val="00577D20"/>
  </w:style>
  <w:style w:type="paragraph" w:customStyle="1" w:styleId="6C84A3D2F6FE4F9EA9EB2E00F5623D6B">
    <w:name w:val="6C84A3D2F6FE4F9EA9EB2E00F5623D6B"/>
    <w:rsid w:val="00577D20"/>
  </w:style>
  <w:style w:type="paragraph" w:customStyle="1" w:styleId="3C8109B293594B67AF12DCEF893A5AEB">
    <w:name w:val="3C8109B293594B67AF12DCEF893A5AEB"/>
    <w:rsid w:val="00577D20"/>
  </w:style>
  <w:style w:type="paragraph" w:customStyle="1" w:styleId="ACAC80F3482D4390AE5313DAEA6E8CAA">
    <w:name w:val="ACAC80F3482D4390AE5313DAEA6E8CAA"/>
    <w:rsid w:val="00577D20"/>
  </w:style>
  <w:style w:type="paragraph" w:customStyle="1" w:styleId="0806B9BF2D584353A64B78F5BB31C8B9">
    <w:name w:val="0806B9BF2D584353A64B78F5BB31C8B9"/>
    <w:rsid w:val="00577D20"/>
  </w:style>
  <w:style w:type="paragraph" w:customStyle="1" w:styleId="934E3B7F490C484CA87D93F6040EA695">
    <w:name w:val="934E3B7F490C484CA87D93F6040EA695"/>
    <w:rsid w:val="00577D20"/>
  </w:style>
  <w:style w:type="paragraph" w:customStyle="1" w:styleId="EDEB453DB6CA41F7B4BD449ECFAB2CA5">
    <w:name w:val="EDEB453DB6CA41F7B4BD449ECFAB2CA5"/>
    <w:rsid w:val="00577D20"/>
  </w:style>
  <w:style w:type="paragraph" w:customStyle="1" w:styleId="0493A4C1F90F4C909DD7F6C07A081B58">
    <w:name w:val="0493A4C1F90F4C909DD7F6C07A081B58"/>
    <w:rsid w:val="00577D20"/>
  </w:style>
  <w:style w:type="paragraph" w:customStyle="1" w:styleId="DD6ED9DFA925415E9F3DF6016444C8F1">
    <w:name w:val="DD6ED9DFA925415E9F3DF6016444C8F1"/>
    <w:rsid w:val="00577D20"/>
  </w:style>
  <w:style w:type="paragraph" w:customStyle="1" w:styleId="BCE40B14CF5B4FD6A837C9B5A56A6776">
    <w:name w:val="BCE40B14CF5B4FD6A837C9B5A56A6776"/>
    <w:rsid w:val="00577D20"/>
  </w:style>
  <w:style w:type="paragraph" w:customStyle="1" w:styleId="381BA2EAD92A445DA33D7723270F8826">
    <w:name w:val="381BA2EAD92A445DA33D7723270F8826"/>
    <w:rsid w:val="00577D20"/>
  </w:style>
  <w:style w:type="paragraph" w:customStyle="1" w:styleId="93DAD8AE1F464FC79061AF0F8B4D2695">
    <w:name w:val="93DAD8AE1F464FC79061AF0F8B4D2695"/>
    <w:rsid w:val="00577D20"/>
  </w:style>
  <w:style w:type="paragraph" w:customStyle="1" w:styleId="2D0900E608F242B7B14A6D0100062D69">
    <w:name w:val="2D0900E608F242B7B14A6D0100062D69"/>
    <w:rsid w:val="00577D20"/>
  </w:style>
  <w:style w:type="paragraph" w:customStyle="1" w:styleId="32FC4F30DCFB406E844D46FE1336DB05">
    <w:name w:val="32FC4F30DCFB406E844D46FE1336DB05"/>
    <w:rsid w:val="00577D20"/>
  </w:style>
  <w:style w:type="paragraph" w:customStyle="1" w:styleId="7238A3D49C784146945A073D4BD20296">
    <w:name w:val="7238A3D49C784146945A073D4BD20296"/>
    <w:rsid w:val="00577D20"/>
  </w:style>
  <w:style w:type="paragraph" w:customStyle="1" w:styleId="06905BF0C74B46E982066D75BA4E394C">
    <w:name w:val="06905BF0C74B46E982066D75BA4E394C"/>
    <w:rsid w:val="00577D20"/>
  </w:style>
  <w:style w:type="paragraph" w:customStyle="1" w:styleId="4AD89694E2C5471D80202EBED47875FD">
    <w:name w:val="4AD89694E2C5471D80202EBED47875FD"/>
    <w:rsid w:val="00577D20"/>
  </w:style>
  <w:style w:type="paragraph" w:customStyle="1" w:styleId="2EE0C4F07FFD47C4877D0E886759DDE6">
    <w:name w:val="2EE0C4F07FFD47C4877D0E886759DDE6"/>
    <w:rsid w:val="00577D20"/>
  </w:style>
  <w:style w:type="paragraph" w:customStyle="1" w:styleId="3EE10A49B6CE4FDEB20E63B53161B3BF">
    <w:name w:val="3EE10A49B6CE4FDEB20E63B53161B3BF"/>
    <w:rsid w:val="00577D20"/>
  </w:style>
  <w:style w:type="paragraph" w:customStyle="1" w:styleId="37C551A2200E4896AC5DAECCFB8E6277">
    <w:name w:val="37C551A2200E4896AC5DAECCFB8E6277"/>
    <w:rsid w:val="00577D20"/>
  </w:style>
  <w:style w:type="paragraph" w:customStyle="1" w:styleId="6FC4A41CECD84EAFA0ACE21CA8E38CA9">
    <w:name w:val="6FC4A41CECD84EAFA0ACE21CA8E38CA9"/>
    <w:rsid w:val="00577D20"/>
  </w:style>
  <w:style w:type="paragraph" w:customStyle="1" w:styleId="C335AA0653AB469389AE89044F137481">
    <w:name w:val="C335AA0653AB469389AE89044F137481"/>
    <w:rsid w:val="00577D20"/>
  </w:style>
  <w:style w:type="paragraph" w:customStyle="1" w:styleId="FFBF6D16C8E748FDA019C7D5C0683B92">
    <w:name w:val="FFBF6D16C8E748FDA019C7D5C0683B92"/>
    <w:rsid w:val="00577D20"/>
  </w:style>
  <w:style w:type="paragraph" w:customStyle="1" w:styleId="7E2B527C7A2C4E7A907F6208926C0BDD">
    <w:name w:val="7E2B527C7A2C4E7A907F6208926C0BDD"/>
    <w:rsid w:val="00577D20"/>
  </w:style>
  <w:style w:type="paragraph" w:customStyle="1" w:styleId="B8B48E4B561244108D48A6B45D558D08">
    <w:name w:val="B8B48E4B561244108D48A6B45D558D08"/>
    <w:rsid w:val="00577D20"/>
  </w:style>
  <w:style w:type="paragraph" w:customStyle="1" w:styleId="3A37426B1D1B4462A5657EEE7F795647">
    <w:name w:val="3A37426B1D1B4462A5657EEE7F795647"/>
    <w:rsid w:val="00577D20"/>
  </w:style>
  <w:style w:type="paragraph" w:customStyle="1" w:styleId="80D5496108BC4956A7AA24004770E2FF">
    <w:name w:val="80D5496108BC4956A7AA24004770E2FF"/>
    <w:rsid w:val="00577D20"/>
  </w:style>
  <w:style w:type="paragraph" w:customStyle="1" w:styleId="02AEB6A1624C44FBB5AE01A8C30287B9">
    <w:name w:val="02AEB6A1624C44FBB5AE01A8C30287B9"/>
    <w:rsid w:val="00577D20"/>
  </w:style>
  <w:style w:type="paragraph" w:customStyle="1" w:styleId="0D950E16CA734D71B4ACFCCDCE8C6ABA">
    <w:name w:val="0D950E16CA734D71B4ACFCCDCE8C6ABA"/>
    <w:rsid w:val="00F7255D"/>
  </w:style>
  <w:style w:type="paragraph" w:customStyle="1" w:styleId="7F851C5C71B34B5CA8AA89F167470367">
    <w:name w:val="7F851C5C71B34B5CA8AA89F167470367"/>
    <w:rsid w:val="00F7255D"/>
  </w:style>
  <w:style w:type="paragraph" w:customStyle="1" w:styleId="16F79584A62141D49DFE67AC0B398D3E">
    <w:name w:val="16F79584A62141D49DFE67AC0B398D3E"/>
    <w:rsid w:val="00F7255D"/>
  </w:style>
  <w:style w:type="paragraph" w:customStyle="1" w:styleId="1F4AC38E9DF0437D8AFFA256D4625517">
    <w:name w:val="1F4AC38E9DF0437D8AFFA256D4625517"/>
    <w:rsid w:val="00F7255D"/>
  </w:style>
  <w:style w:type="paragraph" w:customStyle="1" w:styleId="8E9E8B11F5D8414790EE20A6588AE5AD">
    <w:name w:val="8E9E8B11F5D8414790EE20A6588AE5AD"/>
    <w:rsid w:val="00F7255D"/>
  </w:style>
  <w:style w:type="paragraph" w:customStyle="1" w:styleId="AB24D3FB6F964E99B9DAA24F3EB3D0D7">
    <w:name w:val="AB24D3FB6F964E99B9DAA24F3EB3D0D7"/>
    <w:rsid w:val="00F7255D"/>
  </w:style>
  <w:style w:type="paragraph" w:customStyle="1" w:styleId="53FC74D47829496CA9F98AB419D7061C">
    <w:name w:val="53FC74D47829496CA9F98AB419D7061C"/>
    <w:rsid w:val="00F7255D"/>
  </w:style>
  <w:style w:type="paragraph" w:customStyle="1" w:styleId="E287955A82BC4B3E8EBAD0D41BB456AC">
    <w:name w:val="E287955A82BC4B3E8EBAD0D41BB456AC"/>
    <w:rsid w:val="00DB3298"/>
  </w:style>
  <w:style w:type="paragraph" w:customStyle="1" w:styleId="58ABC961DA48442A9CA9B2C4867AE5CA">
    <w:name w:val="58ABC961DA48442A9CA9B2C4867AE5CA"/>
    <w:rsid w:val="00DB3298"/>
  </w:style>
  <w:style w:type="paragraph" w:customStyle="1" w:styleId="B3520D79A2944F1DB23F01E4D5C273FD">
    <w:name w:val="B3520D79A2944F1DB23F01E4D5C273FD"/>
    <w:rsid w:val="003120CF"/>
  </w:style>
  <w:style w:type="paragraph" w:customStyle="1" w:styleId="6C44D8600E84496A95ABD30B52EEAF51">
    <w:name w:val="6C44D8600E84496A95ABD30B52EEAF51"/>
    <w:rsid w:val="003120CF"/>
  </w:style>
  <w:style w:type="paragraph" w:customStyle="1" w:styleId="C2E0D8FA2ADB46838FCF9027148B5B67">
    <w:name w:val="C2E0D8FA2ADB46838FCF9027148B5B67"/>
    <w:rsid w:val="00B82A85"/>
  </w:style>
  <w:style w:type="paragraph" w:customStyle="1" w:styleId="F3E5D48A1FE84E728B93298F65C74796">
    <w:name w:val="F3E5D48A1FE84E728B93298F65C74796"/>
    <w:rsid w:val="00574D94"/>
  </w:style>
  <w:style w:type="paragraph" w:customStyle="1" w:styleId="02AF2627637B47DF8451B085AAE649C8">
    <w:name w:val="02AF2627637B47DF8451B085AAE649C8"/>
    <w:rsid w:val="00574D94"/>
  </w:style>
  <w:style w:type="paragraph" w:customStyle="1" w:styleId="29BB185FEE4B46C8A7F44F0D6E7819A2">
    <w:name w:val="29BB185FEE4B46C8A7F44F0D6E7819A2"/>
    <w:rsid w:val="00927131"/>
  </w:style>
  <w:style w:type="paragraph" w:customStyle="1" w:styleId="ED1DAC3BB63E4702BE903B732B13B753">
    <w:name w:val="ED1DAC3BB63E4702BE903B732B13B753"/>
    <w:rsid w:val="007E06A8"/>
  </w:style>
  <w:style w:type="paragraph" w:customStyle="1" w:styleId="FB7E84007785460EA1CF8064152AB7A0">
    <w:name w:val="FB7E84007785460EA1CF8064152AB7A0"/>
    <w:rsid w:val="001D3896"/>
  </w:style>
  <w:style w:type="paragraph" w:customStyle="1" w:styleId="C5573E44B4A240889C8F5F472F763828">
    <w:name w:val="C5573E44B4A240889C8F5F472F763828"/>
    <w:rsid w:val="001D3896"/>
  </w:style>
  <w:style w:type="paragraph" w:customStyle="1" w:styleId="54CBD6C6DBDD4A85851BC0D39396EEB1">
    <w:name w:val="54CBD6C6DBDD4A85851BC0D39396EEB1"/>
    <w:rsid w:val="001D3896"/>
  </w:style>
  <w:style w:type="paragraph" w:customStyle="1" w:styleId="10E58A76837344EA98C6E939F2524A9B">
    <w:name w:val="10E58A76837344EA98C6E939F2524A9B"/>
    <w:rsid w:val="008E69BC"/>
  </w:style>
  <w:style w:type="paragraph" w:customStyle="1" w:styleId="3EE9FE08482641A1B74661F773C67FD7">
    <w:name w:val="3EE9FE08482641A1B74661F773C67FD7"/>
    <w:rsid w:val="008E69BC"/>
  </w:style>
  <w:style w:type="paragraph" w:customStyle="1" w:styleId="77D8B9629B80471CBF41CB272B78A309">
    <w:name w:val="77D8B9629B80471CBF41CB272B78A309"/>
    <w:rsid w:val="00173EFD"/>
  </w:style>
  <w:style w:type="paragraph" w:customStyle="1" w:styleId="0F83DEC127A24E25AA6550E566351895">
    <w:name w:val="0F83DEC127A24E25AA6550E566351895"/>
    <w:rsid w:val="00FD29FE"/>
  </w:style>
  <w:style w:type="paragraph" w:customStyle="1" w:styleId="99098258D1B14285A9D5E38DFA1E13F1">
    <w:name w:val="99098258D1B14285A9D5E38DFA1E13F1"/>
    <w:rsid w:val="009F5001"/>
  </w:style>
  <w:style w:type="paragraph" w:customStyle="1" w:styleId="AB70077CD92746F488BF34A51BEDAA20">
    <w:name w:val="AB70077CD92746F488BF34A51BEDAA20"/>
    <w:rsid w:val="0085558D"/>
  </w:style>
  <w:style w:type="paragraph" w:customStyle="1" w:styleId="7E08FBB8D0C94DB2A8CA4E36230BD22C">
    <w:name w:val="7E08FBB8D0C94DB2A8CA4E36230BD22C"/>
    <w:rsid w:val="00DC371C"/>
  </w:style>
  <w:style w:type="paragraph" w:customStyle="1" w:styleId="CB05BBC288B645F1A8CA94DEA25DE897">
    <w:name w:val="CB05BBC288B645F1A8CA94DEA25DE897"/>
    <w:rsid w:val="00983D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18AD2F-F8DB-41E3-8F01-0B9C02FD3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Normal.dotx</Template>
  <TotalTime>0</TotalTime>
  <Pages>62</Pages>
  <Words>10989</Words>
  <Characters>69237</Characters>
  <Application>Microsoft Office Word</Application>
  <DocSecurity>0</DocSecurity>
  <Lines>576</Lines>
  <Paragraphs>160</Paragraphs>
  <ScaleCrop>false</ScaleCrop>
  <HeadingPairs>
    <vt:vector size="2" baseType="variant">
      <vt:variant>
        <vt:lpstr>Titel</vt:lpstr>
      </vt:variant>
      <vt:variant>
        <vt:i4>1</vt:i4>
      </vt:variant>
    </vt:vector>
  </HeadingPairs>
  <TitlesOfParts>
    <vt:vector size="1" baseType="lpstr">
      <vt:lpstr>Modelldokumentation</vt:lpstr>
    </vt:vector>
  </TitlesOfParts>
  <Manager>OfficeCare AG</Manager>
  <Company>BSB + Partner, Biberist</Company>
  <LinksUpToDate>false</LinksUpToDate>
  <CharactersWithSpaces>80066</CharactersWithSpaces>
  <SharedDoc>false</SharedDoc>
  <HLinks>
    <vt:vector size="24" baseType="variant">
      <vt:variant>
        <vt:i4>1114165</vt:i4>
      </vt:variant>
      <vt:variant>
        <vt:i4>44</vt:i4>
      </vt:variant>
      <vt:variant>
        <vt:i4>0</vt:i4>
      </vt:variant>
      <vt:variant>
        <vt:i4>5</vt:i4>
      </vt:variant>
      <vt:variant>
        <vt:lpwstr/>
      </vt:variant>
      <vt:variant>
        <vt:lpwstr>_Toc266696803</vt:lpwstr>
      </vt:variant>
      <vt:variant>
        <vt:i4>1114165</vt:i4>
      </vt:variant>
      <vt:variant>
        <vt:i4>38</vt:i4>
      </vt:variant>
      <vt:variant>
        <vt:i4>0</vt:i4>
      </vt:variant>
      <vt:variant>
        <vt:i4>5</vt:i4>
      </vt:variant>
      <vt:variant>
        <vt:lpwstr/>
      </vt:variant>
      <vt:variant>
        <vt:lpwstr>_Toc266696802</vt:lpwstr>
      </vt:variant>
      <vt:variant>
        <vt:i4>1114165</vt:i4>
      </vt:variant>
      <vt:variant>
        <vt:i4>32</vt:i4>
      </vt:variant>
      <vt:variant>
        <vt:i4>0</vt:i4>
      </vt:variant>
      <vt:variant>
        <vt:i4>5</vt:i4>
      </vt:variant>
      <vt:variant>
        <vt:lpwstr/>
      </vt:variant>
      <vt:variant>
        <vt:lpwstr>_Toc266696801</vt:lpwstr>
      </vt:variant>
      <vt:variant>
        <vt:i4>1114165</vt:i4>
      </vt:variant>
      <vt:variant>
        <vt:i4>26</vt:i4>
      </vt:variant>
      <vt:variant>
        <vt:i4>0</vt:i4>
      </vt:variant>
      <vt:variant>
        <vt:i4>5</vt:i4>
      </vt:variant>
      <vt:variant>
        <vt:lpwstr/>
      </vt:variant>
      <vt:variant>
        <vt:lpwstr>_Toc266696800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Modelldokumentation</dc:title>
  <dc:creator>Jörg Christof</dc:creator>
  <cp:keywords>Objektnummer</cp:keywords>
  <dc:description>Darstellungsmodell 
Generelle Entwässerungsplanung 
Diverse Planansichten</dc:description>
  <cp:lastModifiedBy>Jörg Christof</cp:lastModifiedBy>
  <cp:revision>437</cp:revision>
  <cp:lastPrinted>2021-03-02T07:08:00Z</cp:lastPrinted>
  <dcterms:created xsi:type="dcterms:W3CDTF">2020-02-13T08:19:00Z</dcterms:created>
  <dcterms:modified xsi:type="dcterms:W3CDTF">2021-03-02T07:08:00Z</dcterms:modified>
  <cp:category>Art des Dokuments</cp:category>
  <cp:contentStatus>002</cp:contentStatus>
</cp:coreProperties>
</file>